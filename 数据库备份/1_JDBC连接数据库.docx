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5C6CB" w14:textId="77777777" w:rsidR="00EE7FF6" w:rsidRPr="00D748B1" w:rsidRDefault="00EE7FF6" w:rsidP="00EE7FF6">
      <w:pPr>
        <w:pStyle w:val="2"/>
        <w:numPr>
          <w:ilvl w:val="1"/>
          <w:numId w:val="4"/>
        </w:numPr>
        <w:rPr>
          <w:rFonts w:cs="Huawei Sans"/>
          <w:lang w:eastAsia="zh-CN"/>
        </w:rPr>
      </w:pPr>
      <w:bookmarkStart w:id="0" w:name="_Toc437504216"/>
      <w:bookmarkStart w:id="1" w:name="_Toc227138864"/>
      <w:bookmarkStart w:id="2" w:name="_Toc218425197"/>
      <w:bookmarkStart w:id="3" w:name="_Ref218423379"/>
      <w:bookmarkStart w:id="4" w:name="_Ref218422900"/>
      <w:bookmarkStart w:id="5" w:name="_Ref218422894"/>
      <w:bookmarkStart w:id="6" w:name="_Ref218072047"/>
      <w:bookmarkStart w:id="7" w:name="_Ref218071784"/>
      <w:bookmarkStart w:id="8" w:name="_Ref218071624"/>
      <w:bookmarkStart w:id="9" w:name="_Ref218071467"/>
      <w:bookmarkStart w:id="10" w:name="_Toc66441136"/>
      <w:bookmarkStart w:id="11" w:name="_Toc19795493"/>
      <w:bookmarkStart w:id="12" w:name="_Toc45098045"/>
      <w:r w:rsidRPr="00D748B1">
        <w:rPr>
          <w:rFonts w:cs="Huawei Sans"/>
          <w:lang w:eastAsia="zh-CN"/>
        </w:rPr>
        <w:t>使用</w:t>
      </w:r>
      <w:r w:rsidRPr="00D748B1">
        <w:rPr>
          <w:rFonts w:cs="Huawei Sans"/>
          <w:lang w:eastAsia="zh-CN"/>
        </w:rPr>
        <w:t>JDBC</w:t>
      </w:r>
      <w:r w:rsidRPr="00D748B1">
        <w:rPr>
          <w:rFonts w:cs="Huawei Sans"/>
          <w:lang w:eastAsia="zh-CN"/>
        </w:rPr>
        <w:t>连接数据库</w:t>
      </w:r>
      <w:bookmarkEnd w:id="10"/>
    </w:p>
    <w:p w14:paraId="701847BD" w14:textId="62FC58AD" w:rsidR="00EE7FF6" w:rsidRPr="00D748B1" w:rsidRDefault="00EE7FF6" w:rsidP="00EE7FF6">
      <w:pPr>
        <w:pStyle w:val="3"/>
        <w:numPr>
          <w:ilvl w:val="2"/>
          <w:numId w:val="4"/>
        </w:numPr>
        <w:rPr>
          <w:rFonts w:cs="Huawei Sans"/>
        </w:rPr>
      </w:pPr>
      <w:bookmarkStart w:id="13" w:name="_Toc66441137"/>
      <w:r w:rsidRPr="00D748B1">
        <w:rPr>
          <w:rFonts w:cs="Huawei Sans"/>
        </w:rPr>
        <w:t>准备连接环境</w:t>
      </w:r>
      <w:bookmarkEnd w:id="13"/>
    </w:p>
    <w:p w14:paraId="6E85105F" w14:textId="4BEC97DF" w:rsidR="00EE7FF6" w:rsidRPr="00D748B1" w:rsidRDefault="00EE7FF6" w:rsidP="00C66139">
      <w:pPr>
        <w:pStyle w:val="30"/>
      </w:pPr>
      <w:r w:rsidRPr="00D748B1">
        <w:t>修改数据库的</w:t>
      </w:r>
      <w:proofErr w:type="spellStart"/>
      <w:r w:rsidRPr="00D748B1">
        <w:t>pg_hba.conf</w:t>
      </w:r>
      <w:proofErr w:type="spellEnd"/>
      <w:r w:rsidRPr="00D748B1">
        <w:t>文件</w:t>
      </w:r>
      <w:r w:rsidR="00420FC7" w:rsidRPr="00D748B1">
        <w:t>。</w:t>
      </w:r>
    </w:p>
    <w:p w14:paraId="1D356C39" w14:textId="77777777" w:rsidR="006F735A" w:rsidRDefault="006F735A" w:rsidP="00F740C1">
      <w:pPr>
        <w:pStyle w:val="1e"/>
      </w:pPr>
      <w:r w:rsidRPr="006F735A">
        <w:rPr>
          <w:rFonts w:hint="eastAsia"/>
        </w:rPr>
        <w:t>在</w:t>
      </w:r>
      <w:r w:rsidRPr="006F735A">
        <w:t>GS_HOME</w:t>
      </w:r>
      <w:r w:rsidRPr="006F735A">
        <w:t>中查找</w:t>
      </w:r>
      <w:proofErr w:type="spellStart"/>
      <w:r w:rsidRPr="006F735A">
        <w:t>pg_hba.conf</w:t>
      </w:r>
      <w:proofErr w:type="spellEnd"/>
      <w:r w:rsidRPr="006F735A">
        <w:t>文件，本实验中数据库</w:t>
      </w:r>
      <w:r w:rsidRPr="006F735A">
        <w:t>GS_HOME</w:t>
      </w:r>
      <w:r w:rsidRPr="006F735A">
        <w:t>设置的为</w:t>
      </w:r>
      <w:r w:rsidRPr="006F735A">
        <w:t>/</w:t>
      </w:r>
      <w:proofErr w:type="spellStart"/>
      <w:r w:rsidRPr="006F735A">
        <w:t>gaussdb</w:t>
      </w:r>
      <w:proofErr w:type="spellEnd"/>
      <w:r w:rsidRPr="006F735A">
        <w:t>/data/db1</w:t>
      </w:r>
      <w:r w:rsidRPr="006F735A">
        <w:t>，实际操作中</w:t>
      </w:r>
      <w:r w:rsidRPr="006F735A">
        <w:t>GS_HOME</w:t>
      </w:r>
      <w:r w:rsidRPr="006F735A">
        <w:t>地址可以查看安装时的配置文件：</w:t>
      </w:r>
      <w:r w:rsidRPr="006F735A">
        <w:t>&lt;PARAM name="dataNode1" value="</w:t>
      </w:r>
      <w:r w:rsidRPr="006F735A">
        <w:rPr>
          <w:b/>
          <w:color w:val="C00000"/>
        </w:rPr>
        <w:t>/</w:t>
      </w:r>
      <w:proofErr w:type="spellStart"/>
      <w:r w:rsidRPr="006F735A">
        <w:rPr>
          <w:b/>
          <w:color w:val="C00000"/>
        </w:rPr>
        <w:t>gaussdb</w:t>
      </w:r>
      <w:proofErr w:type="spellEnd"/>
      <w:r w:rsidRPr="006F735A">
        <w:rPr>
          <w:b/>
          <w:color w:val="C00000"/>
        </w:rPr>
        <w:t>/data/db1</w:t>
      </w:r>
      <w:r w:rsidRPr="006F735A">
        <w:t>"/&gt;</w:t>
      </w:r>
      <w:r w:rsidRPr="006F735A">
        <w:t>。</w:t>
      </w:r>
    </w:p>
    <w:p w14:paraId="72C89404" w14:textId="25858E7E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>cd /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gaussdb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>/data/db1</w:t>
      </w:r>
    </w:p>
    <w:p w14:paraId="13E35E2F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 xml:space="preserve">vi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pg_hba.conf</w:t>
      </w:r>
      <w:proofErr w:type="spellEnd"/>
    </w:p>
    <w:p w14:paraId="14A0FDE1" w14:textId="6AF38D9E" w:rsidR="00EE7FF6" w:rsidRPr="00D748B1" w:rsidRDefault="00BD1349" w:rsidP="00F740C1">
      <w:pPr>
        <w:pStyle w:val="1e"/>
      </w:pPr>
      <w:r>
        <w:t>输入</w:t>
      </w:r>
      <w:r>
        <w:rPr>
          <w:rFonts w:hint="eastAsia"/>
        </w:rPr>
        <w:t>“</w:t>
      </w:r>
      <w:r>
        <w:rPr>
          <w:rFonts w:hint="eastAsia"/>
        </w:rPr>
        <w:t>:</w:t>
      </w:r>
      <w:r>
        <w:t>90</w:t>
      </w:r>
      <w:r>
        <w:rPr>
          <w:rFonts w:hint="eastAsia"/>
        </w:rPr>
        <w:t>”找到对应位置，然后输入“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”切换到</w:t>
      </w:r>
      <w:r>
        <w:rPr>
          <w:rFonts w:hint="eastAsia"/>
        </w:rPr>
        <w:t>INSERT</w:t>
      </w:r>
      <w:r>
        <w:rPr>
          <w:rFonts w:hint="eastAsia"/>
        </w:rPr>
        <w:t>模式，</w:t>
      </w:r>
      <w:r w:rsidR="00EE7FF6" w:rsidRPr="00D748B1">
        <w:t>将以下内容添加进</w:t>
      </w:r>
      <w:proofErr w:type="spellStart"/>
      <w:r w:rsidR="00EE7FF6" w:rsidRPr="00D748B1">
        <w:t>pg_hba.conf</w:t>
      </w:r>
      <w:proofErr w:type="spellEnd"/>
      <w:r w:rsidR="00EE7FF6" w:rsidRPr="00D748B1">
        <w:t>文件</w:t>
      </w:r>
      <w:r>
        <w:rPr>
          <w:rFonts w:hint="eastAsia"/>
        </w:rPr>
        <w:t>，</w:t>
      </w:r>
      <w:r w:rsidR="001566C6">
        <w:t>添加后</w:t>
      </w:r>
      <w:r>
        <w:t>按下</w:t>
      </w:r>
      <w:r>
        <w:rPr>
          <w:rFonts w:hint="eastAsia"/>
        </w:rPr>
        <w:t>“</w:t>
      </w:r>
      <w:r>
        <w:rPr>
          <w:rFonts w:hint="eastAsia"/>
        </w:rPr>
        <w:t>ECS</w:t>
      </w:r>
      <w:r>
        <w:rPr>
          <w:rFonts w:hint="eastAsia"/>
        </w:rPr>
        <w:t>”键，退出</w:t>
      </w:r>
      <w:r>
        <w:rPr>
          <w:rFonts w:hint="eastAsia"/>
        </w:rPr>
        <w:t>INSERT</w:t>
      </w:r>
      <w:r>
        <w:rPr>
          <w:rFonts w:hint="eastAsia"/>
        </w:rPr>
        <w:t>模式，输入“</w:t>
      </w:r>
      <w:r>
        <w:rPr>
          <w:rFonts w:hint="eastAsia"/>
        </w:rPr>
        <w:t>:</w:t>
      </w:r>
      <w:proofErr w:type="spellStart"/>
      <w:r>
        <w:t>wq</w:t>
      </w:r>
      <w:proofErr w:type="spellEnd"/>
      <w:r>
        <w:rPr>
          <w:rFonts w:hint="eastAsia"/>
        </w:rPr>
        <w:t>”后回车保存</w:t>
      </w:r>
      <w:r w:rsidR="00420FC7" w:rsidRPr="00D748B1">
        <w:t>。</w:t>
      </w:r>
    </w:p>
    <w:p w14:paraId="248DE4AC" w14:textId="77777777" w:rsidR="00BD1349" w:rsidRPr="00BD1349" w:rsidRDefault="00BD1349" w:rsidP="00BD1349">
      <w:pPr>
        <w:pStyle w:val="affffff5"/>
      </w:pPr>
      <w:r w:rsidRPr="00BD1349">
        <w:t># IPv4 local connections:</w:t>
      </w:r>
    </w:p>
    <w:p w14:paraId="728A6F00" w14:textId="77777777" w:rsidR="00BD1349" w:rsidRPr="00BD1349" w:rsidRDefault="00BD1349" w:rsidP="00BD1349">
      <w:pPr>
        <w:pStyle w:val="affffff5"/>
      </w:pPr>
      <w:r w:rsidRPr="00BD1349">
        <w:t xml:space="preserve">host    all             </w:t>
      </w:r>
      <w:proofErr w:type="spellStart"/>
      <w:r w:rsidRPr="00BD1349">
        <w:t>all</w:t>
      </w:r>
      <w:proofErr w:type="spellEnd"/>
      <w:r w:rsidRPr="00BD1349">
        <w:t xml:space="preserve">             127.0.0.1/32            trust</w:t>
      </w:r>
    </w:p>
    <w:p w14:paraId="43D14F02" w14:textId="5E2BCD07" w:rsidR="00BD1349" w:rsidRPr="00BD1349" w:rsidRDefault="00BD1349" w:rsidP="00BD1349">
      <w:pPr>
        <w:pStyle w:val="affffff5"/>
      </w:pPr>
      <w:r w:rsidRPr="00BD1349">
        <w:t xml:space="preserve">host    all    </w:t>
      </w:r>
      <w:proofErr w:type="spellStart"/>
      <w:r w:rsidR="001E4390">
        <w:t>all</w:t>
      </w:r>
      <w:proofErr w:type="spellEnd"/>
      <w:r w:rsidR="001E4390">
        <w:t xml:space="preserve">    192.168.0.19/32    trust</w:t>
      </w:r>
    </w:p>
    <w:p w14:paraId="4FD0CAE1" w14:textId="77777777" w:rsidR="00BD1349" w:rsidRPr="00BD1349" w:rsidRDefault="00BD1349" w:rsidP="00BD1349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BD1349">
        <w:rPr>
          <w:b/>
          <w:color w:val="C00000"/>
          <w:shd w:val="pct15" w:color="auto" w:fill="FFFFFF"/>
          <w:lang w:eastAsia="en-US"/>
        </w:rPr>
        <w:t xml:space="preserve">host all </w:t>
      </w:r>
      <w:proofErr w:type="spellStart"/>
      <w:r w:rsidRPr="00BD1349">
        <w:rPr>
          <w:b/>
          <w:color w:val="C00000"/>
          <w:shd w:val="pct15" w:color="auto" w:fill="FFFFFF"/>
          <w:lang w:eastAsia="en-US"/>
        </w:rPr>
        <w:t>all</w:t>
      </w:r>
      <w:proofErr w:type="spellEnd"/>
      <w:r w:rsidRPr="00BD1349">
        <w:rPr>
          <w:b/>
          <w:color w:val="C00000"/>
          <w:shd w:val="pct15" w:color="auto" w:fill="FFFFFF"/>
          <w:lang w:eastAsia="en-US"/>
        </w:rPr>
        <w:t xml:space="preserve"> 0.0.0.0/0 sha256</w:t>
      </w:r>
    </w:p>
    <w:p w14:paraId="6BB55A26" w14:textId="77777777" w:rsidR="00BD1349" w:rsidRPr="00BD1349" w:rsidRDefault="00BD1349" w:rsidP="00BD1349">
      <w:pPr>
        <w:pStyle w:val="affffff5"/>
      </w:pPr>
      <w:r w:rsidRPr="00BD1349">
        <w:t># IPv6 local connections:</w:t>
      </w:r>
    </w:p>
    <w:p w14:paraId="3F4D02F6" w14:textId="27505BB1" w:rsidR="00BD1349" w:rsidRPr="00BD1349" w:rsidRDefault="00BD1349" w:rsidP="00BD1349">
      <w:pPr>
        <w:pStyle w:val="affffff5"/>
      </w:pPr>
      <w:r w:rsidRPr="00BD1349">
        <w:t xml:space="preserve">host    all             </w:t>
      </w:r>
      <w:proofErr w:type="spellStart"/>
      <w:r w:rsidRPr="00BD1349">
        <w:t>all</w:t>
      </w:r>
      <w:proofErr w:type="spellEnd"/>
      <w:r w:rsidRPr="00BD1349">
        <w:t xml:space="preserve">             ::1/128                 trust</w:t>
      </w:r>
    </w:p>
    <w:p w14:paraId="300EE7A0" w14:textId="72DD3766" w:rsidR="00EE7FF6" w:rsidRPr="00D748B1" w:rsidRDefault="0012031C" w:rsidP="00F740C1">
      <w:pPr>
        <w:pStyle w:val="1e"/>
      </w:pPr>
      <w:r w:rsidRPr="00D748B1">
        <w:t>使用</w:t>
      </w:r>
      <w:proofErr w:type="spellStart"/>
      <w:r w:rsidRPr="00D748B1">
        <w:t>omm</w:t>
      </w:r>
      <w:proofErr w:type="spellEnd"/>
      <w:r w:rsidRPr="00D748B1">
        <w:t>用户登陆，</w:t>
      </w:r>
      <w:r w:rsidR="00EE7FF6" w:rsidRPr="00D748B1">
        <w:t>使用</w:t>
      </w:r>
      <w:proofErr w:type="spellStart"/>
      <w:r w:rsidR="00EE7FF6" w:rsidRPr="00D748B1">
        <w:t>gs_ctl</w:t>
      </w:r>
      <w:proofErr w:type="spellEnd"/>
      <w:r w:rsidR="00EE7FF6" w:rsidRPr="00D748B1">
        <w:t>将策略生效</w:t>
      </w:r>
      <w:r w:rsidR="00420FC7" w:rsidRPr="00D748B1">
        <w:t>。</w:t>
      </w:r>
    </w:p>
    <w:p w14:paraId="4A4F8DD9" w14:textId="499600A0" w:rsidR="0012031C" w:rsidRPr="00772002" w:rsidRDefault="0012031C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proofErr w:type="spellStart"/>
      <w:r w:rsidRPr="00772002">
        <w:rPr>
          <w:b/>
          <w:color w:val="C00000"/>
          <w:shd w:val="pct15" w:color="auto" w:fill="FFFFFF"/>
          <w:lang w:eastAsia="en-US"/>
        </w:rPr>
        <w:t>su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-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omm</w:t>
      </w:r>
      <w:proofErr w:type="spellEnd"/>
    </w:p>
    <w:p w14:paraId="46D8BEF7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proofErr w:type="spellStart"/>
      <w:r w:rsidRPr="00772002">
        <w:rPr>
          <w:b/>
          <w:color w:val="C00000"/>
          <w:shd w:val="pct15" w:color="auto" w:fill="FFFFFF"/>
          <w:lang w:eastAsia="en-US"/>
        </w:rPr>
        <w:t>gs_ctl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reload -D /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gaussdb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>/data/db1/</w:t>
      </w:r>
    </w:p>
    <w:p w14:paraId="0422DB68" w14:textId="77777777" w:rsidR="00EE7FF6" w:rsidRPr="00D748B1" w:rsidRDefault="00EE7FF6" w:rsidP="00F740C1">
      <w:pPr>
        <w:pStyle w:val="1e"/>
      </w:pPr>
      <w:r w:rsidRPr="00D748B1">
        <w:t>返回结果为：</w:t>
      </w:r>
    </w:p>
    <w:p w14:paraId="4847D7CF" w14:textId="77777777" w:rsidR="00EE7FF6" w:rsidRPr="00D748B1" w:rsidRDefault="00EE7FF6" w:rsidP="00F740C1">
      <w:pPr>
        <w:pStyle w:val="affffff5"/>
      </w:pPr>
      <w:r w:rsidRPr="00D748B1">
        <w:t>[2020-07-23 15:39:55.398][71828][][</w:t>
      </w:r>
      <w:proofErr w:type="spellStart"/>
      <w:r w:rsidRPr="00D748B1">
        <w:t>gs_ctl</w:t>
      </w:r>
      <w:proofErr w:type="spellEnd"/>
      <w:r w:rsidRPr="00D748B1">
        <w:t xml:space="preserve">]: </w:t>
      </w:r>
      <w:proofErr w:type="spellStart"/>
      <w:r w:rsidRPr="00D748B1">
        <w:t>gs_ctl</w:t>
      </w:r>
      <w:proofErr w:type="spellEnd"/>
      <w:r w:rsidRPr="00D748B1">
        <w:t xml:space="preserve"> reload ,</w:t>
      </w:r>
      <w:proofErr w:type="spellStart"/>
      <w:r w:rsidRPr="00D748B1">
        <w:t>datadir</w:t>
      </w:r>
      <w:proofErr w:type="spellEnd"/>
      <w:r w:rsidRPr="00D748B1">
        <w:t xml:space="preserve"> is -D "/</w:t>
      </w:r>
      <w:proofErr w:type="spellStart"/>
      <w:r w:rsidRPr="00D748B1">
        <w:t>gaussdb</w:t>
      </w:r>
      <w:proofErr w:type="spellEnd"/>
      <w:r w:rsidRPr="00D748B1">
        <w:t>/data/db1"</w:t>
      </w:r>
    </w:p>
    <w:p w14:paraId="072EEE6E" w14:textId="77777777" w:rsidR="00EE7FF6" w:rsidRDefault="00EE7FF6" w:rsidP="00F740C1">
      <w:pPr>
        <w:pStyle w:val="affffff5"/>
      </w:pPr>
      <w:r w:rsidRPr="00D748B1">
        <w:t>server signaled</w:t>
      </w:r>
    </w:p>
    <w:p w14:paraId="0D824EFC" w14:textId="369BFB7D" w:rsidR="001566C6" w:rsidRDefault="001566C6" w:rsidP="001566C6">
      <w:pPr>
        <w:pStyle w:val="1e"/>
      </w:pPr>
      <w:r>
        <w:rPr>
          <w:rFonts w:hint="eastAsia"/>
        </w:rPr>
        <w:t>注：如果之前没有启动过数据库，返回结果如下</w:t>
      </w:r>
      <w:r w:rsidR="002908D1">
        <w:rPr>
          <w:rFonts w:hint="eastAsia"/>
        </w:rPr>
        <w:t>，继续操作即可</w:t>
      </w:r>
      <w:r>
        <w:rPr>
          <w:rFonts w:hint="eastAsia"/>
        </w:rPr>
        <w:t>：</w:t>
      </w:r>
    </w:p>
    <w:p w14:paraId="253B4EEF" w14:textId="256DF06E" w:rsidR="001566C6" w:rsidRDefault="001566C6" w:rsidP="001566C6">
      <w:pPr>
        <w:pStyle w:val="affffff5"/>
      </w:pPr>
      <w:r>
        <w:t>[2021-03-18 15:37:57.305][3093][][</w:t>
      </w:r>
      <w:proofErr w:type="spellStart"/>
      <w:r>
        <w:t>gs_ctl</w:t>
      </w:r>
      <w:proofErr w:type="spellEnd"/>
      <w:r>
        <w:t xml:space="preserve">]: </w:t>
      </w:r>
      <w:proofErr w:type="spellStart"/>
      <w:r>
        <w:t>gs_ctl</w:t>
      </w:r>
      <w:proofErr w:type="spellEnd"/>
      <w:r>
        <w:t xml:space="preserve"> reload ,</w:t>
      </w:r>
      <w:proofErr w:type="spellStart"/>
      <w:r>
        <w:t>datadir</w:t>
      </w:r>
      <w:proofErr w:type="spellEnd"/>
      <w:r>
        <w:t xml:space="preserve"> is /</w:t>
      </w:r>
      <w:proofErr w:type="spellStart"/>
      <w:r>
        <w:t>gaussdb</w:t>
      </w:r>
      <w:proofErr w:type="spellEnd"/>
      <w:r>
        <w:t xml:space="preserve">/data/db1 </w:t>
      </w:r>
    </w:p>
    <w:p w14:paraId="5CBE3680" w14:textId="6F4FE95C" w:rsidR="001566C6" w:rsidRDefault="001566C6" w:rsidP="001566C6">
      <w:pPr>
        <w:pStyle w:val="affffff5"/>
      </w:pPr>
      <w:r>
        <w:t>[2021-03-18 15:37:57.306][3093][][</w:t>
      </w:r>
      <w:proofErr w:type="spellStart"/>
      <w:r>
        <w:t>gs_ctl</w:t>
      </w:r>
      <w:proofErr w:type="spellEnd"/>
      <w:r>
        <w:t>]:  could not send reload signal (PID: 3946): No such process</w:t>
      </w:r>
    </w:p>
    <w:p w14:paraId="2E7D975A" w14:textId="74500D3E" w:rsidR="00EE7FF6" w:rsidRPr="00D748B1" w:rsidRDefault="00EE7FF6" w:rsidP="00C66139">
      <w:pPr>
        <w:pStyle w:val="30"/>
      </w:pPr>
      <w:r w:rsidRPr="00D748B1">
        <w:t>使用</w:t>
      </w:r>
      <w:proofErr w:type="spellStart"/>
      <w:r w:rsidRPr="00D748B1">
        <w:t>omm</w:t>
      </w:r>
      <w:proofErr w:type="spellEnd"/>
      <w:r w:rsidRPr="00D748B1">
        <w:t>用户登陆数据库</w:t>
      </w:r>
      <w:r w:rsidR="00732359">
        <w:rPr>
          <w:rFonts w:hint="eastAsia"/>
        </w:rPr>
        <w:t>创建</w:t>
      </w:r>
      <w:proofErr w:type="spellStart"/>
      <w:r w:rsidRPr="00D748B1">
        <w:t>dbuser</w:t>
      </w:r>
      <w:proofErr w:type="spellEnd"/>
      <w:r w:rsidRPr="00D748B1">
        <w:t>用户</w:t>
      </w:r>
      <w:r w:rsidR="00732359">
        <w:rPr>
          <w:rFonts w:hint="eastAsia"/>
        </w:rPr>
        <w:t>并</w:t>
      </w:r>
      <w:r w:rsidRPr="00D748B1">
        <w:t>授权</w:t>
      </w:r>
      <w:r w:rsidR="00B42080" w:rsidRPr="00D748B1">
        <w:t>，</w:t>
      </w:r>
      <w:r w:rsidR="00732359">
        <w:rPr>
          <w:rFonts w:hint="eastAsia"/>
        </w:rPr>
        <w:t>最后</w:t>
      </w:r>
      <w:r w:rsidR="00B42080" w:rsidRPr="00D748B1">
        <w:t>退出数据库。</w:t>
      </w:r>
    </w:p>
    <w:p w14:paraId="1AA2C342" w14:textId="265295D8" w:rsidR="0012031C" w:rsidRPr="00772002" w:rsidRDefault="00747690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proofErr w:type="spellStart"/>
      <w:r w:rsidRPr="00772002">
        <w:rPr>
          <w:b/>
          <w:color w:val="C00000"/>
          <w:shd w:val="pct15" w:color="auto" w:fill="FFFFFF"/>
          <w:lang w:eastAsia="en-US"/>
        </w:rPr>
        <w:t>gsql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-d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postgres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-p 26000 -r</w:t>
      </w:r>
    </w:p>
    <w:p w14:paraId="01D06D06" w14:textId="232B009C" w:rsidR="00732359" w:rsidRDefault="00732359" w:rsidP="005C23F8">
      <w:pPr>
        <w:pStyle w:val="30"/>
        <w:numPr>
          <w:ilvl w:val="5"/>
          <w:numId w:val="18"/>
        </w:numPr>
      </w:pPr>
      <w:r w:rsidRPr="00D748B1">
        <w:t>连接数据库后，进入</w:t>
      </w:r>
      <w:r w:rsidRPr="00D748B1">
        <w:t>SQL</w:t>
      </w:r>
      <w:r w:rsidRPr="00D748B1">
        <w:t>命令界面。创建用户</w:t>
      </w:r>
      <w:proofErr w:type="spellStart"/>
      <w:r w:rsidRPr="00D748B1">
        <w:t>dbuser</w:t>
      </w:r>
      <w:proofErr w:type="spellEnd"/>
      <w:r w:rsidRPr="00D748B1">
        <w:t>，密码为</w:t>
      </w:r>
      <w:r w:rsidRPr="00D748B1">
        <w:t>Gauss#3demo</w:t>
      </w:r>
      <w:r>
        <w:rPr>
          <w:rFonts w:hint="eastAsia"/>
        </w:rPr>
        <w:t>，并进行授权</w:t>
      </w:r>
      <w:r w:rsidRPr="00D748B1">
        <w:t>。</w:t>
      </w:r>
    </w:p>
    <w:p w14:paraId="33F31DD4" w14:textId="77777777" w:rsidR="00732359" w:rsidRPr="00772002" w:rsidRDefault="00732359" w:rsidP="00732359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 xml:space="preserve">CREATE USER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dbuser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IDENTIFIED BY 'Gauss#3demo';</w:t>
      </w:r>
    </w:p>
    <w:p w14:paraId="2E1E2078" w14:textId="77777777" w:rsidR="0012031C" w:rsidRPr="00732359" w:rsidRDefault="0012031C" w:rsidP="00F740C1">
      <w:pPr>
        <w:pStyle w:val="affffff5"/>
      </w:pPr>
    </w:p>
    <w:p w14:paraId="4FFC34F5" w14:textId="77777777" w:rsidR="0012031C" w:rsidRPr="00772002" w:rsidRDefault="0012031C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proofErr w:type="spellStart"/>
      <w:r w:rsidRPr="00D748B1">
        <w:t>postgres</w:t>
      </w:r>
      <w:proofErr w:type="spellEnd"/>
      <w:r w:rsidRPr="00D748B1">
        <w:t>=#</w:t>
      </w:r>
      <w:r w:rsidRPr="002960B1">
        <w:rPr>
          <w:shd w:val="pct15" w:color="auto" w:fill="FFFFFF"/>
          <w:lang w:eastAsia="en-US"/>
        </w:rPr>
        <w:t xml:space="preserve"> </w:t>
      </w:r>
      <w:r w:rsidRPr="00772002">
        <w:rPr>
          <w:b/>
          <w:color w:val="C00000"/>
          <w:shd w:val="pct15" w:color="auto" w:fill="FFFFFF"/>
          <w:lang w:eastAsia="en-US"/>
        </w:rPr>
        <w:t xml:space="preserve">alter role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dbuser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createrole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createdb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>;</w:t>
      </w:r>
    </w:p>
    <w:p w14:paraId="3147705E" w14:textId="19888721" w:rsidR="0012031C" w:rsidRPr="00D748B1" w:rsidRDefault="0012031C" w:rsidP="00F740C1">
      <w:pPr>
        <w:pStyle w:val="affffff5"/>
      </w:pPr>
      <w:r w:rsidRPr="00D748B1">
        <w:t>ALTER ROLE</w:t>
      </w:r>
    </w:p>
    <w:p w14:paraId="7B523CDA" w14:textId="77777777" w:rsidR="00B42080" w:rsidRPr="00D748B1" w:rsidRDefault="00B42080" w:rsidP="00F740C1">
      <w:pPr>
        <w:pStyle w:val="affffff5"/>
      </w:pPr>
    </w:p>
    <w:p w14:paraId="780BE113" w14:textId="1CF56185" w:rsidR="00B42080" w:rsidRPr="002960B1" w:rsidRDefault="00B42080" w:rsidP="00F740C1">
      <w:pPr>
        <w:pStyle w:val="affffff5"/>
        <w:rPr>
          <w:rFonts w:eastAsia="微软雅黑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D748B1">
        <w:lastRenderedPageBreak/>
        <w:t>postgres</w:t>
      </w:r>
      <w:proofErr w:type="spellEnd"/>
      <w:r w:rsidRPr="00D748B1">
        <w:t>=#</w:t>
      </w:r>
      <w:r w:rsidRPr="002960B1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 \q</w:t>
      </w:r>
    </w:p>
    <w:p w14:paraId="3C795E5E" w14:textId="271CAF13" w:rsidR="00EE7FF6" w:rsidRPr="00D748B1" w:rsidRDefault="00EE7FF6" w:rsidP="00C66139">
      <w:pPr>
        <w:pStyle w:val="30"/>
      </w:pPr>
      <w:r w:rsidRPr="00D748B1">
        <w:t>修改数据库监听地址</w:t>
      </w:r>
      <w:r w:rsidR="00420FC7" w:rsidRPr="00D748B1">
        <w:t>。</w:t>
      </w:r>
    </w:p>
    <w:p w14:paraId="172610AC" w14:textId="0C48E1F3" w:rsidR="00EE7FF6" w:rsidRPr="00D748B1" w:rsidRDefault="00EE7FF6" w:rsidP="00F740C1">
      <w:pPr>
        <w:pStyle w:val="1e"/>
      </w:pPr>
      <w:r w:rsidRPr="00D748B1">
        <w:t>在</w:t>
      </w:r>
      <w:r w:rsidRPr="00D748B1">
        <w:t>GS_HOME</w:t>
      </w:r>
      <w:r w:rsidRPr="00D748B1">
        <w:t>中，本实验中数据库</w:t>
      </w:r>
      <w:r w:rsidRPr="00D748B1">
        <w:t>GS_HOME</w:t>
      </w:r>
      <w:r w:rsidRPr="00D748B1">
        <w:t>设置的为</w:t>
      </w:r>
      <w:r w:rsidRPr="00D748B1">
        <w:t>/</w:t>
      </w:r>
      <w:proofErr w:type="spellStart"/>
      <w:r w:rsidRPr="00D748B1">
        <w:t>gaussdb</w:t>
      </w:r>
      <w:proofErr w:type="spellEnd"/>
      <w:r w:rsidRPr="00D748B1">
        <w:t>/data/db1</w:t>
      </w:r>
      <w:r w:rsidR="00420FC7" w:rsidRPr="00D748B1">
        <w:t>。</w:t>
      </w:r>
    </w:p>
    <w:p w14:paraId="2A5A45C4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>cd /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gaussdb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>/data/db1</w:t>
      </w:r>
    </w:p>
    <w:p w14:paraId="64333B48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 xml:space="preserve">vi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postgresql.conf</w:t>
      </w:r>
      <w:proofErr w:type="spellEnd"/>
    </w:p>
    <w:p w14:paraId="1C761326" w14:textId="33CF69AD" w:rsidR="00EE7FF6" w:rsidRPr="00D748B1" w:rsidRDefault="001566C6" w:rsidP="00F740C1">
      <w:pPr>
        <w:pStyle w:val="1e"/>
      </w:pPr>
      <w:r>
        <w:t>输入</w:t>
      </w:r>
      <w:r>
        <w:rPr>
          <w:rFonts w:hint="eastAsia"/>
        </w:rPr>
        <w:t>“</w:t>
      </w:r>
      <w:r>
        <w:rPr>
          <w:rFonts w:hint="eastAsia"/>
        </w:rPr>
        <w:t>:</w:t>
      </w:r>
      <w:r>
        <w:t>60</w:t>
      </w:r>
      <w:r>
        <w:rPr>
          <w:rFonts w:hint="eastAsia"/>
        </w:rPr>
        <w:t>”找到对应位置，然后输入“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”切换到</w:t>
      </w:r>
      <w:r>
        <w:rPr>
          <w:rFonts w:hint="eastAsia"/>
        </w:rPr>
        <w:t>INSERT</w:t>
      </w:r>
      <w:r>
        <w:rPr>
          <w:rFonts w:hint="eastAsia"/>
        </w:rPr>
        <w:t>模式，</w:t>
      </w:r>
      <w:r w:rsidR="00EE7FF6" w:rsidRPr="00D748B1">
        <w:t>将</w:t>
      </w:r>
      <w:proofErr w:type="spellStart"/>
      <w:r w:rsidR="00EE7FF6" w:rsidRPr="00D748B1">
        <w:t>listen_addresses</w:t>
      </w:r>
      <w:proofErr w:type="spellEnd"/>
      <w:r w:rsidR="00EE7FF6" w:rsidRPr="00D748B1">
        <w:t>的值修改成为</w:t>
      </w:r>
      <w:r w:rsidR="00EE7FF6" w:rsidRPr="00D748B1">
        <w:t>*</w:t>
      </w:r>
      <w:r>
        <w:rPr>
          <w:rFonts w:hint="eastAsia"/>
        </w:rPr>
        <w:t>，</w:t>
      </w:r>
      <w:r>
        <w:t>修改后按下</w:t>
      </w:r>
      <w:r>
        <w:rPr>
          <w:rFonts w:hint="eastAsia"/>
        </w:rPr>
        <w:t>“</w:t>
      </w:r>
      <w:r>
        <w:rPr>
          <w:rFonts w:hint="eastAsia"/>
        </w:rPr>
        <w:t>ECS</w:t>
      </w:r>
      <w:r>
        <w:rPr>
          <w:rFonts w:hint="eastAsia"/>
        </w:rPr>
        <w:t>”键，退出</w:t>
      </w:r>
      <w:r>
        <w:rPr>
          <w:rFonts w:hint="eastAsia"/>
        </w:rPr>
        <w:t>INSERT</w:t>
      </w:r>
      <w:r>
        <w:rPr>
          <w:rFonts w:hint="eastAsia"/>
        </w:rPr>
        <w:t>模式，输入“</w:t>
      </w:r>
      <w:r>
        <w:rPr>
          <w:rFonts w:hint="eastAsia"/>
        </w:rPr>
        <w:t>:</w:t>
      </w:r>
      <w:proofErr w:type="spellStart"/>
      <w:r>
        <w:t>wq</w:t>
      </w:r>
      <w:proofErr w:type="spellEnd"/>
      <w:r>
        <w:rPr>
          <w:rFonts w:hint="eastAsia"/>
        </w:rPr>
        <w:t>”后回车保存</w:t>
      </w:r>
      <w:r w:rsidRPr="00D748B1">
        <w:t>。</w:t>
      </w:r>
      <w:r w:rsidR="00420FC7" w:rsidRPr="00D748B1">
        <w:t>。</w:t>
      </w:r>
    </w:p>
    <w:p w14:paraId="273B0745" w14:textId="77777777" w:rsidR="001566C6" w:rsidRPr="001566C6" w:rsidRDefault="001566C6" w:rsidP="001566C6">
      <w:pPr>
        <w:pStyle w:val="affffff5"/>
      </w:pPr>
      <w:r w:rsidRPr="001566C6">
        <w:rPr>
          <w:b/>
          <w:color w:val="C00000"/>
          <w:shd w:val="pct15" w:color="auto" w:fill="FFFFFF"/>
          <w:lang w:eastAsia="en-US"/>
        </w:rPr>
        <w:t>#</w:t>
      </w:r>
      <w:r w:rsidRPr="001566C6">
        <w:t>listen_addresses = '192.168.0.19'              # what IP address(es) to listen on;</w:t>
      </w:r>
    </w:p>
    <w:p w14:paraId="78C9520C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proofErr w:type="spellStart"/>
      <w:r w:rsidRPr="00772002">
        <w:rPr>
          <w:b/>
          <w:color w:val="C00000"/>
          <w:shd w:val="pct15" w:color="auto" w:fill="FFFFFF"/>
          <w:lang w:eastAsia="en-US"/>
        </w:rPr>
        <w:t>listen_addresses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= '*'</w:t>
      </w:r>
    </w:p>
    <w:p w14:paraId="5E5D8DDE" w14:textId="25FD1867" w:rsidR="00EE7FF6" w:rsidRPr="00D748B1" w:rsidRDefault="00EE7FF6" w:rsidP="00F740C1">
      <w:pPr>
        <w:pStyle w:val="1e"/>
      </w:pPr>
      <w:r w:rsidRPr="00D748B1">
        <w:t>修改完成后重启数据库生效（</w:t>
      </w:r>
      <w:r w:rsidRPr="00D748B1">
        <w:t>-D</w:t>
      </w:r>
      <w:r w:rsidRPr="00D748B1">
        <w:t>后面的数据库默认路径，需要根据实际情况进行修改）</w:t>
      </w:r>
      <w:r w:rsidR="00420FC7" w:rsidRPr="00D748B1">
        <w:t>。</w:t>
      </w:r>
    </w:p>
    <w:p w14:paraId="46187310" w14:textId="6614DC8D" w:rsidR="00EE7FF6" w:rsidRPr="002960B1" w:rsidRDefault="00EE7FF6" w:rsidP="00F740C1">
      <w:pPr>
        <w:pStyle w:val="affffff5"/>
        <w:rPr>
          <w:shd w:val="pct15" w:color="auto" w:fill="FFFFFF"/>
          <w:lang w:eastAsia="en-US"/>
        </w:rPr>
      </w:pPr>
      <w:proofErr w:type="spellStart"/>
      <w:r w:rsidRPr="00772002">
        <w:rPr>
          <w:b/>
          <w:color w:val="C00000"/>
          <w:shd w:val="pct15" w:color="auto" w:fill="FFFFFF"/>
          <w:lang w:eastAsia="en-US"/>
        </w:rPr>
        <w:t>gs_ctl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restart -D /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gaussdb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>/data/db1/</w:t>
      </w:r>
    </w:p>
    <w:p w14:paraId="3302F87E" w14:textId="1749AC86" w:rsidR="00EE7FF6" w:rsidRPr="00D748B1" w:rsidRDefault="00EE7FF6" w:rsidP="00C66139">
      <w:pPr>
        <w:pStyle w:val="30"/>
      </w:pPr>
      <w:r w:rsidRPr="00D748B1">
        <w:t>下载</w:t>
      </w:r>
      <w:r w:rsidRPr="00D748B1">
        <w:t>Java</w:t>
      </w:r>
      <w:r w:rsidRPr="00D748B1">
        <w:t>连接</w:t>
      </w:r>
      <w:proofErr w:type="spellStart"/>
      <w:r w:rsidRPr="00D748B1">
        <w:t>openGauss</w:t>
      </w:r>
      <w:proofErr w:type="spellEnd"/>
      <w:r w:rsidRPr="00D748B1">
        <w:t>的驱动包，并将其导入对应的使用工具</w:t>
      </w:r>
      <w:r w:rsidR="00420FC7" w:rsidRPr="00D748B1">
        <w:t>。</w:t>
      </w:r>
    </w:p>
    <w:p w14:paraId="1403BEC9" w14:textId="77777777" w:rsidR="00EE7FF6" w:rsidRPr="00D748B1" w:rsidRDefault="00EE7FF6" w:rsidP="00F740C1">
      <w:pPr>
        <w:pStyle w:val="1e"/>
      </w:pPr>
      <w:r w:rsidRPr="00D748B1">
        <w:t>通过以下链接，下载驱动包</w:t>
      </w:r>
    </w:p>
    <w:p w14:paraId="6EBAE3A8" w14:textId="0B826971" w:rsidR="00EE7FF6" w:rsidRPr="00D748B1" w:rsidRDefault="00EA22C1" w:rsidP="00F740C1">
      <w:pPr>
        <w:pStyle w:val="1e"/>
      </w:pPr>
      <w:r w:rsidRPr="00EA22C1">
        <w:rPr>
          <w:rStyle w:val="af1"/>
        </w:rPr>
        <w:t>https://opengauss.obs.cn-south-1.myhuaweicloud.com/1.1.0/arm/openGauss-1.1.0-JDBC.tar.gz</w:t>
      </w:r>
    </w:p>
    <w:p w14:paraId="73494166" w14:textId="26A46F78" w:rsidR="003C752E" w:rsidRPr="00D748B1" w:rsidRDefault="00EE7FF6" w:rsidP="00F740C1">
      <w:pPr>
        <w:pStyle w:val="1e"/>
      </w:pPr>
      <w:r w:rsidRPr="00D748B1">
        <w:t>假设文件存放在</w:t>
      </w:r>
      <w:r w:rsidRPr="00D748B1">
        <w:t>d:\Download</w:t>
      </w:r>
      <w:r w:rsidRPr="00D748B1">
        <w:t>目录下</w:t>
      </w:r>
      <w:r w:rsidR="003C752E" w:rsidRPr="00D748B1">
        <w:t>，并进行解压，解压后文件为</w:t>
      </w:r>
      <w:r w:rsidR="003C752E" w:rsidRPr="00D748B1">
        <w:t>“</w:t>
      </w:r>
      <w:r w:rsidR="003C752E" w:rsidRPr="00EA22C1">
        <w:rPr>
          <w:b/>
          <w:color w:val="C00000"/>
        </w:rPr>
        <w:t>postgresql.jar</w:t>
      </w:r>
      <w:r w:rsidR="003C752E" w:rsidRPr="00D748B1">
        <w:t>”</w:t>
      </w:r>
      <w:r w:rsidR="00420FC7" w:rsidRPr="00D748B1">
        <w:t>。</w:t>
      </w:r>
    </w:p>
    <w:p w14:paraId="691AED5F" w14:textId="0CB87F19" w:rsidR="00EE7FF6" w:rsidRPr="00D748B1" w:rsidRDefault="00EE7FF6" w:rsidP="00C66139">
      <w:pPr>
        <w:pStyle w:val="30"/>
      </w:pPr>
      <w:r w:rsidRPr="00D748B1">
        <w:t>创建测试数据库</w:t>
      </w:r>
      <w:r w:rsidRPr="00D748B1">
        <w:t>demo</w:t>
      </w:r>
      <w:r w:rsidR="00420FC7" w:rsidRPr="00D748B1">
        <w:t>。</w:t>
      </w:r>
    </w:p>
    <w:p w14:paraId="49113C2A" w14:textId="48CAB57B" w:rsidR="00EE7FF6" w:rsidRPr="00D748B1" w:rsidRDefault="00EE7FF6" w:rsidP="00F740C1">
      <w:pPr>
        <w:pStyle w:val="1e"/>
      </w:pPr>
      <w:r w:rsidRPr="00D748B1">
        <w:t>使用</w:t>
      </w:r>
      <w:proofErr w:type="spellStart"/>
      <w:r w:rsidRPr="00D748B1">
        <w:t>gsql</w:t>
      </w:r>
      <w:proofErr w:type="spellEnd"/>
      <w:r w:rsidRPr="00D748B1">
        <w:t>工具登陆数据库</w:t>
      </w:r>
      <w:r w:rsidR="009356A5">
        <w:rPr>
          <w:rFonts w:hint="eastAsia"/>
        </w:rPr>
        <w:t>，并输入</w:t>
      </w:r>
      <w:proofErr w:type="spellStart"/>
      <w:r w:rsidR="009356A5">
        <w:rPr>
          <w:rFonts w:hint="eastAsia"/>
        </w:rPr>
        <w:t>d</w:t>
      </w:r>
      <w:r w:rsidR="009356A5">
        <w:t>buser</w:t>
      </w:r>
      <w:proofErr w:type="spellEnd"/>
      <w:r w:rsidR="009356A5">
        <w:rPr>
          <w:rFonts w:hint="eastAsia"/>
        </w:rPr>
        <w:t>密码</w:t>
      </w:r>
      <w:r w:rsidR="009356A5">
        <w:rPr>
          <w:rFonts w:hint="eastAsia"/>
        </w:rPr>
        <w:t>(</w:t>
      </w:r>
      <w:r w:rsidR="009356A5">
        <w:rPr>
          <w:rFonts w:hint="eastAsia"/>
        </w:rPr>
        <w:t>如：</w:t>
      </w:r>
      <w:r w:rsidR="009356A5" w:rsidRPr="00420003">
        <w:rPr>
          <w:b/>
          <w:color w:val="C7000B"/>
        </w:rPr>
        <w:t>Gauss#3demo</w:t>
      </w:r>
      <w:r w:rsidR="009356A5">
        <w:t>)</w:t>
      </w:r>
      <w:r w:rsidR="00420FC7" w:rsidRPr="00D748B1">
        <w:t>。</w:t>
      </w:r>
    </w:p>
    <w:p w14:paraId="353DEB41" w14:textId="215912A5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proofErr w:type="spellStart"/>
      <w:r w:rsidRPr="00772002">
        <w:rPr>
          <w:b/>
          <w:color w:val="C00000"/>
          <w:shd w:val="pct15" w:color="auto" w:fill="FFFFFF"/>
          <w:lang w:eastAsia="en-US"/>
        </w:rPr>
        <w:t>gsql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-d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postgres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-p 26000 -U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dbuser</w:t>
      </w:r>
      <w:proofErr w:type="spellEnd"/>
      <w:r w:rsidR="00B42080" w:rsidRPr="00772002">
        <w:rPr>
          <w:b/>
          <w:color w:val="C00000"/>
          <w:shd w:val="pct15" w:color="auto" w:fill="FFFFFF"/>
          <w:lang w:eastAsia="en-US"/>
        </w:rPr>
        <w:t xml:space="preserve"> -r</w:t>
      </w:r>
    </w:p>
    <w:p w14:paraId="2376E7D8" w14:textId="7E82FFD4" w:rsidR="00EE7FF6" w:rsidRPr="00D748B1" w:rsidRDefault="00EE7FF6" w:rsidP="00F740C1">
      <w:pPr>
        <w:pStyle w:val="1e"/>
      </w:pPr>
      <w:r w:rsidRPr="00D748B1">
        <w:t>创建数据库</w:t>
      </w:r>
      <w:r w:rsidRPr="00D748B1">
        <w:t>demo</w:t>
      </w:r>
      <w:r w:rsidR="00420FC7" w:rsidRPr="00D748B1">
        <w:t>。</w:t>
      </w:r>
    </w:p>
    <w:p w14:paraId="23A90B08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>create database demo ENCODING 'UTF8' template = template0;</w:t>
      </w:r>
    </w:p>
    <w:p w14:paraId="2F6965EB" w14:textId="04B2D55A" w:rsidR="00EE67B0" w:rsidRPr="00EE67B0" w:rsidRDefault="00EE67B0" w:rsidP="00F740C1">
      <w:pPr>
        <w:pStyle w:val="1e"/>
      </w:pPr>
      <w:r w:rsidRPr="00EE67B0">
        <w:t>切换到</w:t>
      </w:r>
      <w:r w:rsidRPr="00EE67B0">
        <w:t>demo</w:t>
      </w:r>
      <w:r w:rsidRPr="00EE67B0">
        <w:t>数据库</w:t>
      </w:r>
      <w:r w:rsidR="00901DDE">
        <w:rPr>
          <w:rFonts w:hint="eastAsia"/>
        </w:rPr>
        <w:t>，并输入</w:t>
      </w:r>
      <w:proofErr w:type="spellStart"/>
      <w:r w:rsidR="00901DDE">
        <w:rPr>
          <w:rFonts w:hint="eastAsia"/>
        </w:rPr>
        <w:t>d</w:t>
      </w:r>
      <w:r w:rsidR="00901DDE">
        <w:t>buser</w:t>
      </w:r>
      <w:proofErr w:type="spellEnd"/>
      <w:r w:rsidR="00901DDE">
        <w:rPr>
          <w:rFonts w:hint="eastAsia"/>
        </w:rPr>
        <w:t>密码</w:t>
      </w:r>
      <w:r w:rsidR="00901DDE">
        <w:rPr>
          <w:rFonts w:hint="eastAsia"/>
        </w:rPr>
        <w:t>(</w:t>
      </w:r>
      <w:r w:rsidR="00901DDE">
        <w:rPr>
          <w:rFonts w:hint="eastAsia"/>
        </w:rPr>
        <w:t>如：</w:t>
      </w:r>
      <w:r w:rsidR="00901DDE" w:rsidRPr="00420003">
        <w:rPr>
          <w:b/>
          <w:color w:val="C7000B"/>
        </w:rPr>
        <w:t>Gauss#3demo</w:t>
      </w:r>
      <w:r w:rsidR="00901DDE">
        <w:t>)</w:t>
      </w:r>
      <w:r w:rsidR="007026E5">
        <w:rPr>
          <w:rFonts w:hint="eastAsia"/>
        </w:rPr>
        <w:t>。</w:t>
      </w:r>
    </w:p>
    <w:p w14:paraId="42F9D6E4" w14:textId="4E20D52E" w:rsidR="007D2B68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>\connect demo;</w:t>
      </w:r>
    </w:p>
    <w:p w14:paraId="28AC4F49" w14:textId="0170BE06" w:rsidR="007D2B68" w:rsidRPr="00D748B1" w:rsidRDefault="007D2B68" w:rsidP="00C66139">
      <w:pPr>
        <w:pStyle w:val="30"/>
      </w:pPr>
      <w:r w:rsidRPr="00D748B1">
        <w:t>创建名为</w:t>
      </w:r>
      <w:r w:rsidRPr="00D748B1">
        <w:t>demo</w:t>
      </w:r>
      <w:r w:rsidRPr="00D748B1">
        <w:t>的</w:t>
      </w:r>
      <w:r w:rsidRPr="00D748B1">
        <w:t>schema</w:t>
      </w:r>
      <w:r w:rsidRPr="00D748B1">
        <w:t>，并设置</w:t>
      </w:r>
      <w:r w:rsidRPr="00D748B1">
        <w:t>demo</w:t>
      </w:r>
      <w:r w:rsidRPr="00D748B1">
        <w:t>为当前的</w:t>
      </w:r>
      <w:r w:rsidRPr="00D748B1">
        <w:t>schema</w:t>
      </w:r>
      <w:r w:rsidR="00420FC7" w:rsidRPr="00D748B1">
        <w:t>。</w:t>
      </w:r>
    </w:p>
    <w:p w14:paraId="756A7916" w14:textId="77777777" w:rsidR="007D2B68" w:rsidRPr="002960B1" w:rsidRDefault="007D2B68" w:rsidP="00F740C1">
      <w:pPr>
        <w:pStyle w:val="affffff5"/>
        <w:rPr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>CREATE SCHEMA demo;</w:t>
      </w:r>
    </w:p>
    <w:p w14:paraId="10B42B78" w14:textId="69B26530" w:rsidR="007D2B68" w:rsidRPr="00D748B1" w:rsidRDefault="007D2B68" w:rsidP="00F740C1">
      <w:pPr>
        <w:pStyle w:val="1e"/>
      </w:pPr>
      <w:r w:rsidRPr="00D748B1">
        <w:t>将默认搜索路径设为</w:t>
      </w:r>
      <w:r w:rsidRPr="00D748B1">
        <w:t>demo</w:t>
      </w:r>
      <w:r w:rsidR="00420FC7" w:rsidRPr="00D748B1">
        <w:t>。</w:t>
      </w:r>
    </w:p>
    <w:p w14:paraId="05B5C0A6" w14:textId="3A10FDB6" w:rsidR="007D2B68" w:rsidRPr="00772002" w:rsidRDefault="007D2B68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 xml:space="preserve">SET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search_path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TO demo;</w:t>
      </w:r>
    </w:p>
    <w:p w14:paraId="06859455" w14:textId="7B7DD61F" w:rsidR="00EE7FF6" w:rsidRPr="00D748B1" w:rsidRDefault="00EE7FF6" w:rsidP="00C66139">
      <w:pPr>
        <w:pStyle w:val="30"/>
      </w:pPr>
      <w:r w:rsidRPr="00D748B1">
        <w:t>创建测试表</w:t>
      </w:r>
      <w:r w:rsidRPr="00D748B1">
        <w:t>websites</w:t>
      </w:r>
      <w:r w:rsidR="00420FC7" w:rsidRPr="00D748B1">
        <w:t>。</w:t>
      </w:r>
    </w:p>
    <w:p w14:paraId="4D982272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>CREATE TABLE websites (</w:t>
      </w:r>
    </w:p>
    <w:p w14:paraId="606E57A3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 xml:space="preserve">  id int NOT NULL,</w:t>
      </w:r>
    </w:p>
    <w:p w14:paraId="0424FB75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 xml:space="preserve">  name char(20) NOT NULL DEFAULT '',</w:t>
      </w:r>
    </w:p>
    <w:p w14:paraId="19CF78EB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 xml:space="preserve">  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url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varchar(255) NOT NULL DEFAULT '',</w:t>
      </w:r>
    </w:p>
    <w:p w14:paraId="3921B038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 xml:space="preserve">  PRIMARY KEY (id)</w:t>
      </w:r>
    </w:p>
    <w:p w14:paraId="5C721D3F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>);</w:t>
      </w:r>
    </w:p>
    <w:p w14:paraId="20D8EFFA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lastRenderedPageBreak/>
        <w:t>COMMENT ON COLUMN websites.name IS '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站点名称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>';</w:t>
      </w:r>
    </w:p>
    <w:p w14:paraId="7582CAAC" w14:textId="2706C8F4" w:rsidR="00EE7FF6" w:rsidRPr="00D748B1" w:rsidRDefault="00EE7FF6" w:rsidP="00C66139">
      <w:pPr>
        <w:pStyle w:val="30"/>
      </w:pPr>
      <w:r w:rsidRPr="00D748B1">
        <w:t>插入数据</w:t>
      </w:r>
      <w:r w:rsidR="00420FC7" w:rsidRPr="00D748B1">
        <w:t>。</w:t>
      </w:r>
    </w:p>
    <w:p w14:paraId="35A629A9" w14:textId="77777777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 xml:space="preserve">INSERT INTO websites VALUES </w:t>
      </w:r>
    </w:p>
    <w:p w14:paraId="429917EE" w14:textId="6366C508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>('1', '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openGauss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>', 'https://opengauss.org/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zh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/'), </w:t>
      </w:r>
    </w:p>
    <w:p w14:paraId="0637CFA5" w14:textId="78A1AAA1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</w:rPr>
      </w:pPr>
      <w:r w:rsidRPr="00772002">
        <w:rPr>
          <w:b/>
          <w:color w:val="C00000"/>
          <w:shd w:val="pct15" w:color="auto" w:fill="FFFFFF"/>
        </w:rPr>
        <w:t>('2', '</w:t>
      </w:r>
      <w:r w:rsidRPr="00772002">
        <w:rPr>
          <w:b/>
          <w:color w:val="C00000"/>
          <w:shd w:val="pct15" w:color="auto" w:fill="FFFFFF"/>
        </w:rPr>
        <w:t>华为云</w:t>
      </w:r>
      <w:r w:rsidRPr="00772002">
        <w:rPr>
          <w:b/>
          <w:color w:val="C00000"/>
          <w:shd w:val="pct15" w:color="auto" w:fill="FFFFFF"/>
        </w:rPr>
        <w:t xml:space="preserve">', 'https://www.huaweicloud.com/'), </w:t>
      </w:r>
    </w:p>
    <w:p w14:paraId="262599AD" w14:textId="244B2B06" w:rsidR="00EE7FF6" w:rsidRPr="00772002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>('3', '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openEuler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>', 'https://openeuler.org/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zh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/'), </w:t>
      </w:r>
    </w:p>
    <w:p w14:paraId="0B854630" w14:textId="72BE57BF" w:rsidR="00EE7FF6" w:rsidRDefault="00EE7FF6" w:rsidP="00F740C1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772002">
        <w:rPr>
          <w:b/>
          <w:color w:val="C00000"/>
          <w:shd w:val="pct15" w:color="auto" w:fill="FFFFFF"/>
          <w:lang w:eastAsia="en-US"/>
        </w:rPr>
        <w:t>('4', '</w:t>
      </w:r>
      <w:proofErr w:type="spellStart"/>
      <w:r w:rsidRPr="00772002">
        <w:rPr>
          <w:b/>
          <w:color w:val="C00000"/>
          <w:shd w:val="pct15" w:color="auto" w:fill="FFFFFF"/>
          <w:lang w:eastAsia="en-US"/>
        </w:rPr>
        <w:t>华为</w:t>
      </w:r>
      <w:r w:rsidRPr="00772002">
        <w:rPr>
          <w:b/>
          <w:color w:val="C00000"/>
          <w:shd w:val="pct15" w:color="auto" w:fill="FFFFFF"/>
          <w:lang w:eastAsia="en-US"/>
        </w:rPr>
        <w:t>support</w:t>
      </w:r>
      <w:r w:rsidRPr="00772002">
        <w:rPr>
          <w:b/>
          <w:color w:val="C00000"/>
          <w:shd w:val="pct15" w:color="auto" w:fill="FFFFFF"/>
          <w:lang w:eastAsia="en-US"/>
        </w:rPr>
        <w:t>中心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>', 'https://support.huaweicloud.com/');</w:t>
      </w:r>
    </w:p>
    <w:p w14:paraId="0274C986" w14:textId="1F9528EE" w:rsidR="00C66139" w:rsidRDefault="00C66139" w:rsidP="00C66139">
      <w:pPr>
        <w:pStyle w:val="30"/>
      </w:pPr>
      <w:r w:rsidRPr="00C66139">
        <w:rPr>
          <w:rFonts w:hint="eastAsia"/>
        </w:rPr>
        <w:t>退出数据库</w:t>
      </w:r>
    </w:p>
    <w:p w14:paraId="7569239D" w14:textId="020AB167" w:rsidR="00C66139" w:rsidRPr="00C66139" w:rsidRDefault="00C66139" w:rsidP="00C66139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C66139">
        <w:rPr>
          <w:rFonts w:hint="eastAsia"/>
          <w:b/>
          <w:color w:val="C00000"/>
          <w:shd w:val="pct15" w:color="auto" w:fill="FFFFFF"/>
          <w:lang w:eastAsia="en-US"/>
        </w:rPr>
        <w:t>\</w:t>
      </w:r>
      <w:r w:rsidRPr="00C66139">
        <w:rPr>
          <w:b/>
          <w:color w:val="C00000"/>
          <w:shd w:val="pct15" w:color="auto" w:fill="FFFFFF"/>
          <w:lang w:eastAsia="en-US"/>
        </w:rPr>
        <w:t>q</w:t>
      </w:r>
    </w:p>
    <w:p w14:paraId="6D0398F1" w14:textId="37D812CB" w:rsidR="00B41560" w:rsidRPr="00D748B1" w:rsidRDefault="00B41560" w:rsidP="002B09E6">
      <w:pPr>
        <w:pStyle w:val="3"/>
        <w:numPr>
          <w:ilvl w:val="2"/>
          <w:numId w:val="4"/>
        </w:numPr>
        <w:rPr>
          <w:rFonts w:cs="Huawei Sans"/>
        </w:rPr>
      </w:pPr>
      <w:bookmarkStart w:id="14" w:name="_Toc66441138"/>
      <w:r w:rsidRPr="00D748B1">
        <w:rPr>
          <w:rFonts w:cs="Huawei Sans"/>
        </w:rPr>
        <w:t>确定</w:t>
      </w:r>
      <w:r w:rsidRPr="00D748B1">
        <w:rPr>
          <w:rFonts w:cs="Huawei Sans"/>
        </w:rPr>
        <w:t>26000</w:t>
      </w:r>
      <w:r w:rsidRPr="00D748B1">
        <w:rPr>
          <w:rFonts w:cs="Huawei Sans"/>
        </w:rPr>
        <w:t>端口是否放开</w:t>
      </w:r>
      <w:bookmarkEnd w:id="14"/>
      <w:r w:rsidR="003D696D">
        <w:rPr>
          <w:rFonts w:cs="Huawei Sans" w:hint="eastAsia"/>
        </w:rPr>
        <w:t>（虚拟机安装可以跳过这部）</w:t>
      </w:r>
    </w:p>
    <w:p w14:paraId="44879F41" w14:textId="21E6DB19" w:rsidR="002B09E6" w:rsidRPr="00D748B1" w:rsidRDefault="002B09E6" w:rsidP="00C66139">
      <w:pPr>
        <w:pStyle w:val="30"/>
      </w:pPr>
      <w:r w:rsidRPr="00D748B1">
        <w:t>打开华为云首页，登录后</w:t>
      </w:r>
      <w:r w:rsidR="00D14A84" w:rsidRPr="00D748B1">
        <w:t>进入</w:t>
      </w:r>
      <w:r w:rsidRPr="00D748B1">
        <w:t>“</w:t>
      </w:r>
      <w:r w:rsidRPr="00D748B1">
        <w:t>控制台</w:t>
      </w:r>
      <w:r w:rsidRPr="00D748B1">
        <w:t>”</w:t>
      </w:r>
      <w:r w:rsidR="00D14A84" w:rsidRPr="00D748B1">
        <w:t>，点击</w:t>
      </w:r>
      <w:r w:rsidR="00D14A84" w:rsidRPr="00D748B1">
        <w:t>“</w:t>
      </w:r>
      <w:r w:rsidR="00D14A84" w:rsidRPr="00D748B1">
        <w:t>弹性云服务器</w:t>
      </w:r>
      <w:r w:rsidR="007B0784" w:rsidRPr="00D748B1">
        <w:t>ECS</w:t>
      </w:r>
      <w:r w:rsidR="00D14A84" w:rsidRPr="00D748B1">
        <w:t>”</w:t>
      </w:r>
      <w:r w:rsidR="00D14A84" w:rsidRPr="00D748B1">
        <w:t>进入</w:t>
      </w:r>
      <w:r w:rsidR="00D14A84" w:rsidRPr="00D748B1">
        <w:t>ECS</w:t>
      </w:r>
      <w:r w:rsidR="00D14A84" w:rsidRPr="00D748B1">
        <w:t>列表</w:t>
      </w:r>
      <w:r w:rsidRPr="00D748B1">
        <w:t>。</w:t>
      </w:r>
    </w:p>
    <w:p w14:paraId="45D22FC1" w14:textId="3BB5AFBE" w:rsidR="002B09E6" w:rsidRPr="00D748B1" w:rsidRDefault="00FB5D83" w:rsidP="00F740C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6573D6" wp14:editId="4B11BEAB">
                <wp:simplePos x="0" y="0"/>
                <wp:positionH relativeFrom="column">
                  <wp:posOffset>5293848</wp:posOffset>
                </wp:positionH>
                <wp:positionV relativeFrom="paragraph">
                  <wp:posOffset>15973</wp:posOffset>
                </wp:positionV>
                <wp:extent cx="304800" cy="158261"/>
                <wp:effectExtent l="19050" t="19050" r="19050" b="1333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82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62BF1" id="矩形 43" o:spid="_x0000_s1026" style="position:absolute;left:0;text-align:left;margin-left:416.85pt;margin-top:1.25pt;width:24pt;height:12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" filled="f" strokecolor="#c7000b" strokeweight="2.25pt"/>
            </w:pict>
          </mc:Fallback>
        </mc:AlternateContent>
      </w:r>
      <w:r w:rsidR="002B09E6" w:rsidRPr="00D748B1">
        <w:rPr>
          <w:noProof/>
        </w:rPr>
        <w:drawing>
          <wp:inline distT="0" distB="0" distL="0" distR="0" wp14:anchorId="076DC829" wp14:editId="7C29288C">
            <wp:extent cx="5454000" cy="2127600"/>
            <wp:effectExtent l="19050" t="19050" r="13970" b="25400"/>
            <wp:docPr id="15" name="图片 15" descr="C:\Users\swx941157\AppData\Roaming\eSpace_Desktop\UserData\swx941157\imagefiles\originalImgfiles\85567C89-8AE5-4D83-AC8C-C9AB353CC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567C89-8AE5-4D83-AC8C-C9AB353CC545" descr="C:\Users\swx941157\AppData\Roaming\eSpace_Desktop\UserData\swx941157\imagefiles\originalImgfiles\85567C89-8AE5-4D83-AC8C-C9AB353CC5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" r="1730" b="3044"/>
                    <a:stretch/>
                  </pic:blipFill>
                  <pic:spPr bwMode="auto">
                    <a:xfrm>
                      <a:off x="0" y="0"/>
                      <a:ext cx="5454000" cy="2127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6E1FC" w14:textId="3B9AC649" w:rsidR="002B09E6" w:rsidRPr="00D748B1" w:rsidRDefault="00280093" w:rsidP="00F740C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BDF58" wp14:editId="75CB01FF">
                <wp:simplePos x="0" y="0"/>
                <wp:positionH relativeFrom="column">
                  <wp:posOffset>727710</wp:posOffset>
                </wp:positionH>
                <wp:positionV relativeFrom="paragraph">
                  <wp:posOffset>548347</wp:posOffset>
                </wp:positionV>
                <wp:extent cx="1348154" cy="257419"/>
                <wp:effectExtent l="19050" t="19050" r="23495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54" cy="2574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B41C26" id="矩形 17" o:spid="_x0000_s1026" style="position:absolute;left:0;text-align:left;margin-left:57.3pt;margin-top:43.2pt;width:106.1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" filled="f" strokecolor="#c7000b" strokeweight="2.25pt"/>
            </w:pict>
          </mc:Fallback>
        </mc:AlternateContent>
      </w:r>
      <w:r w:rsidR="002B09E6" w:rsidRPr="00D748B1">
        <w:rPr>
          <w:noProof/>
        </w:rPr>
        <w:drawing>
          <wp:inline distT="0" distB="0" distL="0" distR="0" wp14:anchorId="6C944178" wp14:editId="520573DA">
            <wp:extent cx="5454000" cy="1803600"/>
            <wp:effectExtent l="19050" t="19050" r="13970" b="25400"/>
            <wp:docPr id="16" name="图片 16" descr="C:\Users\swx941157\AppData\Roaming\eSpace_Desktop\UserData\swx941157\imagefiles\4011D42F-9B13-4CC2-AF53-808BAEB5EB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11D42F-9B13-4CC2-AF53-808BAEB5EB7C" descr="C:\Users\swx941157\AppData\Roaming\eSpace_Desktop\UserData\swx941157\imagefiles\4011D42F-9B13-4CC2-AF53-808BAEB5EB7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80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80C33D" w14:textId="6DCA79E8" w:rsidR="002B09E6" w:rsidRPr="00D748B1" w:rsidRDefault="00B41560" w:rsidP="00C66139">
      <w:pPr>
        <w:pStyle w:val="30"/>
      </w:pPr>
      <w:r w:rsidRPr="00D748B1">
        <w:t>在</w:t>
      </w:r>
      <w:r w:rsidR="003B6CAF" w:rsidRPr="00D748B1">
        <w:t>云服务器控制台找到安装数据库主机的</w:t>
      </w:r>
      <w:r w:rsidR="003B6CAF" w:rsidRPr="00D748B1">
        <w:t>ECS</w:t>
      </w:r>
      <w:r w:rsidR="003B6CAF" w:rsidRPr="00D748B1">
        <w:t>，点击查看基本信息，找到安全组</w:t>
      </w:r>
      <w:r w:rsidR="002B09E6" w:rsidRPr="00D748B1">
        <w:t>。</w:t>
      </w:r>
    </w:p>
    <w:p w14:paraId="3BF63353" w14:textId="3AFAD3D2" w:rsidR="002B09E6" w:rsidRPr="00D748B1" w:rsidRDefault="00280093" w:rsidP="00F740C1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9CF66E" wp14:editId="090095A5">
                <wp:simplePos x="0" y="0"/>
                <wp:positionH relativeFrom="column">
                  <wp:posOffset>2497894</wp:posOffset>
                </wp:positionH>
                <wp:positionV relativeFrom="paragraph">
                  <wp:posOffset>1081356</wp:posOffset>
                </wp:positionV>
                <wp:extent cx="269630" cy="263086"/>
                <wp:effectExtent l="38100" t="19050" r="16510" b="4191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630" cy="26308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1E19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5" o:spid="_x0000_s1026" type="#_x0000_t32" style="position:absolute;left:0;text-align:left;margin-left:196.7pt;margin-top:85.15pt;width:21.25pt;height:20.7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2AF956" wp14:editId="41596258">
                <wp:simplePos x="0" y="0"/>
                <wp:positionH relativeFrom="column">
                  <wp:posOffset>2304465</wp:posOffset>
                </wp:positionH>
                <wp:positionV relativeFrom="paragraph">
                  <wp:posOffset>1315818</wp:posOffset>
                </wp:positionV>
                <wp:extent cx="304800" cy="117230"/>
                <wp:effectExtent l="19050" t="19050" r="19050" b="1651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7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95B41" id="矩形 24" o:spid="_x0000_s1026" style="position:absolute;left:0;text-align:left;margin-left:181.45pt;margin-top:103.6pt;width:24pt;height: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57EDA9" wp14:editId="52B9A0B8">
                <wp:simplePos x="0" y="0"/>
                <wp:positionH relativeFrom="column">
                  <wp:posOffset>927002</wp:posOffset>
                </wp:positionH>
                <wp:positionV relativeFrom="paragraph">
                  <wp:posOffset>84895</wp:posOffset>
                </wp:positionV>
                <wp:extent cx="703385" cy="199292"/>
                <wp:effectExtent l="19050" t="19050" r="20955" b="1079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1992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7D0EDC" id="矩形 21" o:spid="_x0000_s1026" style="position:absolute;left:0;text-align:left;margin-left:73pt;margin-top:6.7pt;width:55.4pt;height:1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" filled="f" strokecolor="#c7000b" strokeweight="2.25pt"/>
            </w:pict>
          </mc:Fallback>
        </mc:AlternateContent>
      </w:r>
      <w:r w:rsidR="008F42A7" w:rsidRPr="00D748B1">
        <w:rPr>
          <w:noProof/>
        </w:rPr>
        <w:drawing>
          <wp:inline distT="0" distB="0" distL="0" distR="0" wp14:anchorId="30A3057B" wp14:editId="363A48BD">
            <wp:extent cx="5454000" cy="1566000"/>
            <wp:effectExtent l="19050" t="19050" r="13970" b="15240"/>
            <wp:docPr id="22" name="图片 22" descr="C:\Users\swx941157\AppData\Roaming\eSpace_Desktop\UserData\swx941157\imagefiles\DABD81A5-0086-476F-B958-ECE3D8220A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BD81A5-0086-476F-B958-ECE3D8220A2E" descr="C:\Users\swx941157\AppData\Roaming\eSpace_Desktop\UserData\swx941157\imagefiles\DABD81A5-0086-476F-B958-ECE3D8220A2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56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4239BA" w14:textId="32E38F38" w:rsidR="002B09E6" w:rsidRPr="00D748B1" w:rsidRDefault="00280093" w:rsidP="00F740C1">
      <w:pPr>
        <w:pStyle w:val="1e"/>
      </w:pPr>
      <w:r w:rsidRPr="0028009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9FFF7" wp14:editId="1674A467">
                <wp:simplePos x="0" y="0"/>
                <wp:positionH relativeFrom="column">
                  <wp:posOffset>3904663</wp:posOffset>
                </wp:positionH>
                <wp:positionV relativeFrom="paragraph">
                  <wp:posOffset>1375850</wp:posOffset>
                </wp:positionV>
                <wp:extent cx="456809" cy="181707"/>
                <wp:effectExtent l="38100" t="19050" r="19685" b="6604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09" cy="1817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7A420" id="直接箭头连接符 27" o:spid="_x0000_s1026" type="#_x0000_t32" style="position:absolute;left:0;text-align:left;margin-left:307.45pt;margin-top:108.35pt;width:35.95pt;height:14.3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Pr="0028009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A73238" wp14:editId="5EFA1C34">
                <wp:simplePos x="0" y="0"/>
                <wp:positionH relativeFrom="column">
                  <wp:posOffset>3629171</wp:posOffset>
                </wp:positionH>
                <wp:positionV relativeFrom="paragraph">
                  <wp:posOffset>1598588</wp:posOffset>
                </wp:positionV>
                <wp:extent cx="568569" cy="146050"/>
                <wp:effectExtent l="19050" t="19050" r="22225" b="2540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69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406AE" id="矩形 26" o:spid="_x0000_s1026" style="position:absolute;left:0;text-align:left;margin-left:285.75pt;margin-top:125.85pt;width:44.75pt;height:1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" filled="f" strokecolor="#c7000b" strokeweight="2.25pt"/>
            </w:pict>
          </mc:Fallback>
        </mc:AlternateContent>
      </w:r>
      <w:r w:rsidR="008F42A7" w:rsidRPr="00D748B1">
        <w:rPr>
          <w:noProof/>
        </w:rPr>
        <w:drawing>
          <wp:inline distT="0" distB="0" distL="0" distR="0" wp14:anchorId="7AF75CA1" wp14:editId="76798306">
            <wp:extent cx="5454000" cy="2638800"/>
            <wp:effectExtent l="19050" t="19050" r="13970" b="28575"/>
            <wp:docPr id="23" name="图片 23" descr="C:\Users\swx941157\AppData\Roaming\eSpace_Desktop\UserData\swx941157\imagefiles\originalImgfiles\706CCCFF-F79D-42E1-BB1C-6E6CD1D86E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6CCCFF-F79D-42E1-BB1C-6E6CD1D86EB8" descr="C:\Users\swx941157\AppData\Roaming\eSpace_Desktop\UserData\swx941157\imagefiles\originalImgfiles\706CCCFF-F79D-42E1-BB1C-6E6CD1D86EB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5"/>
                    <a:stretch/>
                  </pic:blipFill>
                  <pic:spPr bwMode="auto">
                    <a:xfrm>
                      <a:off x="0" y="0"/>
                      <a:ext cx="5454000" cy="263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F3649" w14:textId="56226CB0" w:rsidR="00B41560" w:rsidRPr="00D748B1" w:rsidRDefault="00B41560" w:rsidP="00C66139">
      <w:pPr>
        <w:pStyle w:val="30"/>
      </w:pPr>
      <w:r w:rsidRPr="00D748B1">
        <w:t>点击进入安全组</w:t>
      </w:r>
      <w:r w:rsidR="003B6CAF" w:rsidRPr="00D748B1">
        <w:t>，选择</w:t>
      </w:r>
      <w:r w:rsidR="003B6CAF" w:rsidRPr="00D748B1">
        <w:t>“</w:t>
      </w:r>
      <w:r w:rsidR="003B6CAF" w:rsidRPr="00D748B1">
        <w:t>入方向规则</w:t>
      </w:r>
      <w:r w:rsidR="003B6CAF" w:rsidRPr="00D748B1">
        <w:t>”</w:t>
      </w:r>
      <w:r w:rsidR="003B6CAF" w:rsidRPr="00D748B1">
        <w:t>并</w:t>
      </w:r>
      <w:r w:rsidR="003B6CAF" w:rsidRPr="00D748B1">
        <w:t>“</w:t>
      </w:r>
      <w:r w:rsidR="003B6CAF" w:rsidRPr="00D748B1">
        <w:t>添加规则</w:t>
      </w:r>
      <w:r w:rsidR="003B6CAF" w:rsidRPr="00D748B1">
        <w:t>”</w:t>
      </w:r>
      <w:r w:rsidR="003B6CAF" w:rsidRPr="00D748B1">
        <w:t>，</w:t>
      </w:r>
      <w:r w:rsidRPr="00D748B1">
        <w:t>进行</w:t>
      </w:r>
      <w:r w:rsidRPr="00D748B1">
        <w:t>26000</w:t>
      </w:r>
      <w:r w:rsidRPr="00D748B1">
        <w:t>端口设置</w:t>
      </w:r>
      <w:r w:rsidR="003B6CAF" w:rsidRPr="00D748B1">
        <w:t>。</w:t>
      </w:r>
    </w:p>
    <w:p w14:paraId="68A2552D" w14:textId="320F0F03" w:rsidR="00B41560" w:rsidRPr="00D748B1" w:rsidRDefault="00FB5D83" w:rsidP="00F740C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D0FB006" wp14:editId="63D3E0EB">
                <wp:simplePos x="0" y="0"/>
                <wp:positionH relativeFrom="column">
                  <wp:posOffset>1007892</wp:posOffset>
                </wp:positionH>
                <wp:positionV relativeFrom="paragraph">
                  <wp:posOffset>472440</wp:posOffset>
                </wp:positionV>
                <wp:extent cx="914400" cy="339725"/>
                <wp:effectExtent l="0" t="0" r="0" b="3175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582185" w14:textId="0A1C5FA1" w:rsidR="00CE03A8" w:rsidRPr="00FB5D83" w:rsidRDefault="00CE03A8" w:rsidP="00FB5D83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  <w:t>2</w:t>
                            </w: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B006" id="文本框 31" o:spid="_x0000_s1086" type="#_x0000_t202" style="position:absolute;left:0;text-align:left;margin-left:79.35pt;margin-top:37.2pt;width:1in;height:26.7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" filled="f" stroked="f" strokeweight=".5pt">
                <v:textbox>
                  <w:txbxContent>
                    <w:p w14:paraId="76582185" w14:textId="0A1C5FA1" w:rsidR="00CE03A8" w:rsidRPr="00FB5D83" w:rsidRDefault="00CE03A8" w:rsidP="00FB5D83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  <w:t>2</w:t>
                      </w: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65BCDD" wp14:editId="6D828874">
                <wp:simplePos x="0" y="0"/>
                <wp:positionH relativeFrom="column">
                  <wp:posOffset>1249387</wp:posOffset>
                </wp:positionH>
                <wp:positionV relativeFrom="paragraph">
                  <wp:posOffset>718918</wp:posOffset>
                </wp:positionV>
                <wp:extent cx="703385" cy="322384"/>
                <wp:effectExtent l="19050" t="19050" r="20955" b="2095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322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35DAE2" id="矩形 29" o:spid="_x0000_s1026" style="position:absolute;left:0;text-align:left;margin-left:98.4pt;margin-top:56.6pt;width:55.4pt;height:2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3CED6B4" wp14:editId="5206D7A2">
                <wp:simplePos x="0" y="0"/>
                <wp:positionH relativeFrom="column">
                  <wp:posOffset>2618105</wp:posOffset>
                </wp:positionH>
                <wp:positionV relativeFrom="paragraph">
                  <wp:posOffset>55733</wp:posOffset>
                </wp:positionV>
                <wp:extent cx="914400" cy="339970"/>
                <wp:effectExtent l="0" t="0" r="0" b="3175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B9728" w14:textId="43A13F66" w:rsidR="00CE03A8" w:rsidRPr="00FB5D83" w:rsidRDefault="00CE03A8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ED6B4" id="文本框 30" o:spid="_x0000_s1087" type="#_x0000_t202" style="position:absolute;left:0;text-align:left;margin-left:206.15pt;margin-top:4.4pt;width:1in;height:26.7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" filled="f" stroked="f" strokeweight=".5pt">
                <v:textbox>
                  <w:txbxContent>
                    <w:p w14:paraId="1ACB9728" w14:textId="43A13F66" w:rsidR="00CE03A8" w:rsidRPr="00FB5D83" w:rsidRDefault="00CE03A8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CE7F8D" wp14:editId="06BFA183">
                <wp:simplePos x="0" y="0"/>
                <wp:positionH relativeFrom="column">
                  <wp:posOffset>1741756</wp:posOffset>
                </wp:positionH>
                <wp:positionV relativeFrom="paragraph">
                  <wp:posOffset>273441</wp:posOffset>
                </wp:positionV>
                <wp:extent cx="861646" cy="328246"/>
                <wp:effectExtent l="19050" t="19050" r="15240" b="1524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3282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E9CAC" id="矩形 28" o:spid="_x0000_s1026" style="position:absolute;left:0;text-align:left;margin-left:137.15pt;margin-top:21.55pt;width:67.85pt;height:25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" filled="f" strokecolor="#c7000b" strokeweight="2.25pt"/>
            </w:pict>
          </mc:Fallback>
        </mc:AlternateContent>
      </w:r>
      <w:r w:rsidR="00D14A84" w:rsidRPr="00D748B1">
        <w:rPr>
          <w:noProof/>
        </w:rPr>
        <w:drawing>
          <wp:inline distT="0" distB="0" distL="0" distR="0" wp14:anchorId="27F63675" wp14:editId="20DB2BA5">
            <wp:extent cx="5454000" cy="3254400"/>
            <wp:effectExtent l="19050" t="19050" r="13970" b="22225"/>
            <wp:docPr id="19" name="图片 19" descr="C:\Users\swx941157\AppData\Roaming\eSpace_Desktop\UserData\swx941157\imagefiles\originalImgfiles\A91AA251-DA4A-4F8A-8272-A0006D3C08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1AA251-DA4A-4F8A-8272-A0006D3C08A2" descr="C:\Users\swx941157\AppData\Roaming\eSpace_Desktop\UserData\swx941157\imagefiles\originalImgfiles\A91AA251-DA4A-4F8A-8272-A0006D3C08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11" b="4981"/>
                    <a:stretch/>
                  </pic:blipFill>
                  <pic:spPr bwMode="auto">
                    <a:xfrm>
                      <a:off x="0" y="0"/>
                      <a:ext cx="5454000" cy="32544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C1177" w14:textId="69E6ACC4" w:rsidR="00B41560" w:rsidRDefault="006A4FB6" w:rsidP="00F740C1">
      <w:pPr>
        <w:pStyle w:val="1e"/>
      </w:pPr>
      <w:r w:rsidRPr="00FB5D8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4F0EEAC" wp14:editId="373723D5">
                <wp:simplePos x="0" y="0"/>
                <wp:positionH relativeFrom="column">
                  <wp:posOffset>2937510</wp:posOffset>
                </wp:positionH>
                <wp:positionV relativeFrom="paragraph">
                  <wp:posOffset>2171948</wp:posOffset>
                </wp:positionV>
                <wp:extent cx="485030" cy="210820"/>
                <wp:effectExtent l="19050" t="19050" r="10795" b="17780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30" cy="2108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31150E" id="矩形 37" o:spid="_x0000_s1026" style="position:absolute;left:0;text-align:left;margin-left:231.3pt;margin-top:171pt;width:38.2pt;height:1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" filled="f" strokecolor="#c7000b" strokeweight="2.25pt"/>
            </w:pict>
          </mc:Fallback>
        </mc:AlternateContent>
      </w:r>
      <w:r w:rsidR="00FB5D83" w:rsidRPr="00FB5D83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CF68AA" wp14:editId="517ECEBE">
                <wp:simplePos x="0" y="0"/>
                <wp:positionH relativeFrom="column">
                  <wp:posOffset>2663043</wp:posOffset>
                </wp:positionH>
                <wp:positionV relativeFrom="paragraph">
                  <wp:posOffset>2035175</wp:posOffset>
                </wp:positionV>
                <wp:extent cx="914400" cy="339725"/>
                <wp:effectExtent l="0" t="0" r="0" b="31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A19DE9" w14:textId="5AB5A103" w:rsidR="00CE03A8" w:rsidRPr="00FB5D83" w:rsidRDefault="00CE03A8" w:rsidP="00FB5D83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  <w:t>2</w:t>
                            </w: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F68AA" id="文本框 38" o:spid="_x0000_s1088" type="#_x0000_t202" style="position:absolute;left:0;text-align:left;margin-left:209.7pt;margin-top:160.25pt;width:1in;height:26.75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" filled="f" stroked="f" strokeweight=".5pt">
                <v:textbox>
                  <w:txbxContent>
                    <w:p w14:paraId="6DA19DE9" w14:textId="5AB5A103" w:rsidR="00CE03A8" w:rsidRPr="00FB5D83" w:rsidRDefault="00CE03A8" w:rsidP="00FB5D83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  <w:t>2</w:t>
                      </w: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B5D83" w:rsidRPr="00FB5D83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22859A" wp14:editId="05E60FFE">
                <wp:simplePos x="0" y="0"/>
                <wp:positionH relativeFrom="column">
                  <wp:posOffset>666897</wp:posOffset>
                </wp:positionH>
                <wp:positionV relativeFrom="paragraph">
                  <wp:posOffset>1416685</wp:posOffset>
                </wp:positionV>
                <wp:extent cx="914400" cy="339725"/>
                <wp:effectExtent l="0" t="0" r="0" b="317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7E22E9" w14:textId="77777777" w:rsidR="00CE03A8" w:rsidRPr="00FB5D83" w:rsidRDefault="00CE03A8" w:rsidP="00FB5D83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2859A" id="文本框 36" o:spid="_x0000_s1089" type="#_x0000_t202" style="position:absolute;left:0;text-align:left;margin-left:52.5pt;margin-top:111.55pt;width:1in;height:26.7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" filled="f" stroked="f" strokeweight=".5pt">
                <v:textbox>
                  <w:txbxContent>
                    <w:p w14:paraId="167E22E9" w14:textId="77777777" w:rsidR="00CE03A8" w:rsidRPr="00FB5D83" w:rsidRDefault="00CE03A8" w:rsidP="00FB5D83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FB5D83" w:rsidRPr="00FB5D83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9B476F" wp14:editId="33D1630F">
                <wp:simplePos x="0" y="0"/>
                <wp:positionH relativeFrom="column">
                  <wp:posOffset>821494</wp:posOffset>
                </wp:positionH>
                <wp:positionV relativeFrom="paragraph">
                  <wp:posOffset>1645480</wp:posOffset>
                </wp:positionV>
                <wp:extent cx="949569" cy="211015"/>
                <wp:effectExtent l="19050" t="19050" r="22225" b="1778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569" cy="2110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CFF60" id="矩形 35" o:spid="_x0000_s1026" style="position:absolute;left:0;text-align:left;margin-left:64.7pt;margin-top:129.55pt;width:74.75pt;height:16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" filled="f" strokecolor="#c7000b" strokeweight="2.25pt"/>
            </w:pict>
          </mc:Fallback>
        </mc:AlternateContent>
      </w:r>
      <w:r w:rsidR="00D14A84" w:rsidRPr="00D748B1">
        <w:rPr>
          <w:noProof/>
        </w:rPr>
        <w:drawing>
          <wp:inline distT="0" distB="0" distL="0" distR="0" wp14:anchorId="4D83A180" wp14:editId="684C83AE">
            <wp:extent cx="5454000" cy="2512800"/>
            <wp:effectExtent l="19050" t="19050" r="13970" b="20955"/>
            <wp:docPr id="20" name="图片 20" descr="C:\Users\swx941157\AppData\Roaming\eSpace_Desktop\UserData\swx941157\imagefiles\F9A58114-4666-4DB4-864A-4149937490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A58114-4666-4DB4-864A-4149937490BB" descr="C:\Users\swx941157\AppData\Roaming\eSpace_Desktop\UserData\swx941157\imagefiles\F9A58114-4666-4DB4-864A-4149937490B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51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623FA4" w14:textId="19D9A439" w:rsidR="00DF05B5" w:rsidRDefault="00DF05B5" w:rsidP="00F740C1">
      <w:pPr>
        <w:pStyle w:val="1e"/>
      </w:pPr>
      <w:r>
        <w:t>确定后</w:t>
      </w:r>
      <w:r>
        <w:rPr>
          <w:rFonts w:hint="eastAsia"/>
        </w:rPr>
        <w:t>，</w:t>
      </w:r>
      <w:r>
        <w:t>可以看到入网规则</w:t>
      </w:r>
      <w:r>
        <w:rPr>
          <w:rFonts w:hint="eastAsia"/>
        </w:rPr>
        <w:t>多了“</w:t>
      </w:r>
      <w:r>
        <w:rPr>
          <w:rFonts w:hint="eastAsia"/>
        </w:rPr>
        <w:t>TCP:</w:t>
      </w:r>
      <w:r>
        <w:t>26000</w:t>
      </w:r>
      <w:r>
        <w:rPr>
          <w:rFonts w:hint="eastAsia"/>
        </w:rPr>
        <w:t>”</w:t>
      </w:r>
      <w:r w:rsidR="00B7546D">
        <w:rPr>
          <w:rFonts w:hint="eastAsia"/>
        </w:rPr>
        <w:t>，如下图：</w:t>
      </w:r>
    </w:p>
    <w:p w14:paraId="101F2C75" w14:textId="6E344A6A" w:rsidR="00DF05B5" w:rsidRPr="00D748B1" w:rsidRDefault="00FB5D83" w:rsidP="00F740C1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91101C" wp14:editId="3AF33F96">
                <wp:simplePos x="0" y="0"/>
                <wp:positionH relativeFrom="column">
                  <wp:posOffset>1454541</wp:posOffset>
                </wp:positionH>
                <wp:positionV relativeFrom="paragraph">
                  <wp:posOffset>16217</wp:posOffset>
                </wp:positionV>
                <wp:extent cx="627136" cy="245745"/>
                <wp:effectExtent l="19050" t="19050" r="20955" b="2095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36" cy="245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D4145" id="矩形 39" o:spid="_x0000_s1026" style="position:absolute;left:0;text-align:left;margin-left:114.55pt;margin-top:1.3pt;width:49.4pt;height:19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" filled="f" strokecolor="#c7000b" strokeweight="2.25pt"/>
            </w:pict>
          </mc:Fallback>
        </mc:AlternateContent>
      </w:r>
      <w:r w:rsidRPr="0028009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A5DFFAF" wp14:editId="0EDB34C3">
                <wp:simplePos x="0" y="0"/>
                <wp:positionH relativeFrom="column">
                  <wp:posOffset>1717870</wp:posOffset>
                </wp:positionH>
                <wp:positionV relativeFrom="paragraph">
                  <wp:posOffset>2571652</wp:posOffset>
                </wp:positionV>
                <wp:extent cx="621323" cy="228210"/>
                <wp:effectExtent l="38100" t="19050" r="7620" b="5778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323" cy="2282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A2F84" id="直接箭头连接符 41" o:spid="_x0000_s1026" type="#_x0000_t32" style="position:absolute;left:0;text-align:left;margin-left:135.25pt;margin-top:202.5pt;width:48.9pt;height:17.9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" strokecolor="#c7000b" strokeweight="2.25pt">
                <v:stroke endarrow="block"/>
              </v:shape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F98699" wp14:editId="6717B08D">
                <wp:simplePos x="0" y="0"/>
                <wp:positionH relativeFrom="column">
                  <wp:posOffset>1265555</wp:posOffset>
                </wp:positionH>
                <wp:positionV relativeFrom="paragraph">
                  <wp:posOffset>2864632</wp:posOffset>
                </wp:positionV>
                <wp:extent cx="609063" cy="211015"/>
                <wp:effectExtent l="19050" t="19050" r="19685" b="17780"/>
                <wp:wrapNone/>
                <wp:docPr id="40" name="矩形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063" cy="2110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27B213" id="矩形 40" o:spid="_x0000_s1026" style="position:absolute;left:0;text-align:left;margin-left:99.65pt;margin-top:225.55pt;width:47.95pt;height:16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" filled="f" strokecolor="#c7000b" strokeweight="2.25pt"/>
            </w:pict>
          </mc:Fallback>
        </mc:AlternateContent>
      </w:r>
      <w:r w:rsidR="00DF05B5">
        <w:rPr>
          <w:noProof/>
        </w:rPr>
        <w:drawing>
          <wp:inline distT="0" distB="0" distL="0" distR="0" wp14:anchorId="197AD8A7" wp14:editId="271ABC80">
            <wp:extent cx="5454000" cy="3218400"/>
            <wp:effectExtent l="19050" t="19050" r="13970" b="20320"/>
            <wp:docPr id="1" name="图片 1" descr="C:\Users\swx941157\AppData\Roaming\eSpace_Desktop\UserData\swx941157\imagefiles\61157647-1F30-4E78-9BF8-9C7938C51F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157647-1F30-4E78-9BF8-9C7938C51FE6" descr="C:\Users\swx941157\AppData\Roaming\eSpace_Desktop\UserData\swx941157\imagefiles\61157647-1F30-4E78-9BF8-9C7938C51FE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3218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8AB7B3" w14:textId="5B8FA1F0" w:rsidR="00CC2462" w:rsidRPr="00D748B1" w:rsidRDefault="00D153C5" w:rsidP="00EE7FF6">
      <w:pPr>
        <w:pStyle w:val="3"/>
        <w:numPr>
          <w:ilvl w:val="2"/>
          <w:numId w:val="4"/>
        </w:numPr>
        <w:rPr>
          <w:rFonts w:cs="Huawei Sans"/>
        </w:rPr>
      </w:pPr>
      <w:bookmarkStart w:id="15" w:name="_Toc66441139"/>
      <w:r w:rsidRPr="00D748B1">
        <w:rPr>
          <w:rFonts w:cs="Huawei Sans"/>
        </w:rPr>
        <w:t>下载并</w:t>
      </w:r>
      <w:r w:rsidR="00CC2462" w:rsidRPr="00D748B1">
        <w:rPr>
          <w:rFonts w:cs="Huawei Sans"/>
        </w:rPr>
        <w:t>安装</w:t>
      </w:r>
      <w:r w:rsidR="00CC2462" w:rsidRPr="00D748B1">
        <w:rPr>
          <w:rFonts w:cs="Huawei Sans"/>
        </w:rPr>
        <w:t>JDK</w:t>
      </w:r>
      <w:bookmarkEnd w:id="15"/>
      <w:r w:rsidRPr="00D748B1">
        <w:rPr>
          <w:rFonts w:cs="Huawei Sans"/>
        </w:rPr>
        <w:t xml:space="preserve"> </w:t>
      </w:r>
    </w:p>
    <w:p w14:paraId="0595CC7A" w14:textId="202337F4" w:rsidR="00CC2462" w:rsidRPr="00D748B1" w:rsidRDefault="00CC2462" w:rsidP="00C66139">
      <w:pPr>
        <w:pStyle w:val="30"/>
      </w:pPr>
      <w:r w:rsidRPr="00D748B1">
        <w:t>下载</w:t>
      </w:r>
      <w:r w:rsidRPr="00D748B1">
        <w:t>JDK</w:t>
      </w:r>
      <w:r w:rsidRPr="00D748B1">
        <w:t>。</w:t>
      </w:r>
    </w:p>
    <w:p w14:paraId="36310D12" w14:textId="33C7B377" w:rsidR="00CC2462" w:rsidRPr="00D748B1" w:rsidRDefault="005C23F8" w:rsidP="00F740C1">
      <w:pPr>
        <w:pStyle w:val="1e"/>
      </w:pPr>
      <w:hyperlink r:id="rId19" w:history="1">
        <w:r w:rsidR="00CC2462" w:rsidRPr="00D748B1">
          <w:rPr>
            <w:rStyle w:val="af1"/>
          </w:rPr>
          <w:t>https://www.oracle.com/java/technologies/javase/javase-jdk8-downloads.html</w:t>
        </w:r>
      </w:hyperlink>
    </w:p>
    <w:p w14:paraId="7CE0FE02" w14:textId="0F3C9ED9" w:rsidR="00CC2462" w:rsidRPr="00D748B1" w:rsidRDefault="00FB5D83" w:rsidP="00F740C1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A216A3" wp14:editId="5107F2C4">
                <wp:simplePos x="0" y="0"/>
                <wp:positionH relativeFrom="column">
                  <wp:posOffset>709930</wp:posOffset>
                </wp:positionH>
                <wp:positionV relativeFrom="paragraph">
                  <wp:posOffset>572282</wp:posOffset>
                </wp:positionV>
                <wp:extent cx="4953000" cy="211016"/>
                <wp:effectExtent l="19050" t="19050" r="19050" b="1778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2110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6C7BCF" id="矩形 42" o:spid="_x0000_s1026" style="position:absolute;left:0;text-align:left;margin-left:55.9pt;margin-top:45.05pt;width:390pt;height:16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" filled="f" strokecolor="#c7000b" strokeweight="2.25pt"/>
            </w:pict>
          </mc:Fallback>
        </mc:AlternateContent>
      </w:r>
      <w:r w:rsidR="00CC2462" w:rsidRPr="00D748B1">
        <w:rPr>
          <w:noProof/>
        </w:rPr>
        <w:drawing>
          <wp:inline distT="0" distB="0" distL="0" distR="0" wp14:anchorId="4637F6E8" wp14:editId="697E7206">
            <wp:extent cx="5454000" cy="867600"/>
            <wp:effectExtent l="19050" t="19050" r="13970" b="27940"/>
            <wp:docPr id="3" name="图片 3" descr="C:\Users\swx941157\AppData\Roaming\eSpace_Desktop\UserData\swx941157\imagefiles\originalImgfiles\9C46B4AE-1523-4BA9-89C2-21C52408AB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C46B4AE-1523-4BA9-89C2-21C52408AB5C" descr="C:\Users\swx941157\AppData\Roaming\eSpace_Desktop\UserData\swx941157\imagefiles\originalImgfiles\9C46B4AE-1523-4BA9-89C2-21C52408AB5C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867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19DC05" w14:textId="22B8F976" w:rsidR="00CC2462" w:rsidRPr="00D748B1" w:rsidRDefault="00CC2462" w:rsidP="00F740C1">
      <w:pPr>
        <w:pStyle w:val="1e"/>
      </w:pPr>
      <w:r w:rsidRPr="00D748B1">
        <w:rPr>
          <w:noProof/>
        </w:rPr>
        <w:lastRenderedPageBreak/>
        <w:drawing>
          <wp:inline distT="0" distB="0" distL="0" distR="0" wp14:anchorId="7034691A" wp14:editId="465CAAA3">
            <wp:extent cx="5289630" cy="539670"/>
            <wp:effectExtent l="19050" t="19050" r="6350" b="13335"/>
            <wp:docPr id="4" name="图片 4" descr="C:\Users\swx941157\AppData\Roaming\eSpace_Desktop\UserData\swx941157\imagefiles\956D0976-2FE5-4327-BE30-8724B20B7D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56D0976-2FE5-4327-BE30-8724B20B7D78" descr="C:\Users\swx941157\AppData\Roaming\eSpace_Desktop\UserData\swx941157\imagefiles\956D0976-2FE5-4327-BE30-8724B20B7D7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41"/>
                    <a:stretch/>
                  </pic:blipFill>
                  <pic:spPr bwMode="auto">
                    <a:xfrm>
                      <a:off x="0" y="0"/>
                      <a:ext cx="5883679" cy="6002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6DA8C" w14:textId="7B20E5AB" w:rsidR="00CC2462" w:rsidRPr="00D748B1" w:rsidRDefault="00CC2462" w:rsidP="00C66139">
      <w:pPr>
        <w:pStyle w:val="30"/>
      </w:pPr>
      <w:r w:rsidRPr="00D748B1">
        <w:t>点击</w:t>
      </w:r>
      <w:r w:rsidRPr="00D748B1">
        <w:t>jdk-8u261-windows-x64.exe</w:t>
      </w:r>
      <w:r w:rsidRPr="00D748B1">
        <w:t>进行安装。</w:t>
      </w:r>
    </w:p>
    <w:p w14:paraId="026014CE" w14:textId="6EC7ADD4" w:rsidR="00D153C5" w:rsidRPr="00D748B1" w:rsidRDefault="00D153C5" w:rsidP="00F740C1">
      <w:pPr>
        <w:pStyle w:val="1e"/>
      </w:pPr>
      <w:r w:rsidRPr="00D748B1">
        <w:t>默认设置即可，出现安装进度。</w:t>
      </w:r>
    </w:p>
    <w:p w14:paraId="66228EED" w14:textId="2A671F73" w:rsidR="00CC2462" w:rsidRPr="00D748B1" w:rsidRDefault="00D153C5" w:rsidP="00F740C1">
      <w:pPr>
        <w:pStyle w:val="1e"/>
      </w:pPr>
      <w:r w:rsidRPr="00D748B1">
        <w:rPr>
          <w:noProof/>
        </w:rPr>
        <w:drawing>
          <wp:inline distT="0" distB="0" distL="0" distR="0" wp14:anchorId="0D5A9C50" wp14:editId="3DA98300">
            <wp:extent cx="4904740" cy="2694743"/>
            <wp:effectExtent l="19050" t="19050" r="10160" b="10795"/>
            <wp:docPr id="5" name="图片 5" descr="C:\Users\swx941157\AppData\Roaming\eSpace_Desktop\UserData\swx941157\imagefiles\51F97D8C-B659-4583-8D79-F93C4D4444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F97D8C-B659-4583-8D79-F93C4D44445E" descr="C:\Users\swx941157\AppData\Roaming\eSpace_Desktop\UserData\swx941157\imagefiles\51F97D8C-B659-4583-8D79-F93C4D44445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" r="707"/>
                    <a:stretch/>
                  </pic:blipFill>
                  <pic:spPr bwMode="auto">
                    <a:xfrm>
                      <a:off x="0" y="0"/>
                      <a:ext cx="4943895" cy="27162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4A329" w14:textId="2324EE37" w:rsidR="00D153C5" w:rsidRPr="00D748B1" w:rsidRDefault="00D153C5" w:rsidP="00F740C1">
      <w:pPr>
        <w:pStyle w:val="1e"/>
      </w:pPr>
      <w:r w:rsidRPr="00D748B1">
        <w:t>如下显示表示安装成功：</w:t>
      </w:r>
    </w:p>
    <w:p w14:paraId="5AD386ED" w14:textId="1210120F" w:rsidR="00D153C5" w:rsidRPr="00D748B1" w:rsidRDefault="00D153C5" w:rsidP="00F740C1">
      <w:pPr>
        <w:pStyle w:val="1e"/>
      </w:pPr>
      <w:r w:rsidRPr="00D748B1">
        <w:rPr>
          <w:noProof/>
        </w:rPr>
        <w:drawing>
          <wp:inline distT="0" distB="0" distL="0" distR="0" wp14:anchorId="4FCB92BE" wp14:editId="1AF1F5F4">
            <wp:extent cx="4905337" cy="3721261"/>
            <wp:effectExtent l="19050" t="19050" r="10160" b="12700"/>
            <wp:docPr id="6" name="图片 6" descr="C:\Users\swx941157\AppData\Roaming\eSpace_Desktop\UserData\swx941157\imagefiles\6E44A76E-2420-4468-B09D-3DEF4CA3AA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E44A76E-2420-4468-B09D-3DEF4CA3AA57" descr="C:\Users\swx941157\AppData\Roaming\eSpace_Desktop\UserData\swx941157\imagefiles\6E44A76E-2420-4468-B09D-3DEF4CA3AA5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602" cy="37298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39A2AC" w14:textId="3AB91941" w:rsidR="00CC2462" w:rsidRPr="00D748B1" w:rsidRDefault="006C08E0" w:rsidP="00C66139">
      <w:pPr>
        <w:pStyle w:val="30"/>
      </w:pPr>
      <w:r w:rsidRPr="00D748B1">
        <w:t>查看安装目录</w:t>
      </w:r>
      <w:r w:rsidR="00D748B1">
        <w:rPr>
          <w:rFonts w:hint="eastAsia"/>
        </w:rPr>
        <w:t>。</w:t>
      </w:r>
    </w:p>
    <w:p w14:paraId="6A28661E" w14:textId="4025E2EE" w:rsidR="006C08E0" w:rsidRPr="00D748B1" w:rsidRDefault="006C08E0" w:rsidP="00F740C1">
      <w:pPr>
        <w:pStyle w:val="1e"/>
      </w:pPr>
      <w:r w:rsidRPr="00D748B1">
        <w:rPr>
          <w:noProof/>
        </w:rPr>
        <w:lastRenderedPageBreak/>
        <w:drawing>
          <wp:inline distT="0" distB="0" distL="0" distR="0" wp14:anchorId="2DE0F5EA" wp14:editId="322017E3">
            <wp:extent cx="4981253" cy="1562582"/>
            <wp:effectExtent l="19050" t="19050" r="10160" b="19050"/>
            <wp:docPr id="12" name="图片 12" descr="C:\Users\swx941157\AppData\Roaming\eSpace_Desktop\UserData\swx941157\imagefiles\CA15CCB6-5832-49F4-942B-22AFA2A662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15CCB6-5832-49F4-942B-22AFA2A662BF" descr="C:\Users\swx941157\AppData\Roaming\eSpace_Desktop\UserData\swx941157\imagefiles\CA15CCB6-5832-49F4-942B-22AFA2A662B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261" cy="15870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4E7EBB" w14:textId="57092B2B" w:rsidR="00D153C5" w:rsidRPr="00D748B1" w:rsidRDefault="00D153C5" w:rsidP="00D153C5">
      <w:pPr>
        <w:pStyle w:val="3"/>
        <w:numPr>
          <w:ilvl w:val="2"/>
          <w:numId w:val="4"/>
        </w:numPr>
        <w:rPr>
          <w:rFonts w:cs="Huawei Sans"/>
        </w:rPr>
      </w:pPr>
      <w:bookmarkStart w:id="16" w:name="_Toc66441140"/>
      <w:r w:rsidRPr="00D748B1">
        <w:rPr>
          <w:rFonts w:cs="Huawei Sans"/>
        </w:rPr>
        <w:t>配置</w:t>
      </w:r>
      <w:r w:rsidRPr="00D748B1">
        <w:rPr>
          <w:rFonts w:cs="Huawei Sans"/>
        </w:rPr>
        <w:t>JDK</w:t>
      </w:r>
      <w:r w:rsidRPr="00D748B1">
        <w:rPr>
          <w:rFonts w:cs="Huawei Sans"/>
        </w:rPr>
        <w:t>环境变量</w:t>
      </w:r>
      <w:bookmarkEnd w:id="16"/>
    </w:p>
    <w:p w14:paraId="56728F65" w14:textId="3CDC451D" w:rsidR="00D153C5" w:rsidRPr="00D748B1" w:rsidRDefault="00D153C5" w:rsidP="00C66139">
      <w:pPr>
        <w:pStyle w:val="30"/>
      </w:pPr>
      <w:r w:rsidRPr="00D748B1">
        <w:t>右击</w:t>
      </w:r>
      <w:r w:rsidRPr="00D748B1">
        <w:t>“</w:t>
      </w:r>
      <w:r w:rsidRPr="00D748B1">
        <w:t>此电脑</w:t>
      </w:r>
      <w:r w:rsidRPr="00D748B1">
        <w:t>”</w:t>
      </w:r>
      <w:r w:rsidRPr="00D748B1">
        <w:t>选择</w:t>
      </w:r>
      <w:r w:rsidRPr="00D748B1">
        <w:t>“</w:t>
      </w:r>
      <w:r w:rsidRPr="00D748B1">
        <w:t>属性</w:t>
      </w:r>
      <w:r w:rsidRPr="00D748B1">
        <w:t>”</w:t>
      </w:r>
      <w:r w:rsidR="00BD2385" w:rsidRPr="00D748B1">
        <w:t>，点击</w:t>
      </w:r>
      <w:r w:rsidR="00BD2385" w:rsidRPr="00D748B1">
        <w:t>“</w:t>
      </w:r>
      <w:r w:rsidR="00BD2385" w:rsidRPr="00D748B1">
        <w:t>高级系统设置</w:t>
      </w:r>
      <w:r w:rsidR="00BD2385" w:rsidRPr="00D748B1">
        <w:t>”</w:t>
      </w:r>
      <w:r w:rsidRPr="00D748B1">
        <w:t>。</w:t>
      </w:r>
    </w:p>
    <w:p w14:paraId="3625662B" w14:textId="7831880B" w:rsidR="00D153C5" w:rsidRPr="00D748B1" w:rsidRDefault="00FB5D83" w:rsidP="00F740C1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615A9E8" wp14:editId="1F3D0356">
                <wp:simplePos x="0" y="0"/>
                <wp:positionH relativeFrom="column">
                  <wp:posOffset>663233</wp:posOffset>
                </wp:positionH>
                <wp:positionV relativeFrom="paragraph">
                  <wp:posOffset>933352</wp:posOffset>
                </wp:positionV>
                <wp:extent cx="550643" cy="111369"/>
                <wp:effectExtent l="19050" t="19050" r="20955" b="2222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643" cy="1113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B3208" id="矩形 44" o:spid="_x0000_s1026" style="position:absolute;left:0;text-align:left;margin-left:52.2pt;margin-top:73.5pt;width:43.35pt;height:8.7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" filled="f" strokecolor="#c7000b" strokeweight="2.25pt"/>
            </w:pict>
          </mc:Fallback>
        </mc:AlternateContent>
      </w:r>
      <w:r w:rsidR="00D153C5" w:rsidRPr="00D748B1">
        <w:rPr>
          <w:noProof/>
        </w:rPr>
        <w:drawing>
          <wp:inline distT="0" distB="0" distL="0" distR="0" wp14:anchorId="79A02C6F" wp14:editId="44E7347A">
            <wp:extent cx="5454000" cy="2815200"/>
            <wp:effectExtent l="19050" t="19050" r="13970" b="23495"/>
            <wp:docPr id="7" name="图片 7" descr="C:\Users\swx941157\AppData\Roaming\eSpace_Desktop\UserData\swx941157\imagefiles\originalImgfiles\CFF6D538-EEBA-40AC-AC82-58951ECBED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FF6D538-EEBA-40AC-AC82-58951ECBED9A" descr="C:\Users\swx941157\AppData\Roaming\eSpace_Desktop\UserData\swx941157\imagefiles\originalImgfiles\CFF6D538-EEBA-40AC-AC82-58951ECBED9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1" b="2624"/>
                    <a:stretch/>
                  </pic:blipFill>
                  <pic:spPr bwMode="auto">
                    <a:xfrm>
                      <a:off x="0" y="0"/>
                      <a:ext cx="5454000" cy="28152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433B6" w14:textId="02B5BF1B" w:rsidR="00BD2385" w:rsidRPr="00D748B1" w:rsidRDefault="00FB5D83" w:rsidP="00F740C1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711F84" wp14:editId="4D7F502D">
                <wp:simplePos x="0" y="0"/>
                <wp:positionH relativeFrom="column">
                  <wp:posOffset>2093448</wp:posOffset>
                </wp:positionH>
                <wp:positionV relativeFrom="paragraph">
                  <wp:posOffset>2257084</wp:posOffset>
                </wp:positionV>
                <wp:extent cx="1031631" cy="305924"/>
                <wp:effectExtent l="19050" t="19050" r="16510" b="1841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631" cy="3059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892DA" id="矩形 46" o:spid="_x0000_s1026" style="position:absolute;left:0;text-align:left;margin-left:164.85pt;margin-top:177.7pt;width:81.25pt;height:24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" filled="f" strokecolor="#c7000b" strokeweight="2.25pt"/>
            </w:pict>
          </mc:Fallback>
        </mc:AlternateContent>
      </w:r>
      <w:r w:rsidR="00BD2385" w:rsidRPr="00D748B1">
        <w:rPr>
          <w:noProof/>
        </w:rPr>
        <w:drawing>
          <wp:inline distT="0" distB="0" distL="0" distR="0" wp14:anchorId="6D6A8820" wp14:editId="347C7B47">
            <wp:extent cx="2568475" cy="2878015"/>
            <wp:effectExtent l="19050" t="19050" r="22860" b="17780"/>
            <wp:docPr id="9" name="图片 9" descr="C:\Users\swx941157\AppData\Roaming\eSpace_Desktop\UserData\swx941157\imagefiles\originalImgfiles\9B2F84DD-8377-42A7-B494-F0164F90B7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B2F84DD-8377-42A7-B494-F0164F90B79B" descr="C:\Users\swx941157\AppData\Roaming\eSpace_Desktop\UserData\swx941157\imagefiles\originalImgfiles\9B2F84DD-8377-42A7-B494-F0164F90B79B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09" cy="2937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0BFE3F" w14:textId="70A88C83" w:rsidR="00D153C5" w:rsidRPr="00D748B1" w:rsidRDefault="00BD2385" w:rsidP="00C66139">
      <w:pPr>
        <w:pStyle w:val="30"/>
      </w:pPr>
      <w:r w:rsidRPr="00D748B1">
        <w:lastRenderedPageBreak/>
        <w:t>点击</w:t>
      </w:r>
      <w:r w:rsidRPr="00D748B1">
        <w:t>“</w:t>
      </w:r>
      <w:r w:rsidRPr="00D748B1">
        <w:t>环境变量</w:t>
      </w:r>
      <w:r w:rsidRPr="00D748B1">
        <w:t>”</w:t>
      </w:r>
      <w:r w:rsidRPr="00D748B1">
        <w:t>，新建系统变量</w:t>
      </w:r>
      <w:r w:rsidRPr="00D748B1">
        <w:t>“JAVA_HOME”</w:t>
      </w:r>
      <w:r w:rsidR="006C08E0" w:rsidRPr="00D748B1">
        <w:t>，输入</w:t>
      </w:r>
      <w:r w:rsidR="006C08E0" w:rsidRPr="00D748B1">
        <w:t>JDK</w:t>
      </w:r>
      <w:r w:rsidR="006C08E0" w:rsidRPr="00D748B1">
        <w:t>安装目录。</w:t>
      </w:r>
    </w:p>
    <w:p w14:paraId="6BED1AD9" w14:textId="7FBD5DF9" w:rsidR="00BD2385" w:rsidRPr="00D748B1" w:rsidRDefault="00FB5D83" w:rsidP="00F740C1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5F1DCB" wp14:editId="713F7328">
                <wp:simplePos x="0" y="0"/>
                <wp:positionH relativeFrom="column">
                  <wp:posOffset>3411855</wp:posOffset>
                </wp:positionH>
                <wp:positionV relativeFrom="paragraph">
                  <wp:posOffset>4408952</wp:posOffset>
                </wp:positionV>
                <wp:extent cx="896815" cy="310662"/>
                <wp:effectExtent l="19050" t="19050" r="17780" b="1333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815" cy="3106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9371D" id="矩形 47" o:spid="_x0000_s1026" style="position:absolute;left:0;text-align:left;margin-left:268.65pt;margin-top:347.15pt;width:70.6pt;height:24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" filled="f" strokecolor="#c7000b" strokeweight="2.25pt"/>
            </w:pict>
          </mc:Fallback>
        </mc:AlternateContent>
      </w:r>
      <w:r w:rsidR="00BD2385" w:rsidRPr="00D748B1">
        <w:rPr>
          <w:noProof/>
        </w:rPr>
        <w:drawing>
          <wp:inline distT="0" distB="0" distL="0" distR="0" wp14:anchorId="4158A913" wp14:editId="6E87F336">
            <wp:extent cx="5454000" cy="5295600"/>
            <wp:effectExtent l="19050" t="19050" r="13970" b="19685"/>
            <wp:docPr id="10" name="图片 10" descr="C:\Users\swx941157\AppData\Roaming\eSpace_Desktop\UserData\swx941157\imagefiles\originalImgfiles\4CEA9149-F0D2-43AB-AA3C-7BF1A24E47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EA9149-F0D2-43AB-AA3C-7BF1A24E4776" descr="C:\Users\swx941157\AppData\Roaming\eSpace_Desktop\UserData\swx941157\imagefiles\originalImgfiles\4CEA9149-F0D2-43AB-AA3C-7BF1A24E477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6"/>
                    <a:stretch/>
                  </pic:blipFill>
                  <pic:spPr bwMode="auto">
                    <a:xfrm>
                      <a:off x="0" y="0"/>
                      <a:ext cx="5454000" cy="52956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8C233" w14:textId="5FACBBB2" w:rsidR="00BD2385" w:rsidRPr="00D748B1" w:rsidRDefault="00FB5D83" w:rsidP="00F740C1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DB1269C" wp14:editId="3B753CCD">
                <wp:simplePos x="0" y="0"/>
                <wp:positionH relativeFrom="column">
                  <wp:posOffset>1653832</wp:posOffset>
                </wp:positionH>
                <wp:positionV relativeFrom="paragraph">
                  <wp:posOffset>724291</wp:posOffset>
                </wp:positionV>
                <wp:extent cx="1863725" cy="234461"/>
                <wp:effectExtent l="19050" t="19050" r="22225" b="1333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725" cy="2344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0488D" id="矩形 49" o:spid="_x0000_s1026" style="position:absolute;left:0;text-align:left;margin-left:130.2pt;margin-top:57.05pt;width:146.75pt;height:18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" filled="f" strokecolor="#c7000b" strokeweight="2.25pt"/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762769" wp14:editId="00A976EE">
                <wp:simplePos x="0" y="0"/>
                <wp:positionH relativeFrom="column">
                  <wp:posOffset>1653832</wp:posOffset>
                </wp:positionH>
                <wp:positionV relativeFrom="paragraph">
                  <wp:posOffset>396045</wp:posOffset>
                </wp:positionV>
                <wp:extent cx="1863969" cy="257907"/>
                <wp:effectExtent l="19050" t="19050" r="22225" b="2794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969" cy="257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A0654" id="矩形 48" o:spid="_x0000_s1026" style="position:absolute;left:0;text-align:left;margin-left:130.2pt;margin-top:31.2pt;width:146.75pt;height:20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" filled="f" strokecolor="#c7000b" strokeweight="2.25pt"/>
            </w:pict>
          </mc:Fallback>
        </mc:AlternateContent>
      </w:r>
      <w:r w:rsidR="00BD2385" w:rsidRPr="00D748B1">
        <w:rPr>
          <w:noProof/>
        </w:rPr>
        <w:drawing>
          <wp:inline distT="0" distB="0" distL="0" distR="0" wp14:anchorId="7F9FA07E" wp14:editId="708A3FA6">
            <wp:extent cx="5454000" cy="1360800"/>
            <wp:effectExtent l="19050" t="19050" r="13970" b="11430"/>
            <wp:docPr id="11" name="图片 11" descr="C:\Users\swx941157\AppData\Roaming\eSpace_Desktop\UserData\swx941157\imagefiles\54B6F52F-740F-46EB-B6BE-6CEBFFED9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B6F52F-740F-46EB-B6BE-6CEBFFED9538" descr="C:\Users\swx941157\AppData\Roaming\eSpace_Desktop\UserData\swx941157\imagefiles\54B6F52F-740F-46EB-B6BE-6CEBFFED95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" t="3262" r="823"/>
                    <a:stretch/>
                  </pic:blipFill>
                  <pic:spPr bwMode="auto">
                    <a:xfrm>
                      <a:off x="0" y="0"/>
                      <a:ext cx="5454000" cy="13608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37AB9" w14:textId="246C6681" w:rsidR="006C08E0" w:rsidRPr="00D748B1" w:rsidRDefault="006C08E0" w:rsidP="00F740C1">
      <w:pPr>
        <w:pStyle w:val="1e"/>
      </w:pPr>
      <w:r w:rsidRPr="00D748B1">
        <w:t>“C:\Program Files\Java\jdk1.8.0_261”</w:t>
      </w:r>
      <w:r w:rsidRPr="00D748B1">
        <w:t>为</w:t>
      </w:r>
      <w:r w:rsidRPr="00D748B1">
        <w:t>JDK</w:t>
      </w:r>
      <w:r w:rsidRPr="00D748B1">
        <w:t>安装目录。</w:t>
      </w:r>
    </w:p>
    <w:p w14:paraId="0C5DA0D1" w14:textId="6BC242F8" w:rsidR="006C08E0" w:rsidRPr="00D748B1" w:rsidRDefault="006C08E0" w:rsidP="00C66139">
      <w:pPr>
        <w:pStyle w:val="30"/>
      </w:pPr>
      <w:r w:rsidRPr="00D748B1">
        <w:t>编辑系统变量</w:t>
      </w:r>
      <w:r w:rsidRPr="00D748B1">
        <w:t>“path”</w:t>
      </w:r>
      <w:r w:rsidR="00D748B1">
        <w:rPr>
          <w:rFonts w:hint="eastAsia"/>
        </w:rPr>
        <w:t>。</w:t>
      </w:r>
    </w:p>
    <w:p w14:paraId="634FCC65" w14:textId="6B765829" w:rsidR="006C08E0" w:rsidRPr="00D748B1" w:rsidRDefault="00420003" w:rsidP="00F740C1">
      <w:pPr>
        <w:pStyle w:val="1e"/>
      </w:pPr>
      <w:r w:rsidRPr="00FB5D8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4F6773A" wp14:editId="4DC6C0EE">
                <wp:simplePos x="0" y="0"/>
                <wp:positionH relativeFrom="column">
                  <wp:posOffset>1712448</wp:posOffset>
                </wp:positionH>
                <wp:positionV relativeFrom="paragraph">
                  <wp:posOffset>385250</wp:posOffset>
                </wp:positionV>
                <wp:extent cx="2168183" cy="263525"/>
                <wp:effectExtent l="19050" t="19050" r="22860" b="22225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183" cy="263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C4C83E" id="矩形 50" o:spid="_x0000_s1026" style="position:absolute;left:0;text-align:left;margin-left:134.85pt;margin-top:30.35pt;width:170.7pt;height:20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" filled="f" strokecolor="#c7000b" strokeweight="2.25pt"/>
            </w:pict>
          </mc:Fallback>
        </mc:AlternateContent>
      </w:r>
      <w:r w:rsidR="00FB5D83" w:rsidRPr="00FB5D8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59B02AD" wp14:editId="3620FF6D">
                <wp:simplePos x="0" y="0"/>
                <wp:positionH relativeFrom="column">
                  <wp:posOffset>1689002</wp:posOffset>
                </wp:positionH>
                <wp:positionV relativeFrom="paragraph">
                  <wp:posOffset>678327</wp:posOffset>
                </wp:positionV>
                <wp:extent cx="2179906" cy="263769"/>
                <wp:effectExtent l="19050" t="19050" r="11430" b="2222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906" cy="2637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7C6DE" id="矩形 51" o:spid="_x0000_s1026" style="position:absolute;left:0;text-align:left;margin-left:133pt;margin-top:53.4pt;width:171.65pt;height:20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" filled="f" strokecolor="#c7000b" strokeweight="2.25pt"/>
            </w:pict>
          </mc:Fallback>
        </mc:AlternateContent>
      </w:r>
      <w:r w:rsidR="006C08E0" w:rsidRPr="00D748B1">
        <w:rPr>
          <w:noProof/>
        </w:rPr>
        <w:drawing>
          <wp:inline distT="0" distB="0" distL="0" distR="0" wp14:anchorId="138B730C" wp14:editId="1BAA67C1">
            <wp:extent cx="5454000" cy="1296000"/>
            <wp:effectExtent l="19050" t="19050" r="13970" b="19050"/>
            <wp:docPr id="13" name="图片 13" descr="C:\Users\swx941157\AppData\Roaming\eSpace_Desktop\UserData\swx941157\imagefiles\BAAFB34E-8680-403E-B0F9-1A3DFCA25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AFB34E-8680-403E-B0F9-1A3DFCA25500" descr="C:\Users\swx941157\AppData\Roaming\eSpace_Desktop\UserData\swx941157\imagefiles\BAAFB34E-8680-403E-B0F9-1A3DFCA25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55"/>
                    <a:stretch/>
                  </pic:blipFill>
                  <pic:spPr bwMode="auto">
                    <a:xfrm>
                      <a:off x="0" y="0"/>
                      <a:ext cx="5454000" cy="12960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0EEF3" w14:textId="42B84B5D" w:rsidR="006C08E0" w:rsidRPr="00D748B1" w:rsidRDefault="006C08E0" w:rsidP="00F740C1">
      <w:pPr>
        <w:pStyle w:val="1e"/>
        <w:rPr>
          <w:b/>
          <w:color w:val="FF0000"/>
        </w:rPr>
      </w:pPr>
      <w:r w:rsidRPr="00D748B1">
        <w:t>在变量值最后输入</w:t>
      </w:r>
      <w:r w:rsidRPr="00D748B1">
        <w:t xml:space="preserve"> %JAVA_HOME%\bin;%JAVA_HOME%\</w:t>
      </w:r>
      <w:proofErr w:type="spellStart"/>
      <w:r w:rsidRPr="00D748B1">
        <w:t>jre</w:t>
      </w:r>
      <w:proofErr w:type="spellEnd"/>
      <w:r w:rsidRPr="00D748B1">
        <w:t>\bin;</w:t>
      </w:r>
      <w:r w:rsidRPr="00FB5D83">
        <w:rPr>
          <w:b/>
          <w:color w:val="C7000B"/>
        </w:rPr>
        <w:t>（注意原来</w:t>
      </w:r>
      <w:r w:rsidRPr="00FB5D83">
        <w:rPr>
          <w:b/>
          <w:color w:val="C7000B"/>
        </w:rPr>
        <w:t>Path</w:t>
      </w:r>
      <w:r w:rsidRPr="00FB5D83">
        <w:rPr>
          <w:b/>
          <w:color w:val="C7000B"/>
        </w:rPr>
        <w:t>的变量值末尾有没有</w:t>
      </w:r>
      <w:r w:rsidRPr="00FB5D83">
        <w:rPr>
          <w:b/>
          <w:color w:val="C7000B"/>
        </w:rPr>
        <w:t>;</w:t>
      </w:r>
      <w:r w:rsidRPr="00FB5D83">
        <w:rPr>
          <w:b/>
          <w:color w:val="C7000B"/>
        </w:rPr>
        <w:t>号，如果没有，先输入；号再输入上面的代码）。</w:t>
      </w:r>
    </w:p>
    <w:p w14:paraId="332FFAC3" w14:textId="091AC71E" w:rsidR="006C08E0" w:rsidRPr="00D748B1" w:rsidRDefault="006C08E0" w:rsidP="00C66139">
      <w:pPr>
        <w:pStyle w:val="30"/>
      </w:pPr>
      <w:r w:rsidRPr="00D748B1">
        <w:t>新建系统变量</w:t>
      </w:r>
      <w:r w:rsidRPr="00D748B1">
        <w:t>“CLASSPATH”</w:t>
      </w:r>
      <w:r w:rsidRPr="00D748B1">
        <w:t>变量</w:t>
      </w:r>
      <w:r w:rsidR="00F26AA8" w:rsidRPr="00D748B1">
        <w:t>，输入</w:t>
      </w:r>
      <w:r w:rsidR="00F26AA8" w:rsidRPr="00D748B1">
        <w:t>“.”</w:t>
      </w:r>
      <w:r w:rsidR="00420003" w:rsidRPr="00420003">
        <w:t xml:space="preserve"> </w:t>
      </w:r>
      <w:r w:rsidR="00F26AA8" w:rsidRPr="00D748B1">
        <w:t>即可</w:t>
      </w:r>
      <w:r w:rsidRPr="00D748B1">
        <w:t>。</w:t>
      </w:r>
    </w:p>
    <w:p w14:paraId="774C8917" w14:textId="5F50038B" w:rsidR="006C08E0" w:rsidRPr="00D748B1" w:rsidRDefault="00420003" w:rsidP="00F740C1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1A9AFF9" wp14:editId="644D43FE">
                <wp:simplePos x="0" y="0"/>
                <wp:positionH relativeFrom="column">
                  <wp:posOffset>1713230</wp:posOffset>
                </wp:positionH>
                <wp:positionV relativeFrom="paragraph">
                  <wp:posOffset>392430</wp:posOffset>
                </wp:positionV>
                <wp:extent cx="732155" cy="263525"/>
                <wp:effectExtent l="19050" t="19050" r="10795" b="2222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155" cy="263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16950" id="矩形 52" o:spid="_x0000_s1026" style="position:absolute;left:0;text-align:left;margin-left:134.9pt;margin-top:30.9pt;width:57.65pt;height:20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" filled="f" strokecolor="#c7000b" strokeweight="2.25pt"/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5B3B3B" wp14:editId="688AD5EC">
                <wp:simplePos x="0" y="0"/>
                <wp:positionH relativeFrom="column">
                  <wp:posOffset>1712448</wp:posOffset>
                </wp:positionH>
                <wp:positionV relativeFrom="paragraph">
                  <wp:posOffset>688633</wp:posOffset>
                </wp:positionV>
                <wp:extent cx="732693" cy="263427"/>
                <wp:effectExtent l="19050" t="19050" r="10795" b="2286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693" cy="2634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A745A" id="矩形 53" o:spid="_x0000_s1026" style="position:absolute;left:0;text-align:left;margin-left:134.85pt;margin-top:54.2pt;width:57.7pt;height:20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" filled="f" strokecolor="#c7000b" strokeweight="2.25pt"/>
            </w:pict>
          </mc:Fallback>
        </mc:AlternateContent>
      </w:r>
      <w:r w:rsidR="008A5D8F">
        <w:rPr>
          <w:noProof/>
        </w:rPr>
        <w:drawing>
          <wp:inline distT="0" distB="0" distL="0" distR="0" wp14:anchorId="1BA4CB8F" wp14:editId="1C21DB2F">
            <wp:extent cx="5454000" cy="1404000"/>
            <wp:effectExtent l="19050" t="19050" r="13970" b="24765"/>
            <wp:docPr id="105" name="图片 105" descr="C:\Users\swx941157\AppData\Roaming\eSpace_Desktop\UserData\swx941157\imagefiles\CA7201CF-5D75-4CEC-8377-EDBF5E73D2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7201CF-5D75-4CEC-8377-EDBF5E73D2E0" descr="C:\Users\swx941157\AppData\Roaming\eSpace_Desktop\UserData\swx941157\imagefiles\CA7201CF-5D75-4CEC-8377-EDBF5E73D2E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3" r="695" b="2794"/>
                    <a:stretch/>
                  </pic:blipFill>
                  <pic:spPr bwMode="auto">
                    <a:xfrm>
                      <a:off x="0" y="0"/>
                      <a:ext cx="5454000" cy="1404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B1572" w14:textId="49777A73" w:rsidR="00F26AA8" w:rsidRPr="00D748B1" w:rsidRDefault="00F26AA8" w:rsidP="00C66139">
      <w:pPr>
        <w:pStyle w:val="30"/>
      </w:pPr>
      <w:r w:rsidRPr="00D748B1">
        <w:t>系统变量配置完毕，查询检验是否配置成功，运行</w:t>
      </w:r>
      <w:proofErr w:type="spellStart"/>
      <w:r w:rsidRPr="00D748B1">
        <w:t>cmd</w:t>
      </w:r>
      <w:proofErr w:type="spellEnd"/>
      <w:r w:rsidRPr="00D748B1">
        <w:t xml:space="preserve"> </w:t>
      </w:r>
      <w:r w:rsidRPr="00D748B1">
        <w:t>输入</w:t>
      </w:r>
      <w:r w:rsidRPr="00D748B1">
        <w:t>java -version</w:t>
      </w:r>
      <w:r w:rsidRPr="00D748B1">
        <w:t>（</w:t>
      </w:r>
      <w:r w:rsidRPr="00D748B1">
        <w:t>java</w:t>
      </w:r>
      <w:r w:rsidRPr="00D748B1">
        <w:t>和</w:t>
      </w:r>
      <w:r w:rsidRPr="00D748B1">
        <w:t xml:space="preserve"> -version</w:t>
      </w:r>
      <w:r w:rsidRPr="00D748B1">
        <w:t>之间有空格）</w:t>
      </w:r>
      <w:r w:rsidR="00D748B1">
        <w:rPr>
          <w:rFonts w:hint="eastAsia"/>
        </w:rPr>
        <w:t>。</w:t>
      </w:r>
    </w:p>
    <w:p w14:paraId="7D3F8D51" w14:textId="0A0C2C0A" w:rsidR="00F26AA8" w:rsidRPr="00D748B1" w:rsidRDefault="00F26AA8" w:rsidP="00F740C1">
      <w:pPr>
        <w:pStyle w:val="affffff5"/>
      </w:pPr>
      <w:r w:rsidRPr="00D748B1">
        <w:t>C:\Users\xxxxx</w:t>
      </w:r>
      <w:r w:rsidR="00882911" w:rsidRPr="00D748B1">
        <w:t>&gt;</w:t>
      </w:r>
      <w:r w:rsidRPr="002960B1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java -version</w:t>
      </w:r>
    </w:p>
    <w:p w14:paraId="20DC7DA0" w14:textId="43C414CE" w:rsidR="00F26AA8" w:rsidRPr="00D748B1" w:rsidRDefault="00F26AA8" w:rsidP="00F740C1">
      <w:pPr>
        <w:pStyle w:val="1e"/>
      </w:pPr>
      <w:r w:rsidRPr="00D748B1">
        <w:t>如下所示，显示版本信息，则说明安装和配置成功。</w:t>
      </w:r>
    </w:p>
    <w:p w14:paraId="31731101" w14:textId="77777777" w:rsidR="00A307EC" w:rsidRPr="00D748B1" w:rsidRDefault="00A307EC" w:rsidP="00F740C1">
      <w:pPr>
        <w:pStyle w:val="affffff5"/>
      </w:pPr>
      <w:r w:rsidRPr="00D748B1">
        <w:t>java version "1.8.0_261"</w:t>
      </w:r>
    </w:p>
    <w:p w14:paraId="2660288F" w14:textId="77777777" w:rsidR="00A307EC" w:rsidRPr="00D748B1" w:rsidRDefault="00A307EC" w:rsidP="00F740C1">
      <w:pPr>
        <w:pStyle w:val="affffff5"/>
      </w:pPr>
      <w:r w:rsidRPr="00D748B1">
        <w:t>Java(TM) SE Runtime Environment (build 1.8.0_261-b12)</w:t>
      </w:r>
    </w:p>
    <w:p w14:paraId="149DE3F6" w14:textId="5200BD94" w:rsidR="00A307EC" w:rsidRPr="00D748B1" w:rsidRDefault="00A307EC" w:rsidP="00F740C1">
      <w:pPr>
        <w:pStyle w:val="affffff5"/>
      </w:pPr>
      <w:r w:rsidRPr="00D748B1">
        <w:t xml:space="preserve">Java </w:t>
      </w:r>
      <w:proofErr w:type="spellStart"/>
      <w:r w:rsidRPr="00D748B1">
        <w:t>HotSpot</w:t>
      </w:r>
      <w:proofErr w:type="spellEnd"/>
      <w:r w:rsidRPr="00D748B1">
        <w:t>(TM) 64-Bit Server VM (build 25.261-b12, mixed mode)</w:t>
      </w:r>
    </w:p>
    <w:p w14:paraId="12E245BB" w14:textId="29BC3A5F" w:rsidR="00EE7FF6" w:rsidRPr="00D748B1" w:rsidRDefault="00CC2462" w:rsidP="00EE7FF6">
      <w:pPr>
        <w:pStyle w:val="3"/>
        <w:numPr>
          <w:ilvl w:val="2"/>
          <w:numId w:val="4"/>
        </w:numPr>
        <w:rPr>
          <w:rFonts w:cs="Huawei Sans"/>
        </w:rPr>
      </w:pPr>
      <w:bookmarkStart w:id="17" w:name="_Toc66441141"/>
      <w:r w:rsidRPr="00D748B1">
        <w:rPr>
          <w:rFonts w:cs="Huawei Sans"/>
        </w:rPr>
        <w:t>连接</w:t>
      </w:r>
      <w:r w:rsidRPr="00D748B1">
        <w:rPr>
          <w:rFonts w:cs="Huawei Sans"/>
        </w:rPr>
        <w:t>openGauss</w:t>
      </w:r>
      <w:r w:rsidRPr="00D748B1">
        <w:rPr>
          <w:rFonts w:cs="Huawei Sans"/>
        </w:rPr>
        <w:t>并执行</w:t>
      </w:r>
      <w:r w:rsidRPr="00D748B1">
        <w:rPr>
          <w:rFonts w:cs="Huawei Sans"/>
        </w:rPr>
        <w:t>java</w:t>
      </w:r>
      <w:r w:rsidRPr="00D748B1">
        <w:rPr>
          <w:rFonts w:cs="Huawei Sans"/>
        </w:rPr>
        <w:t>代码</w:t>
      </w:r>
      <w:bookmarkEnd w:id="17"/>
    </w:p>
    <w:p w14:paraId="52993A43" w14:textId="2E80F378" w:rsidR="004C18F3" w:rsidRPr="00D748B1" w:rsidRDefault="00EE7FF6" w:rsidP="00C66139">
      <w:pPr>
        <w:pStyle w:val="30"/>
      </w:pPr>
      <w:r w:rsidRPr="00D748B1">
        <w:t>使用</w:t>
      </w:r>
      <w:r w:rsidRPr="00D748B1">
        <w:t>Java</w:t>
      </w:r>
      <w:r w:rsidRPr="00D748B1">
        <w:t>程序连接数据库并进行查询（注：</w:t>
      </w:r>
      <w:r w:rsidR="009C1848" w:rsidRPr="00D748B1">
        <w:t>请用户根据实际情况替换红字内容</w:t>
      </w:r>
      <w:r w:rsidRPr="00D748B1">
        <w:t>，修改</w:t>
      </w:r>
      <w:proofErr w:type="spellStart"/>
      <w:r w:rsidRPr="00D748B1">
        <w:t>jdbc:postgresql</w:t>
      </w:r>
      <w:proofErr w:type="spellEnd"/>
      <w:r w:rsidRPr="00D748B1">
        <w:t>://</w:t>
      </w:r>
      <w:r w:rsidR="007411AC" w:rsidRPr="007411AC">
        <w:rPr>
          <w:rFonts w:hint="eastAsia"/>
          <w:b/>
          <w:color w:val="C7000B"/>
        </w:rPr>
        <w:t>弹性</w:t>
      </w:r>
      <w:r w:rsidRPr="00420003">
        <w:rPr>
          <w:b/>
          <w:color w:val="C7000B"/>
        </w:rPr>
        <w:t>公网</w:t>
      </w:r>
      <w:r w:rsidRPr="00420003">
        <w:rPr>
          <w:b/>
          <w:color w:val="C7000B"/>
        </w:rPr>
        <w:t>IP</w:t>
      </w:r>
      <w:r w:rsidRPr="00D748B1">
        <w:t>:26000/demo</w:t>
      </w:r>
      <w:r w:rsidRPr="00D748B1">
        <w:t>中</w:t>
      </w:r>
      <w:r w:rsidR="000423DA" w:rsidRPr="000423DA">
        <w:rPr>
          <w:rFonts w:hint="eastAsia"/>
        </w:rPr>
        <w:t>弹性</w:t>
      </w:r>
      <w:r w:rsidRPr="00D748B1">
        <w:t>公网</w:t>
      </w:r>
      <w:r w:rsidRPr="00D748B1">
        <w:t>IP</w:t>
      </w:r>
      <w:r w:rsidRPr="00D748B1">
        <w:t>信息，</w:t>
      </w:r>
      <w:r w:rsidRPr="00D748B1">
        <w:t>USER = "</w:t>
      </w:r>
      <w:proofErr w:type="spellStart"/>
      <w:r w:rsidRPr="00420003">
        <w:rPr>
          <w:b/>
          <w:color w:val="C7000B"/>
        </w:rPr>
        <w:t>dbuser</w:t>
      </w:r>
      <w:proofErr w:type="spellEnd"/>
      <w:r w:rsidRPr="00D748B1">
        <w:t>"</w:t>
      </w:r>
      <w:r w:rsidRPr="00D748B1">
        <w:t>连接数据库的用户及密码</w:t>
      </w:r>
      <w:r w:rsidRPr="00D748B1">
        <w:t>PASS = "</w:t>
      </w:r>
      <w:r w:rsidRPr="00420003">
        <w:rPr>
          <w:b/>
          <w:color w:val="C7000B"/>
        </w:rPr>
        <w:t>Gauss#3demo</w:t>
      </w:r>
      <w:r w:rsidRPr="00D748B1">
        <w:t>"</w:t>
      </w:r>
      <w:r w:rsidRPr="00D748B1">
        <w:t>）</w:t>
      </w:r>
      <w:r w:rsidR="00420FC7" w:rsidRPr="00D748B1">
        <w:t>。</w:t>
      </w:r>
    </w:p>
    <w:p w14:paraId="02A1A3B7" w14:textId="2FF3F108" w:rsidR="007D2B68" w:rsidRPr="00D748B1" w:rsidRDefault="007D2B68" w:rsidP="00F740C1">
      <w:pPr>
        <w:pStyle w:val="1e"/>
      </w:pPr>
      <w:r w:rsidRPr="00D748B1">
        <w:t>在</w:t>
      </w:r>
      <w:r w:rsidRPr="00D748B1">
        <w:t>d:\Download\</w:t>
      </w:r>
      <w:r w:rsidRPr="00D748B1">
        <w:t>中创建</w:t>
      </w:r>
      <w:r w:rsidRPr="00D748B1">
        <w:t>openGaussDemo.java</w:t>
      </w:r>
      <w:r w:rsidR="00D37BC8">
        <w:t>文件，文件内容</w:t>
      </w:r>
      <w:r w:rsidRPr="00D748B1">
        <w:t>如下，注意红字部分要按照实际情况进行替换：</w:t>
      </w:r>
    </w:p>
    <w:p w14:paraId="5EEB9BD8" w14:textId="77777777" w:rsidR="00EE7FF6" w:rsidRPr="00D748B1" w:rsidRDefault="00EE7FF6" w:rsidP="00F740C1">
      <w:pPr>
        <w:pStyle w:val="affffff5"/>
      </w:pPr>
      <w:r w:rsidRPr="00D748B1">
        <w:t xml:space="preserve">import </w:t>
      </w:r>
      <w:proofErr w:type="spellStart"/>
      <w:r w:rsidRPr="00D748B1">
        <w:t>java.sql</w:t>
      </w:r>
      <w:proofErr w:type="spellEnd"/>
      <w:r w:rsidRPr="00D748B1">
        <w:t xml:space="preserve">.*; </w:t>
      </w:r>
    </w:p>
    <w:p w14:paraId="0FC6867D" w14:textId="77777777" w:rsidR="00EE7FF6" w:rsidRPr="00D748B1" w:rsidRDefault="00EE7FF6" w:rsidP="00F740C1">
      <w:pPr>
        <w:pStyle w:val="affffff5"/>
      </w:pPr>
      <w:r w:rsidRPr="00D748B1">
        <w:t xml:space="preserve">public class </w:t>
      </w:r>
      <w:proofErr w:type="spellStart"/>
      <w:r w:rsidRPr="00D748B1">
        <w:t>openGaussDemo</w:t>
      </w:r>
      <w:proofErr w:type="spellEnd"/>
      <w:r w:rsidRPr="00D748B1">
        <w:t xml:space="preserve"> {</w:t>
      </w:r>
    </w:p>
    <w:p w14:paraId="4E2214CB" w14:textId="77777777" w:rsidR="00EE7FF6" w:rsidRPr="00D748B1" w:rsidRDefault="00EE7FF6" w:rsidP="00F740C1">
      <w:pPr>
        <w:pStyle w:val="affffff5"/>
      </w:pPr>
      <w:r w:rsidRPr="00D748B1">
        <w:t xml:space="preserve"> </w:t>
      </w:r>
    </w:p>
    <w:p w14:paraId="0C84901B" w14:textId="77777777" w:rsidR="00EE7FF6" w:rsidRPr="00420003" w:rsidRDefault="00EE7FF6" w:rsidP="00F740C1">
      <w:pPr>
        <w:pStyle w:val="affffff5"/>
      </w:pPr>
      <w:r w:rsidRPr="00D748B1">
        <w:t xml:space="preserve">   </w:t>
      </w:r>
      <w:r w:rsidRPr="00420003">
        <w:t xml:space="preserve"> static final String JDBC_DRIVER = "</w:t>
      </w:r>
      <w:proofErr w:type="spellStart"/>
      <w:r w:rsidRPr="00420003">
        <w:t>org.postgresql.Driver</w:t>
      </w:r>
      <w:proofErr w:type="spellEnd"/>
      <w:r w:rsidRPr="00420003">
        <w:t xml:space="preserve">";  </w:t>
      </w:r>
    </w:p>
    <w:p w14:paraId="549925E9" w14:textId="236FD10E" w:rsidR="00EE7FF6" w:rsidRPr="00420003" w:rsidRDefault="00EE7FF6" w:rsidP="00F740C1">
      <w:pPr>
        <w:pStyle w:val="affffff5"/>
      </w:pPr>
      <w:r w:rsidRPr="00420003">
        <w:t xml:space="preserve">    static final String DB_URL = "</w:t>
      </w:r>
      <w:proofErr w:type="spellStart"/>
      <w:r w:rsidRPr="00420003">
        <w:t>jdbc:postgresql</w:t>
      </w:r>
      <w:proofErr w:type="spellEnd"/>
      <w:r w:rsidRPr="00420003">
        <w:t>://</w:t>
      </w:r>
      <w:r w:rsidR="007212D7" w:rsidRPr="007212D7">
        <w:rPr>
          <w:rFonts w:hint="eastAsia"/>
          <w:b/>
          <w:color w:val="C7000B"/>
          <w:spacing w:val="0"/>
          <w:kern w:val="0"/>
        </w:rPr>
        <w:t>弹性</w:t>
      </w:r>
      <w:r w:rsidRPr="00420003">
        <w:rPr>
          <w:b/>
          <w:color w:val="C7000B"/>
          <w:spacing w:val="0"/>
          <w:kern w:val="0"/>
        </w:rPr>
        <w:t>公网</w:t>
      </w:r>
      <w:r w:rsidRPr="00420003">
        <w:rPr>
          <w:b/>
          <w:color w:val="C7000B"/>
          <w:spacing w:val="0"/>
          <w:kern w:val="0"/>
        </w:rPr>
        <w:t>IP:</w:t>
      </w:r>
      <w:r w:rsidRPr="00420003">
        <w:t>26000/</w:t>
      </w:r>
      <w:proofErr w:type="spellStart"/>
      <w:r w:rsidRPr="00420003">
        <w:t>demo</w:t>
      </w:r>
      <w:r w:rsidR="00FD529E" w:rsidRPr="00FD529E">
        <w:t>?ApplicationName</w:t>
      </w:r>
      <w:proofErr w:type="spellEnd"/>
      <w:r w:rsidR="00FD529E" w:rsidRPr="00FD529E">
        <w:t>=app1</w:t>
      </w:r>
      <w:r w:rsidRPr="00420003">
        <w:t>";</w:t>
      </w:r>
    </w:p>
    <w:p w14:paraId="2DD25D2C" w14:textId="0A92F5F0" w:rsidR="00EE7FF6" w:rsidRPr="00420003" w:rsidRDefault="00EE7FF6" w:rsidP="00F740C1">
      <w:pPr>
        <w:pStyle w:val="affffff5"/>
      </w:pPr>
      <w:r w:rsidRPr="00420003">
        <w:t xml:space="preserve">      // </w:t>
      </w:r>
      <w:r w:rsidRPr="00420003">
        <w:t>数据库的用户名与密码，需要根据自己的设置</w:t>
      </w:r>
    </w:p>
    <w:p w14:paraId="7A4D2D42" w14:textId="77777777" w:rsidR="00EE7FF6" w:rsidRPr="00420003" w:rsidRDefault="00EE7FF6" w:rsidP="00F740C1">
      <w:pPr>
        <w:pStyle w:val="affffff5"/>
      </w:pPr>
      <w:r w:rsidRPr="00420003">
        <w:t xml:space="preserve">    static final String USER = "</w:t>
      </w:r>
      <w:proofErr w:type="spellStart"/>
      <w:r w:rsidRPr="00420003">
        <w:rPr>
          <w:b/>
          <w:color w:val="C7000B"/>
          <w:spacing w:val="0"/>
          <w:kern w:val="0"/>
        </w:rPr>
        <w:t>dbuser</w:t>
      </w:r>
      <w:proofErr w:type="spellEnd"/>
      <w:r w:rsidRPr="00420003">
        <w:t>";</w:t>
      </w:r>
    </w:p>
    <w:p w14:paraId="7DCE39BB" w14:textId="77777777" w:rsidR="00EE7FF6" w:rsidRPr="00420003" w:rsidRDefault="00EE7FF6" w:rsidP="00F740C1">
      <w:pPr>
        <w:pStyle w:val="affffff5"/>
      </w:pPr>
      <w:r w:rsidRPr="00420003">
        <w:t xml:space="preserve">    static final String PASS = "</w:t>
      </w:r>
      <w:r w:rsidRPr="00420003">
        <w:rPr>
          <w:b/>
          <w:color w:val="C7000B"/>
          <w:spacing w:val="0"/>
          <w:kern w:val="0"/>
        </w:rPr>
        <w:t>Gauss#3demo</w:t>
      </w:r>
      <w:r w:rsidRPr="00420003">
        <w:t>";</w:t>
      </w:r>
    </w:p>
    <w:p w14:paraId="1A9B64F8" w14:textId="42F1B867" w:rsidR="00EE7FF6" w:rsidRPr="00D748B1" w:rsidRDefault="00EE7FF6" w:rsidP="00F740C1">
      <w:pPr>
        <w:pStyle w:val="affffff5"/>
      </w:pPr>
      <w:r w:rsidRPr="00D748B1">
        <w:lastRenderedPageBreak/>
        <w:t xml:space="preserve">     public static void main(String[] </w:t>
      </w:r>
      <w:proofErr w:type="spellStart"/>
      <w:r w:rsidRPr="00D748B1">
        <w:t>args</w:t>
      </w:r>
      <w:proofErr w:type="spellEnd"/>
      <w:r w:rsidRPr="00D748B1">
        <w:t>) {</w:t>
      </w:r>
    </w:p>
    <w:p w14:paraId="567D3E02" w14:textId="77777777" w:rsidR="00EE7FF6" w:rsidRPr="00D748B1" w:rsidRDefault="00EE7FF6" w:rsidP="00F740C1">
      <w:pPr>
        <w:pStyle w:val="affffff5"/>
      </w:pPr>
      <w:r w:rsidRPr="00D748B1">
        <w:t xml:space="preserve">        Connection conn = null;</w:t>
      </w:r>
    </w:p>
    <w:p w14:paraId="1DC0AA3F" w14:textId="77777777" w:rsidR="00EE7FF6" w:rsidRPr="00D748B1" w:rsidRDefault="00EE7FF6" w:rsidP="00F740C1">
      <w:pPr>
        <w:pStyle w:val="affffff5"/>
      </w:pPr>
      <w:r w:rsidRPr="00D748B1">
        <w:t xml:space="preserve">        Statement </w:t>
      </w:r>
      <w:proofErr w:type="spellStart"/>
      <w:r w:rsidRPr="00D748B1">
        <w:t>stmt</w:t>
      </w:r>
      <w:proofErr w:type="spellEnd"/>
      <w:r w:rsidRPr="00D748B1">
        <w:t xml:space="preserve"> = null;</w:t>
      </w:r>
    </w:p>
    <w:p w14:paraId="034FEC5C" w14:textId="77777777" w:rsidR="00EE7FF6" w:rsidRPr="00D748B1" w:rsidRDefault="00EE7FF6" w:rsidP="00F740C1">
      <w:pPr>
        <w:pStyle w:val="affffff5"/>
      </w:pPr>
      <w:r w:rsidRPr="00D748B1">
        <w:t xml:space="preserve">        try{</w:t>
      </w:r>
    </w:p>
    <w:p w14:paraId="2C2B451D" w14:textId="77777777" w:rsidR="00EE7FF6" w:rsidRPr="00D748B1" w:rsidRDefault="00EE7FF6" w:rsidP="00F740C1">
      <w:pPr>
        <w:pStyle w:val="affffff5"/>
      </w:pPr>
      <w:r w:rsidRPr="00D748B1">
        <w:t xml:space="preserve">            // </w:t>
      </w:r>
      <w:r w:rsidRPr="00D748B1">
        <w:t>注册</w:t>
      </w:r>
      <w:r w:rsidRPr="00D748B1">
        <w:t xml:space="preserve"> JDBC </w:t>
      </w:r>
      <w:r w:rsidRPr="00D748B1">
        <w:t>驱动</w:t>
      </w:r>
    </w:p>
    <w:p w14:paraId="13072C27" w14:textId="77777777" w:rsidR="00EE7FF6" w:rsidRPr="00D748B1" w:rsidRDefault="00EE7FF6" w:rsidP="00F740C1">
      <w:pPr>
        <w:pStyle w:val="affffff5"/>
      </w:pPr>
      <w:r w:rsidRPr="00D748B1">
        <w:t xml:space="preserve">            </w:t>
      </w:r>
      <w:proofErr w:type="spellStart"/>
      <w:r w:rsidRPr="00D748B1">
        <w:t>Class.forName</w:t>
      </w:r>
      <w:proofErr w:type="spellEnd"/>
      <w:r w:rsidRPr="00D748B1">
        <w:t>(JDBC_DRIVER);</w:t>
      </w:r>
    </w:p>
    <w:p w14:paraId="15358AA5" w14:textId="77777777" w:rsidR="00EE7FF6" w:rsidRPr="00D748B1" w:rsidRDefault="00EE7FF6" w:rsidP="00F740C1">
      <w:pPr>
        <w:pStyle w:val="affffff5"/>
      </w:pPr>
      <w:r w:rsidRPr="00D748B1">
        <w:t xml:space="preserve">        </w:t>
      </w:r>
    </w:p>
    <w:p w14:paraId="42149171" w14:textId="77777777" w:rsidR="00EE7FF6" w:rsidRPr="00D748B1" w:rsidRDefault="00EE7FF6" w:rsidP="00F740C1">
      <w:pPr>
        <w:pStyle w:val="affffff5"/>
      </w:pPr>
      <w:r w:rsidRPr="00D748B1">
        <w:t xml:space="preserve">            // </w:t>
      </w:r>
      <w:r w:rsidRPr="00D748B1">
        <w:t>打开链接</w:t>
      </w:r>
    </w:p>
    <w:p w14:paraId="2A1C6A0E" w14:textId="77777777" w:rsidR="00EE7FF6" w:rsidRPr="00D748B1" w:rsidRDefault="00EE7FF6" w:rsidP="00F740C1">
      <w:pPr>
        <w:pStyle w:val="affffff5"/>
      </w:pPr>
      <w:r w:rsidRPr="00D748B1">
        <w:t xml:space="preserve">            </w:t>
      </w:r>
      <w:proofErr w:type="spellStart"/>
      <w:r w:rsidRPr="00D748B1">
        <w:t>System.out.println</w:t>
      </w:r>
      <w:proofErr w:type="spellEnd"/>
      <w:r w:rsidRPr="00D748B1">
        <w:t>("</w:t>
      </w:r>
      <w:r w:rsidRPr="00D748B1">
        <w:t>连接数据库</w:t>
      </w:r>
      <w:r w:rsidRPr="00D748B1">
        <w:t>...");</w:t>
      </w:r>
    </w:p>
    <w:p w14:paraId="1F1D51F0" w14:textId="77777777" w:rsidR="00EE7FF6" w:rsidRPr="00D748B1" w:rsidRDefault="00EE7FF6" w:rsidP="00F740C1">
      <w:pPr>
        <w:pStyle w:val="affffff5"/>
      </w:pPr>
      <w:r w:rsidRPr="00D748B1">
        <w:t xml:space="preserve">            conn = </w:t>
      </w:r>
      <w:proofErr w:type="spellStart"/>
      <w:r w:rsidRPr="00D748B1">
        <w:t>DriverManager.getConnection</w:t>
      </w:r>
      <w:proofErr w:type="spellEnd"/>
      <w:r w:rsidRPr="00D748B1">
        <w:t>(DB_URL,USER,PASS);</w:t>
      </w:r>
    </w:p>
    <w:p w14:paraId="42DD162A" w14:textId="77777777" w:rsidR="00EE7FF6" w:rsidRPr="00D748B1" w:rsidRDefault="00EE7FF6" w:rsidP="00F740C1">
      <w:pPr>
        <w:pStyle w:val="affffff5"/>
      </w:pPr>
      <w:r w:rsidRPr="00D748B1">
        <w:t xml:space="preserve">        </w:t>
      </w:r>
    </w:p>
    <w:p w14:paraId="36A82904" w14:textId="77777777" w:rsidR="00EE7FF6" w:rsidRPr="00D748B1" w:rsidRDefault="00EE7FF6" w:rsidP="00F740C1">
      <w:pPr>
        <w:pStyle w:val="affffff5"/>
      </w:pPr>
      <w:r w:rsidRPr="00D748B1">
        <w:t xml:space="preserve">            // </w:t>
      </w:r>
      <w:r w:rsidRPr="00D748B1">
        <w:t>执行查询</w:t>
      </w:r>
    </w:p>
    <w:p w14:paraId="6C3A5D89" w14:textId="77777777" w:rsidR="00EE7FF6" w:rsidRPr="00D748B1" w:rsidRDefault="00EE7FF6" w:rsidP="00F740C1">
      <w:pPr>
        <w:pStyle w:val="affffff5"/>
      </w:pPr>
      <w:r w:rsidRPr="00D748B1">
        <w:t xml:space="preserve">            </w:t>
      </w:r>
      <w:proofErr w:type="spellStart"/>
      <w:r w:rsidRPr="00D748B1">
        <w:t>System.out.println</w:t>
      </w:r>
      <w:proofErr w:type="spellEnd"/>
      <w:r w:rsidRPr="00D748B1">
        <w:t xml:space="preserve">(" </w:t>
      </w:r>
      <w:r w:rsidRPr="00D748B1">
        <w:t>实例化</w:t>
      </w:r>
      <w:r w:rsidRPr="00D748B1">
        <w:t>Statement</w:t>
      </w:r>
      <w:r w:rsidRPr="00D748B1">
        <w:t>对象</w:t>
      </w:r>
      <w:r w:rsidRPr="00D748B1">
        <w:t>...");</w:t>
      </w:r>
    </w:p>
    <w:p w14:paraId="16233DDE" w14:textId="77777777" w:rsidR="00EE7FF6" w:rsidRPr="00D748B1" w:rsidRDefault="00EE7FF6" w:rsidP="00F740C1">
      <w:pPr>
        <w:pStyle w:val="affffff5"/>
      </w:pPr>
      <w:r w:rsidRPr="00D748B1">
        <w:t xml:space="preserve">            </w:t>
      </w:r>
      <w:proofErr w:type="spellStart"/>
      <w:r w:rsidRPr="00D748B1">
        <w:t>stmt</w:t>
      </w:r>
      <w:proofErr w:type="spellEnd"/>
      <w:r w:rsidRPr="00D748B1">
        <w:t xml:space="preserve"> = </w:t>
      </w:r>
      <w:proofErr w:type="spellStart"/>
      <w:r w:rsidRPr="00D748B1">
        <w:t>conn.createStatement</w:t>
      </w:r>
      <w:proofErr w:type="spellEnd"/>
      <w:r w:rsidRPr="00D748B1">
        <w:t>();</w:t>
      </w:r>
    </w:p>
    <w:p w14:paraId="6109331B" w14:textId="77777777" w:rsidR="00EE7FF6" w:rsidRPr="00D748B1" w:rsidRDefault="00EE7FF6" w:rsidP="00F740C1">
      <w:pPr>
        <w:pStyle w:val="affffff5"/>
      </w:pPr>
      <w:r w:rsidRPr="00D748B1">
        <w:t xml:space="preserve">            String </w:t>
      </w:r>
      <w:proofErr w:type="spellStart"/>
      <w:r w:rsidRPr="00D748B1">
        <w:t>sql</w:t>
      </w:r>
      <w:proofErr w:type="spellEnd"/>
      <w:r w:rsidRPr="00D748B1">
        <w:t>;</w:t>
      </w:r>
    </w:p>
    <w:p w14:paraId="38FA7B42" w14:textId="695B49DB" w:rsidR="00EE7FF6" w:rsidRPr="00D748B1" w:rsidRDefault="00EE7FF6" w:rsidP="00F740C1">
      <w:pPr>
        <w:pStyle w:val="affffff5"/>
      </w:pPr>
      <w:r w:rsidRPr="00D748B1">
        <w:t xml:space="preserve">            </w:t>
      </w:r>
      <w:proofErr w:type="spellStart"/>
      <w:r w:rsidRPr="00D748B1">
        <w:t>sql</w:t>
      </w:r>
      <w:proofErr w:type="spellEnd"/>
      <w:r w:rsidRPr="00D748B1">
        <w:t xml:space="preserve"> = "SELECT id, name, </w:t>
      </w:r>
      <w:proofErr w:type="spellStart"/>
      <w:r w:rsidRPr="00D748B1">
        <w:t>url</w:t>
      </w:r>
      <w:proofErr w:type="spellEnd"/>
      <w:r w:rsidRPr="00D748B1">
        <w:t xml:space="preserve"> FROM </w:t>
      </w:r>
      <w:proofErr w:type="spellStart"/>
      <w:r w:rsidR="007D2B68" w:rsidRPr="00D748B1">
        <w:t>demo.websites</w:t>
      </w:r>
      <w:proofErr w:type="spellEnd"/>
      <w:r w:rsidRPr="00D748B1">
        <w:t>";</w:t>
      </w:r>
    </w:p>
    <w:p w14:paraId="7C5774C1" w14:textId="77777777" w:rsidR="00EE7FF6" w:rsidRPr="00D748B1" w:rsidRDefault="00EE7FF6" w:rsidP="00F740C1">
      <w:pPr>
        <w:pStyle w:val="affffff5"/>
      </w:pPr>
      <w:r w:rsidRPr="00D748B1">
        <w:t xml:space="preserve">            </w:t>
      </w:r>
      <w:proofErr w:type="spellStart"/>
      <w:r w:rsidRPr="00D748B1">
        <w:t>ResultSet</w:t>
      </w:r>
      <w:proofErr w:type="spellEnd"/>
      <w:r w:rsidRPr="00D748B1">
        <w:t xml:space="preserve"> </w:t>
      </w:r>
      <w:proofErr w:type="spellStart"/>
      <w:r w:rsidRPr="00D748B1">
        <w:t>rs</w:t>
      </w:r>
      <w:proofErr w:type="spellEnd"/>
      <w:r w:rsidRPr="00D748B1">
        <w:t xml:space="preserve"> = </w:t>
      </w:r>
      <w:proofErr w:type="spellStart"/>
      <w:r w:rsidRPr="00D748B1">
        <w:t>stmt.executeQuery</w:t>
      </w:r>
      <w:proofErr w:type="spellEnd"/>
      <w:r w:rsidRPr="00D748B1">
        <w:t>(</w:t>
      </w:r>
      <w:proofErr w:type="spellStart"/>
      <w:r w:rsidRPr="00D748B1">
        <w:t>sql</w:t>
      </w:r>
      <w:proofErr w:type="spellEnd"/>
      <w:r w:rsidRPr="00D748B1">
        <w:t>);</w:t>
      </w:r>
    </w:p>
    <w:p w14:paraId="422711E4" w14:textId="77777777" w:rsidR="00EE7FF6" w:rsidRPr="00D748B1" w:rsidRDefault="00EE7FF6" w:rsidP="00F740C1">
      <w:pPr>
        <w:pStyle w:val="affffff5"/>
      </w:pPr>
      <w:r w:rsidRPr="00D748B1">
        <w:t xml:space="preserve">        </w:t>
      </w:r>
    </w:p>
    <w:p w14:paraId="6FE62261" w14:textId="77777777" w:rsidR="00EE7FF6" w:rsidRPr="00D748B1" w:rsidRDefault="00EE7FF6" w:rsidP="00F740C1">
      <w:pPr>
        <w:pStyle w:val="affffff5"/>
      </w:pPr>
      <w:r w:rsidRPr="00D748B1">
        <w:t xml:space="preserve">            // </w:t>
      </w:r>
      <w:r w:rsidRPr="00D748B1">
        <w:t>展开结果集数据库</w:t>
      </w:r>
    </w:p>
    <w:p w14:paraId="6AC1D92C" w14:textId="77777777" w:rsidR="00EE7FF6" w:rsidRPr="00D748B1" w:rsidRDefault="00EE7FF6" w:rsidP="00F740C1">
      <w:pPr>
        <w:pStyle w:val="affffff5"/>
      </w:pPr>
      <w:r w:rsidRPr="00D748B1">
        <w:t xml:space="preserve">            while(</w:t>
      </w:r>
      <w:proofErr w:type="spellStart"/>
      <w:r w:rsidRPr="00D748B1">
        <w:t>rs.next</w:t>
      </w:r>
      <w:proofErr w:type="spellEnd"/>
      <w:r w:rsidRPr="00D748B1">
        <w:t>()){</w:t>
      </w:r>
    </w:p>
    <w:p w14:paraId="29B56998" w14:textId="77777777" w:rsidR="00EE7FF6" w:rsidRPr="00D748B1" w:rsidRDefault="00EE7FF6" w:rsidP="00F740C1">
      <w:pPr>
        <w:pStyle w:val="affffff5"/>
      </w:pPr>
      <w:r w:rsidRPr="00D748B1">
        <w:t xml:space="preserve">                // </w:t>
      </w:r>
      <w:r w:rsidRPr="00D748B1">
        <w:t>通过字段检索</w:t>
      </w:r>
    </w:p>
    <w:p w14:paraId="2FA0A251" w14:textId="77777777" w:rsidR="00EE7FF6" w:rsidRPr="00D748B1" w:rsidRDefault="00EE7FF6" w:rsidP="00F740C1">
      <w:pPr>
        <w:pStyle w:val="affffff5"/>
      </w:pPr>
      <w:r w:rsidRPr="00D748B1">
        <w:t xml:space="preserve">                int id  = </w:t>
      </w:r>
      <w:proofErr w:type="spellStart"/>
      <w:r w:rsidRPr="00D748B1">
        <w:t>rs.getInt</w:t>
      </w:r>
      <w:proofErr w:type="spellEnd"/>
      <w:r w:rsidRPr="00D748B1">
        <w:t>("id");</w:t>
      </w:r>
    </w:p>
    <w:p w14:paraId="407FDCCF" w14:textId="77777777" w:rsidR="00EE7FF6" w:rsidRPr="00D748B1" w:rsidRDefault="00EE7FF6" w:rsidP="00F740C1">
      <w:pPr>
        <w:pStyle w:val="affffff5"/>
      </w:pPr>
      <w:r w:rsidRPr="00D748B1">
        <w:t xml:space="preserve">                String name = </w:t>
      </w:r>
      <w:proofErr w:type="spellStart"/>
      <w:r w:rsidRPr="00D748B1">
        <w:t>rs.getString</w:t>
      </w:r>
      <w:proofErr w:type="spellEnd"/>
      <w:r w:rsidRPr="00D748B1">
        <w:t>("name");</w:t>
      </w:r>
    </w:p>
    <w:p w14:paraId="0446D3CF" w14:textId="77777777" w:rsidR="00EE7FF6" w:rsidRPr="00D748B1" w:rsidRDefault="00EE7FF6" w:rsidP="00F740C1">
      <w:pPr>
        <w:pStyle w:val="affffff5"/>
      </w:pPr>
      <w:r w:rsidRPr="00D748B1">
        <w:t xml:space="preserve">                String </w:t>
      </w:r>
      <w:proofErr w:type="spellStart"/>
      <w:r w:rsidRPr="00D748B1">
        <w:t>url</w:t>
      </w:r>
      <w:proofErr w:type="spellEnd"/>
      <w:r w:rsidRPr="00D748B1">
        <w:t xml:space="preserve"> = </w:t>
      </w:r>
      <w:proofErr w:type="spellStart"/>
      <w:r w:rsidRPr="00D748B1">
        <w:t>rs.getString</w:t>
      </w:r>
      <w:proofErr w:type="spellEnd"/>
      <w:r w:rsidRPr="00D748B1">
        <w:t>("</w:t>
      </w:r>
      <w:proofErr w:type="spellStart"/>
      <w:r w:rsidRPr="00D748B1">
        <w:t>url</w:t>
      </w:r>
      <w:proofErr w:type="spellEnd"/>
      <w:r w:rsidRPr="00D748B1">
        <w:t>");</w:t>
      </w:r>
    </w:p>
    <w:p w14:paraId="2C38612D" w14:textId="77777777" w:rsidR="00EE7FF6" w:rsidRPr="00D748B1" w:rsidRDefault="00EE7FF6" w:rsidP="00F740C1">
      <w:pPr>
        <w:pStyle w:val="affffff5"/>
      </w:pPr>
      <w:r w:rsidRPr="00D748B1">
        <w:t xml:space="preserve">    </w:t>
      </w:r>
    </w:p>
    <w:p w14:paraId="09F4BEF0" w14:textId="77777777" w:rsidR="00EE7FF6" w:rsidRPr="00D748B1" w:rsidRDefault="00EE7FF6" w:rsidP="00F740C1">
      <w:pPr>
        <w:pStyle w:val="affffff5"/>
      </w:pPr>
      <w:r w:rsidRPr="00D748B1">
        <w:t xml:space="preserve">                // </w:t>
      </w:r>
      <w:r w:rsidRPr="00D748B1">
        <w:t>输出数据</w:t>
      </w:r>
    </w:p>
    <w:p w14:paraId="0D4DAA86" w14:textId="77777777" w:rsidR="00EE7FF6" w:rsidRPr="00D748B1" w:rsidRDefault="00EE7FF6" w:rsidP="00F740C1">
      <w:pPr>
        <w:pStyle w:val="affffff5"/>
      </w:pPr>
      <w:r w:rsidRPr="00D748B1">
        <w:t xml:space="preserve">                </w:t>
      </w:r>
      <w:proofErr w:type="spellStart"/>
      <w:r w:rsidRPr="00D748B1">
        <w:t>System.out.print</w:t>
      </w:r>
      <w:proofErr w:type="spellEnd"/>
      <w:r w:rsidRPr="00D748B1">
        <w:t>("ID: " + id);</w:t>
      </w:r>
    </w:p>
    <w:p w14:paraId="77938608" w14:textId="77777777" w:rsidR="00EE7FF6" w:rsidRPr="00D748B1" w:rsidRDefault="00EE7FF6" w:rsidP="00F740C1">
      <w:pPr>
        <w:pStyle w:val="affffff5"/>
      </w:pPr>
      <w:r w:rsidRPr="00D748B1">
        <w:t xml:space="preserve">                </w:t>
      </w:r>
      <w:proofErr w:type="spellStart"/>
      <w:r w:rsidRPr="00D748B1">
        <w:t>System.out.print</w:t>
      </w:r>
      <w:proofErr w:type="spellEnd"/>
      <w:r w:rsidRPr="00D748B1">
        <w:t xml:space="preserve">(", </w:t>
      </w:r>
      <w:r w:rsidRPr="00D748B1">
        <w:t>站点名称</w:t>
      </w:r>
      <w:r w:rsidRPr="00D748B1">
        <w:t>: " + name);</w:t>
      </w:r>
    </w:p>
    <w:p w14:paraId="7189D950" w14:textId="77777777" w:rsidR="00EE7FF6" w:rsidRPr="00D748B1" w:rsidRDefault="00EE7FF6" w:rsidP="00F740C1">
      <w:pPr>
        <w:pStyle w:val="affffff5"/>
      </w:pPr>
      <w:r w:rsidRPr="00D748B1">
        <w:t xml:space="preserve">                </w:t>
      </w:r>
      <w:proofErr w:type="spellStart"/>
      <w:r w:rsidRPr="00D748B1">
        <w:t>System.out.print</w:t>
      </w:r>
      <w:proofErr w:type="spellEnd"/>
      <w:r w:rsidRPr="00D748B1">
        <w:t xml:space="preserve">(", </w:t>
      </w:r>
      <w:r w:rsidRPr="00D748B1">
        <w:t>站点</w:t>
      </w:r>
      <w:r w:rsidRPr="00D748B1">
        <w:t xml:space="preserve"> URL: " + </w:t>
      </w:r>
      <w:proofErr w:type="spellStart"/>
      <w:r w:rsidRPr="00D748B1">
        <w:t>url</w:t>
      </w:r>
      <w:proofErr w:type="spellEnd"/>
      <w:r w:rsidRPr="00D748B1">
        <w:t>);</w:t>
      </w:r>
    </w:p>
    <w:p w14:paraId="5062CE5E" w14:textId="77777777" w:rsidR="00EE7FF6" w:rsidRPr="00D748B1" w:rsidRDefault="00EE7FF6" w:rsidP="00F740C1">
      <w:pPr>
        <w:pStyle w:val="affffff5"/>
      </w:pPr>
      <w:r w:rsidRPr="00D748B1">
        <w:t xml:space="preserve">                </w:t>
      </w:r>
      <w:proofErr w:type="spellStart"/>
      <w:r w:rsidRPr="00D748B1">
        <w:t>System.out.print</w:t>
      </w:r>
      <w:proofErr w:type="spellEnd"/>
      <w:r w:rsidRPr="00D748B1">
        <w:t>("\n");</w:t>
      </w:r>
    </w:p>
    <w:p w14:paraId="7993D32C" w14:textId="77777777" w:rsidR="00EE7FF6" w:rsidRPr="00D748B1" w:rsidRDefault="00EE7FF6" w:rsidP="00F740C1">
      <w:pPr>
        <w:pStyle w:val="affffff5"/>
      </w:pPr>
      <w:r w:rsidRPr="00D748B1">
        <w:t xml:space="preserve">            }</w:t>
      </w:r>
    </w:p>
    <w:p w14:paraId="371935D2" w14:textId="77777777" w:rsidR="00EE7FF6" w:rsidRPr="00D748B1" w:rsidRDefault="00EE7FF6" w:rsidP="00F740C1">
      <w:pPr>
        <w:pStyle w:val="affffff5"/>
      </w:pPr>
      <w:r w:rsidRPr="00D748B1">
        <w:t xml:space="preserve">            // </w:t>
      </w:r>
      <w:r w:rsidRPr="00D748B1">
        <w:t>完成后关闭</w:t>
      </w:r>
    </w:p>
    <w:p w14:paraId="5D32966C" w14:textId="77777777" w:rsidR="00EE7FF6" w:rsidRPr="00D748B1" w:rsidRDefault="00EE7FF6" w:rsidP="00F740C1">
      <w:pPr>
        <w:pStyle w:val="affffff5"/>
      </w:pPr>
      <w:r w:rsidRPr="00D748B1">
        <w:t xml:space="preserve">            </w:t>
      </w:r>
      <w:proofErr w:type="spellStart"/>
      <w:r w:rsidRPr="00D748B1">
        <w:t>rs.close</w:t>
      </w:r>
      <w:proofErr w:type="spellEnd"/>
      <w:r w:rsidRPr="00D748B1">
        <w:t>();</w:t>
      </w:r>
    </w:p>
    <w:p w14:paraId="78C1A4F7" w14:textId="77777777" w:rsidR="00EE7FF6" w:rsidRPr="00D748B1" w:rsidRDefault="00EE7FF6" w:rsidP="00F740C1">
      <w:pPr>
        <w:pStyle w:val="affffff5"/>
      </w:pPr>
      <w:r w:rsidRPr="00D748B1">
        <w:t xml:space="preserve">            </w:t>
      </w:r>
      <w:proofErr w:type="spellStart"/>
      <w:r w:rsidRPr="00D748B1">
        <w:t>stmt.close</w:t>
      </w:r>
      <w:proofErr w:type="spellEnd"/>
      <w:r w:rsidRPr="00D748B1">
        <w:t>();</w:t>
      </w:r>
    </w:p>
    <w:p w14:paraId="37E2A1F9" w14:textId="77777777" w:rsidR="00EE7FF6" w:rsidRPr="00D748B1" w:rsidRDefault="00EE7FF6" w:rsidP="00F740C1">
      <w:pPr>
        <w:pStyle w:val="affffff5"/>
      </w:pPr>
      <w:r w:rsidRPr="00D748B1">
        <w:t xml:space="preserve">            </w:t>
      </w:r>
      <w:proofErr w:type="spellStart"/>
      <w:r w:rsidRPr="00D748B1">
        <w:t>conn.close</w:t>
      </w:r>
      <w:proofErr w:type="spellEnd"/>
      <w:r w:rsidRPr="00D748B1">
        <w:t>();</w:t>
      </w:r>
    </w:p>
    <w:p w14:paraId="0C6CAC3F" w14:textId="77777777" w:rsidR="00EE7FF6" w:rsidRPr="00D748B1" w:rsidRDefault="00EE7FF6" w:rsidP="00F740C1">
      <w:pPr>
        <w:pStyle w:val="affffff5"/>
      </w:pPr>
      <w:r w:rsidRPr="00D748B1">
        <w:t xml:space="preserve">        }catch(</w:t>
      </w:r>
      <w:proofErr w:type="spellStart"/>
      <w:r w:rsidRPr="00D748B1">
        <w:t>SQLException</w:t>
      </w:r>
      <w:proofErr w:type="spellEnd"/>
      <w:r w:rsidRPr="00D748B1">
        <w:t xml:space="preserve"> se){</w:t>
      </w:r>
    </w:p>
    <w:p w14:paraId="401897BF" w14:textId="77777777" w:rsidR="00EE7FF6" w:rsidRPr="00D748B1" w:rsidRDefault="00EE7FF6" w:rsidP="00F740C1">
      <w:pPr>
        <w:pStyle w:val="affffff5"/>
      </w:pPr>
      <w:r w:rsidRPr="00D748B1">
        <w:t xml:space="preserve">            // </w:t>
      </w:r>
      <w:r w:rsidRPr="00D748B1">
        <w:t>处理</w:t>
      </w:r>
      <w:r w:rsidRPr="00D748B1">
        <w:t xml:space="preserve"> JDBC </w:t>
      </w:r>
      <w:r w:rsidRPr="00D748B1">
        <w:t>错误</w:t>
      </w:r>
    </w:p>
    <w:p w14:paraId="0A825055" w14:textId="77777777" w:rsidR="00EE7FF6" w:rsidRPr="00D748B1" w:rsidRDefault="00EE7FF6" w:rsidP="00F740C1">
      <w:pPr>
        <w:pStyle w:val="affffff5"/>
      </w:pPr>
      <w:r w:rsidRPr="00D748B1">
        <w:t xml:space="preserve">            </w:t>
      </w:r>
      <w:proofErr w:type="spellStart"/>
      <w:r w:rsidRPr="00D748B1">
        <w:t>se.printStackTrace</w:t>
      </w:r>
      <w:proofErr w:type="spellEnd"/>
      <w:r w:rsidRPr="00D748B1">
        <w:t>();</w:t>
      </w:r>
    </w:p>
    <w:p w14:paraId="44508D78" w14:textId="77777777" w:rsidR="00EE7FF6" w:rsidRPr="00D748B1" w:rsidRDefault="00EE7FF6" w:rsidP="00F740C1">
      <w:pPr>
        <w:pStyle w:val="affffff5"/>
      </w:pPr>
      <w:r w:rsidRPr="00D748B1">
        <w:t xml:space="preserve">        }catch(Exception e){</w:t>
      </w:r>
    </w:p>
    <w:p w14:paraId="614FFE19" w14:textId="77777777" w:rsidR="00EE7FF6" w:rsidRPr="00D748B1" w:rsidRDefault="00EE7FF6" w:rsidP="00F740C1">
      <w:pPr>
        <w:pStyle w:val="affffff5"/>
      </w:pPr>
      <w:r w:rsidRPr="00D748B1">
        <w:t xml:space="preserve">            // </w:t>
      </w:r>
      <w:r w:rsidRPr="00D748B1">
        <w:t>处理</w:t>
      </w:r>
      <w:r w:rsidRPr="00D748B1">
        <w:t xml:space="preserve"> </w:t>
      </w:r>
      <w:proofErr w:type="spellStart"/>
      <w:r w:rsidRPr="00D748B1">
        <w:t>Class.forName</w:t>
      </w:r>
      <w:proofErr w:type="spellEnd"/>
      <w:r w:rsidRPr="00D748B1">
        <w:t xml:space="preserve"> </w:t>
      </w:r>
      <w:r w:rsidRPr="00D748B1">
        <w:t>错误</w:t>
      </w:r>
    </w:p>
    <w:p w14:paraId="54D3E630" w14:textId="77777777" w:rsidR="00EE7FF6" w:rsidRPr="00D748B1" w:rsidRDefault="00EE7FF6" w:rsidP="00F740C1">
      <w:pPr>
        <w:pStyle w:val="affffff5"/>
      </w:pPr>
      <w:r w:rsidRPr="00D748B1">
        <w:t xml:space="preserve">            </w:t>
      </w:r>
      <w:proofErr w:type="spellStart"/>
      <w:r w:rsidRPr="00D748B1">
        <w:t>e.printStackTrace</w:t>
      </w:r>
      <w:proofErr w:type="spellEnd"/>
      <w:r w:rsidRPr="00D748B1">
        <w:t>();</w:t>
      </w:r>
    </w:p>
    <w:p w14:paraId="6032A8DC" w14:textId="77777777" w:rsidR="00EE7FF6" w:rsidRPr="00D748B1" w:rsidRDefault="00EE7FF6" w:rsidP="00F740C1">
      <w:pPr>
        <w:pStyle w:val="affffff5"/>
      </w:pPr>
      <w:r w:rsidRPr="00D748B1">
        <w:t xml:space="preserve">        }finally{</w:t>
      </w:r>
    </w:p>
    <w:p w14:paraId="1284EF91" w14:textId="77777777" w:rsidR="00EE7FF6" w:rsidRPr="00D748B1" w:rsidRDefault="00EE7FF6" w:rsidP="00F740C1">
      <w:pPr>
        <w:pStyle w:val="affffff5"/>
      </w:pPr>
      <w:r w:rsidRPr="00D748B1">
        <w:t xml:space="preserve">            // </w:t>
      </w:r>
      <w:r w:rsidRPr="00D748B1">
        <w:t>关闭资源</w:t>
      </w:r>
    </w:p>
    <w:p w14:paraId="10E759E2" w14:textId="77777777" w:rsidR="00EE7FF6" w:rsidRPr="00D748B1" w:rsidRDefault="00EE7FF6" w:rsidP="00F740C1">
      <w:pPr>
        <w:pStyle w:val="affffff5"/>
      </w:pPr>
      <w:r w:rsidRPr="00D748B1">
        <w:t xml:space="preserve">            try{</w:t>
      </w:r>
    </w:p>
    <w:p w14:paraId="166FDC2A" w14:textId="77777777" w:rsidR="00EE7FF6" w:rsidRPr="00D748B1" w:rsidRDefault="00EE7FF6" w:rsidP="00F740C1">
      <w:pPr>
        <w:pStyle w:val="affffff5"/>
      </w:pPr>
      <w:r w:rsidRPr="00D748B1">
        <w:t xml:space="preserve">                if(</w:t>
      </w:r>
      <w:proofErr w:type="spellStart"/>
      <w:r w:rsidRPr="00D748B1">
        <w:t>stmt</w:t>
      </w:r>
      <w:proofErr w:type="spellEnd"/>
      <w:r w:rsidRPr="00D748B1">
        <w:t xml:space="preserve">!=null) </w:t>
      </w:r>
      <w:proofErr w:type="spellStart"/>
      <w:r w:rsidRPr="00D748B1">
        <w:t>stmt.close</w:t>
      </w:r>
      <w:proofErr w:type="spellEnd"/>
      <w:r w:rsidRPr="00D748B1">
        <w:t>();</w:t>
      </w:r>
    </w:p>
    <w:p w14:paraId="5C5DFF6A" w14:textId="77777777" w:rsidR="00EE7FF6" w:rsidRPr="00D748B1" w:rsidRDefault="00EE7FF6" w:rsidP="00F740C1">
      <w:pPr>
        <w:pStyle w:val="affffff5"/>
      </w:pPr>
      <w:r w:rsidRPr="00D748B1">
        <w:t xml:space="preserve">            }catch(</w:t>
      </w:r>
      <w:proofErr w:type="spellStart"/>
      <w:r w:rsidRPr="00D748B1">
        <w:t>SQLException</w:t>
      </w:r>
      <w:proofErr w:type="spellEnd"/>
      <w:r w:rsidRPr="00D748B1">
        <w:t xml:space="preserve"> se2){</w:t>
      </w:r>
    </w:p>
    <w:p w14:paraId="1D1C5C47" w14:textId="77777777" w:rsidR="00EE7FF6" w:rsidRPr="00D748B1" w:rsidRDefault="00EE7FF6" w:rsidP="00F740C1">
      <w:pPr>
        <w:pStyle w:val="affffff5"/>
      </w:pPr>
      <w:r w:rsidRPr="00D748B1">
        <w:lastRenderedPageBreak/>
        <w:t xml:space="preserve">            }// </w:t>
      </w:r>
      <w:r w:rsidRPr="00D748B1">
        <w:t>什么都不做</w:t>
      </w:r>
    </w:p>
    <w:p w14:paraId="640CD04E" w14:textId="77777777" w:rsidR="00EE7FF6" w:rsidRPr="00D748B1" w:rsidRDefault="00EE7FF6" w:rsidP="00F740C1">
      <w:pPr>
        <w:pStyle w:val="affffff5"/>
      </w:pPr>
      <w:r w:rsidRPr="00D748B1">
        <w:t xml:space="preserve">            try{</w:t>
      </w:r>
    </w:p>
    <w:p w14:paraId="5AA0293C" w14:textId="77777777" w:rsidR="00EE7FF6" w:rsidRPr="00D748B1" w:rsidRDefault="00EE7FF6" w:rsidP="00F740C1">
      <w:pPr>
        <w:pStyle w:val="affffff5"/>
      </w:pPr>
      <w:r w:rsidRPr="00D748B1">
        <w:t xml:space="preserve">                if(conn!=null) </w:t>
      </w:r>
      <w:proofErr w:type="spellStart"/>
      <w:r w:rsidRPr="00D748B1">
        <w:t>conn.close</w:t>
      </w:r>
      <w:proofErr w:type="spellEnd"/>
      <w:r w:rsidRPr="00D748B1">
        <w:t>();</w:t>
      </w:r>
    </w:p>
    <w:p w14:paraId="4D5AC806" w14:textId="77777777" w:rsidR="00EE7FF6" w:rsidRPr="00D748B1" w:rsidRDefault="00EE7FF6" w:rsidP="00F740C1">
      <w:pPr>
        <w:pStyle w:val="affffff5"/>
      </w:pPr>
      <w:r w:rsidRPr="00D748B1">
        <w:t xml:space="preserve">            }catch(</w:t>
      </w:r>
      <w:proofErr w:type="spellStart"/>
      <w:r w:rsidRPr="00D748B1">
        <w:t>SQLException</w:t>
      </w:r>
      <w:proofErr w:type="spellEnd"/>
      <w:r w:rsidRPr="00D748B1">
        <w:t xml:space="preserve"> se){</w:t>
      </w:r>
    </w:p>
    <w:p w14:paraId="2EB8773B" w14:textId="77777777" w:rsidR="00EE7FF6" w:rsidRPr="00D748B1" w:rsidRDefault="00EE7FF6" w:rsidP="00F740C1">
      <w:pPr>
        <w:pStyle w:val="affffff5"/>
      </w:pPr>
      <w:r w:rsidRPr="00D748B1">
        <w:t xml:space="preserve">                </w:t>
      </w:r>
      <w:proofErr w:type="spellStart"/>
      <w:r w:rsidRPr="00D748B1">
        <w:t>se.printStackTrace</w:t>
      </w:r>
      <w:proofErr w:type="spellEnd"/>
      <w:r w:rsidRPr="00D748B1">
        <w:t>();</w:t>
      </w:r>
    </w:p>
    <w:p w14:paraId="75C2DF3B" w14:textId="77777777" w:rsidR="00EE7FF6" w:rsidRPr="00D748B1" w:rsidRDefault="00EE7FF6" w:rsidP="00F740C1">
      <w:pPr>
        <w:pStyle w:val="affffff5"/>
      </w:pPr>
      <w:r w:rsidRPr="00D748B1">
        <w:t xml:space="preserve">            }</w:t>
      </w:r>
    </w:p>
    <w:p w14:paraId="4FFAE19B" w14:textId="77777777" w:rsidR="00EE7FF6" w:rsidRPr="00D748B1" w:rsidRDefault="00EE7FF6" w:rsidP="00F740C1">
      <w:pPr>
        <w:pStyle w:val="affffff5"/>
      </w:pPr>
      <w:r w:rsidRPr="00D748B1">
        <w:t xml:space="preserve">        }</w:t>
      </w:r>
    </w:p>
    <w:p w14:paraId="66ADC4DB" w14:textId="77777777" w:rsidR="00EE7FF6" w:rsidRPr="00D748B1" w:rsidRDefault="00EE7FF6" w:rsidP="00F740C1">
      <w:pPr>
        <w:pStyle w:val="affffff5"/>
      </w:pPr>
      <w:r w:rsidRPr="00D748B1">
        <w:t xml:space="preserve">        </w:t>
      </w:r>
      <w:proofErr w:type="spellStart"/>
      <w:r w:rsidRPr="00D748B1">
        <w:t>System.out.println</w:t>
      </w:r>
      <w:proofErr w:type="spellEnd"/>
      <w:r w:rsidRPr="00D748B1">
        <w:t>("Goodbye!");</w:t>
      </w:r>
    </w:p>
    <w:p w14:paraId="336605B0" w14:textId="77777777" w:rsidR="00EE7FF6" w:rsidRPr="00D748B1" w:rsidRDefault="00EE7FF6" w:rsidP="00F740C1">
      <w:pPr>
        <w:pStyle w:val="affffff5"/>
      </w:pPr>
      <w:r w:rsidRPr="00D748B1">
        <w:t xml:space="preserve">    }</w:t>
      </w:r>
    </w:p>
    <w:p w14:paraId="6BF4FBA3" w14:textId="77777777" w:rsidR="00EE7FF6" w:rsidRPr="00D748B1" w:rsidRDefault="00EE7FF6" w:rsidP="00F740C1">
      <w:pPr>
        <w:pStyle w:val="affffff5"/>
      </w:pPr>
      <w:r w:rsidRPr="00D748B1">
        <w:t>}</w:t>
      </w:r>
    </w:p>
    <w:p w14:paraId="3066A017" w14:textId="5F6F1746" w:rsidR="00EE7FF6" w:rsidRPr="00D748B1" w:rsidRDefault="00EE7FF6" w:rsidP="00C66139">
      <w:pPr>
        <w:pStyle w:val="30"/>
      </w:pPr>
      <w:r w:rsidRPr="00D748B1">
        <w:t>在安装</w:t>
      </w:r>
      <w:r w:rsidRPr="00D748B1">
        <w:t>Java</w:t>
      </w:r>
      <w:r w:rsidRPr="00D748B1">
        <w:t>的本机，打开</w:t>
      </w:r>
      <w:proofErr w:type="spellStart"/>
      <w:r w:rsidRPr="00D748B1">
        <w:t>cmd</w:t>
      </w:r>
      <w:proofErr w:type="spellEnd"/>
      <w:r w:rsidRPr="00D748B1">
        <w:t>对</w:t>
      </w:r>
      <w:r w:rsidRPr="00D748B1">
        <w:t>Java</w:t>
      </w:r>
      <w:r w:rsidRPr="00D748B1">
        <w:t>程序编译后执行</w:t>
      </w:r>
      <w:r w:rsidR="00420FC7" w:rsidRPr="00D748B1">
        <w:t>。</w:t>
      </w:r>
    </w:p>
    <w:p w14:paraId="6C186034" w14:textId="4B54A144" w:rsidR="00EE7FF6" w:rsidRPr="00D748B1" w:rsidRDefault="00EE7FF6" w:rsidP="00F740C1">
      <w:pPr>
        <w:pStyle w:val="1e"/>
      </w:pPr>
      <w:r w:rsidRPr="00D748B1">
        <w:t>在</w:t>
      </w:r>
      <w:proofErr w:type="spellStart"/>
      <w:r w:rsidRPr="00D748B1">
        <w:t>cmd</w:t>
      </w:r>
      <w:proofErr w:type="spellEnd"/>
      <w:r w:rsidRPr="00D748B1">
        <w:t>中</w:t>
      </w:r>
      <w:r w:rsidR="003C752E" w:rsidRPr="00D748B1">
        <w:t>，进入</w:t>
      </w:r>
      <w:r w:rsidR="003C752E" w:rsidRPr="00D748B1">
        <w:t>d:\Download\</w:t>
      </w:r>
      <w:r w:rsidR="003C752E" w:rsidRPr="00D748B1">
        <w:t>目录，</w:t>
      </w:r>
      <w:r w:rsidRPr="00D748B1">
        <w:t>先对</w:t>
      </w:r>
      <w:r w:rsidRPr="00D748B1">
        <w:t>Java</w:t>
      </w:r>
      <w:r w:rsidRPr="00D748B1">
        <w:t>程序进行编译</w:t>
      </w:r>
      <w:r w:rsidR="002D4CA7" w:rsidRPr="00D748B1">
        <w:t>（进入</w:t>
      </w:r>
      <w:r w:rsidR="002D4CA7" w:rsidRPr="00D748B1">
        <w:t>Java</w:t>
      </w:r>
      <w:r w:rsidR="002D4CA7" w:rsidRPr="00D748B1">
        <w:t>程序的目录）</w:t>
      </w:r>
      <w:r w:rsidR="00420FC7" w:rsidRPr="00D748B1">
        <w:t>。</w:t>
      </w:r>
    </w:p>
    <w:p w14:paraId="4AAAE62F" w14:textId="194D7131" w:rsidR="00574953" w:rsidRPr="00772002" w:rsidRDefault="003C752E" w:rsidP="00F740C1">
      <w:pPr>
        <w:pStyle w:val="affffff5"/>
        <w:rPr>
          <w:b/>
          <w:color w:val="C7000B"/>
          <w:spacing w:val="0"/>
          <w:kern w:val="0"/>
        </w:rPr>
      </w:pPr>
      <w:r w:rsidRPr="00D37BC8">
        <w:t>D:\Download&gt;</w:t>
      </w:r>
      <w:r w:rsidR="00574953" w:rsidRPr="00420003">
        <w:rPr>
          <w:spacing w:val="0"/>
          <w:kern w:val="0"/>
          <w:sz w:val="21"/>
          <w:szCs w:val="20"/>
        </w:rPr>
        <w:t xml:space="preserve"> </w:t>
      </w:r>
      <w:proofErr w:type="spellStart"/>
      <w:r w:rsidR="00574953" w:rsidRPr="00772002">
        <w:rPr>
          <w:b/>
          <w:color w:val="C7000B"/>
          <w:spacing w:val="0"/>
          <w:kern w:val="0"/>
        </w:rPr>
        <w:t>javac</w:t>
      </w:r>
      <w:proofErr w:type="spellEnd"/>
      <w:r w:rsidR="00574953" w:rsidRPr="00772002">
        <w:rPr>
          <w:b/>
          <w:color w:val="C7000B"/>
          <w:spacing w:val="0"/>
          <w:kern w:val="0"/>
        </w:rPr>
        <w:t xml:space="preserve"> -encoding utf-8 -cp d:\Download\postgresql.jar openGaussDemo.java</w:t>
      </w:r>
    </w:p>
    <w:p w14:paraId="653FB7AB" w14:textId="2E761D8C" w:rsidR="00574953" w:rsidRDefault="003C752E" w:rsidP="00F740C1">
      <w:pPr>
        <w:pStyle w:val="1e"/>
      </w:pPr>
      <w:r w:rsidRPr="00D748B1">
        <w:t>再执行以下命令</w:t>
      </w:r>
      <w:r w:rsidR="00420FC7" w:rsidRPr="00D748B1">
        <w:t>。</w:t>
      </w:r>
    </w:p>
    <w:p w14:paraId="2DF9752D" w14:textId="1AF928FD" w:rsidR="003C752E" w:rsidRPr="00772002" w:rsidRDefault="003C752E" w:rsidP="00F740C1">
      <w:pPr>
        <w:pStyle w:val="affffff5"/>
        <w:rPr>
          <w:b/>
          <w:color w:val="C7000B"/>
          <w:spacing w:val="0"/>
          <w:kern w:val="0"/>
        </w:rPr>
      </w:pPr>
      <w:r w:rsidRPr="00D37BC8">
        <w:t>D:\Download&gt;</w:t>
      </w:r>
      <w:r w:rsidR="001C1EFA">
        <w:rPr>
          <w:spacing w:val="0"/>
          <w:kern w:val="0"/>
        </w:rPr>
        <w:t xml:space="preserve"> </w:t>
      </w:r>
      <w:r w:rsidRPr="00772002">
        <w:rPr>
          <w:b/>
          <w:color w:val="C7000B"/>
          <w:spacing w:val="0"/>
          <w:kern w:val="0"/>
        </w:rPr>
        <w:t xml:space="preserve">java -cp .;D:/Download/postgresql.jar </w:t>
      </w:r>
      <w:proofErr w:type="spellStart"/>
      <w:r w:rsidRPr="00772002">
        <w:rPr>
          <w:b/>
          <w:color w:val="C7000B"/>
          <w:spacing w:val="0"/>
          <w:kern w:val="0"/>
        </w:rPr>
        <w:t>openGaussDemo</w:t>
      </w:r>
      <w:proofErr w:type="spellEnd"/>
    </w:p>
    <w:p w14:paraId="3B15DA22" w14:textId="1FC6D04B" w:rsidR="00EE7FF6" w:rsidRPr="00D748B1" w:rsidRDefault="00EE7FF6" w:rsidP="00C66139">
      <w:pPr>
        <w:pStyle w:val="30"/>
      </w:pPr>
      <w:r w:rsidRPr="00D748B1">
        <w:t>执行结果</w:t>
      </w:r>
      <w:r w:rsidR="00420FC7" w:rsidRPr="00D748B1">
        <w:t>。</w:t>
      </w:r>
    </w:p>
    <w:p w14:paraId="505E10B5" w14:textId="77777777" w:rsidR="00EE7FF6" w:rsidRPr="00D748B1" w:rsidRDefault="00EE7FF6" w:rsidP="00F740C1">
      <w:pPr>
        <w:pStyle w:val="1e"/>
      </w:pPr>
      <w:r w:rsidRPr="00D748B1">
        <w:t>执行结果如下：</w:t>
      </w:r>
    </w:p>
    <w:p w14:paraId="43B3DF19" w14:textId="77777777" w:rsidR="00EE7FF6" w:rsidRPr="00D748B1" w:rsidRDefault="00EE7FF6" w:rsidP="00F740C1">
      <w:pPr>
        <w:pStyle w:val="affffff5"/>
      </w:pPr>
      <w:r w:rsidRPr="00D748B1">
        <w:t>连接数据库</w:t>
      </w:r>
      <w:r w:rsidRPr="00D748B1">
        <w:t>...</w:t>
      </w:r>
    </w:p>
    <w:p w14:paraId="668298C6" w14:textId="77777777" w:rsidR="00EE7FF6" w:rsidRPr="00D748B1" w:rsidRDefault="00EE7FF6" w:rsidP="00F740C1">
      <w:pPr>
        <w:pStyle w:val="affffff5"/>
      </w:pPr>
      <w:r w:rsidRPr="00D748B1">
        <w:t xml:space="preserve"> </w:t>
      </w:r>
      <w:r w:rsidRPr="00D748B1">
        <w:t>实例化</w:t>
      </w:r>
      <w:r w:rsidRPr="00D748B1">
        <w:t>Statement</w:t>
      </w:r>
      <w:r w:rsidRPr="00D748B1">
        <w:t>对象</w:t>
      </w:r>
      <w:r w:rsidRPr="00D748B1">
        <w:t>...</w:t>
      </w:r>
    </w:p>
    <w:p w14:paraId="3B2BC3D7" w14:textId="77777777" w:rsidR="00EE7FF6" w:rsidRPr="00D748B1" w:rsidRDefault="00EE7FF6" w:rsidP="00F740C1">
      <w:pPr>
        <w:pStyle w:val="affffff5"/>
      </w:pPr>
      <w:r w:rsidRPr="00D748B1">
        <w:t xml:space="preserve">ID: 1, </w:t>
      </w:r>
      <w:r w:rsidRPr="00D748B1">
        <w:t>站点名称</w:t>
      </w:r>
      <w:r w:rsidRPr="00D748B1">
        <w:t xml:space="preserve">: </w:t>
      </w:r>
      <w:proofErr w:type="spellStart"/>
      <w:r w:rsidRPr="00D748B1">
        <w:t>openGauss</w:t>
      </w:r>
      <w:proofErr w:type="spellEnd"/>
      <w:r w:rsidRPr="00D748B1">
        <w:t xml:space="preserve">, </w:t>
      </w:r>
      <w:r w:rsidRPr="00D748B1">
        <w:t>站点</w:t>
      </w:r>
      <w:r w:rsidRPr="00D748B1">
        <w:t xml:space="preserve"> URL: https://opengauss.org/zh/</w:t>
      </w:r>
    </w:p>
    <w:p w14:paraId="1904D5C4" w14:textId="77777777" w:rsidR="00EE7FF6" w:rsidRPr="00D748B1" w:rsidRDefault="00EE7FF6" w:rsidP="00F740C1">
      <w:pPr>
        <w:pStyle w:val="affffff5"/>
      </w:pPr>
      <w:r w:rsidRPr="00D748B1">
        <w:t xml:space="preserve">ID: 2, </w:t>
      </w:r>
      <w:r w:rsidRPr="00D748B1">
        <w:t>站点名称</w:t>
      </w:r>
      <w:r w:rsidRPr="00D748B1">
        <w:t xml:space="preserve">: </w:t>
      </w:r>
      <w:r w:rsidRPr="00D748B1">
        <w:t>华为云</w:t>
      </w:r>
      <w:r w:rsidRPr="00D748B1">
        <w:t xml:space="preserve">, </w:t>
      </w:r>
      <w:r w:rsidRPr="00D748B1">
        <w:t>站点</w:t>
      </w:r>
      <w:r w:rsidRPr="00D748B1">
        <w:t xml:space="preserve"> URL: https://www.huaweicloud.com/</w:t>
      </w:r>
    </w:p>
    <w:p w14:paraId="69897EB1" w14:textId="77777777" w:rsidR="00EE7FF6" w:rsidRPr="00D748B1" w:rsidRDefault="00EE7FF6" w:rsidP="00F740C1">
      <w:pPr>
        <w:pStyle w:val="affffff5"/>
      </w:pPr>
      <w:r w:rsidRPr="00D748B1">
        <w:t xml:space="preserve">ID: 3, </w:t>
      </w:r>
      <w:r w:rsidRPr="00D748B1">
        <w:t>站点名称</w:t>
      </w:r>
      <w:r w:rsidRPr="00D748B1">
        <w:t xml:space="preserve">: </w:t>
      </w:r>
      <w:proofErr w:type="spellStart"/>
      <w:r w:rsidRPr="00D748B1">
        <w:t>openEuler</w:t>
      </w:r>
      <w:proofErr w:type="spellEnd"/>
      <w:r w:rsidRPr="00D748B1">
        <w:t xml:space="preserve">, </w:t>
      </w:r>
      <w:r w:rsidRPr="00D748B1">
        <w:t>站点</w:t>
      </w:r>
      <w:r w:rsidRPr="00D748B1">
        <w:t xml:space="preserve"> URL: https://openeuler.org/zh/</w:t>
      </w:r>
    </w:p>
    <w:p w14:paraId="5ACE38DF" w14:textId="77777777" w:rsidR="00EE7FF6" w:rsidRPr="00D748B1" w:rsidRDefault="00EE7FF6" w:rsidP="00F740C1">
      <w:pPr>
        <w:pStyle w:val="affffff5"/>
      </w:pPr>
      <w:r w:rsidRPr="00D748B1">
        <w:t xml:space="preserve">ID: 4, </w:t>
      </w:r>
      <w:r w:rsidRPr="00D748B1">
        <w:t>站点名称</w:t>
      </w:r>
      <w:r w:rsidRPr="00D748B1">
        <w:t xml:space="preserve">: </w:t>
      </w:r>
      <w:r w:rsidRPr="00D748B1">
        <w:t>华为</w:t>
      </w:r>
      <w:r w:rsidRPr="00D748B1">
        <w:t>support</w:t>
      </w:r>
      <w:r w:rsidRPr="00D748B1">
        <w:t>中心</w:t>
      </w:r>
      <w:r w:rsidRPr="00D748B1">
        <w:t xml:space="preserve">, </w:t>
      </w:r>
      <w:r w:rsidRPr="00D748B1">
        <w:t>站点</w:t>
      </w:r>
      <w:r w:rsidRPr="00D748B1">
        <w:t xml:space="preserve"> URL: https://support.huaweicloud.com/</w:t>
      </w:r>
    </w:p>
    <w:p w14:paraId="3468A46B" w14:textId="77777777" w:rsidR="00EE7FF6" w:rsidRDefault="00EE7FF6" w:rsidP="00F740C1">
      <w:pPr>
        <w:pStyle w:val="affffff5"/>
      </w:pPr>
      <w:r w:rsidRPr="00D748B1">
        <w:t>Goodbye!</w:t>
      </w:r>
    </w:p>
    <w:p w14:paraId="369596D9" w14:textId="77777777" w:rsidR="00ED6DFC" w:rsidRDefault="00ED6DFC" w:rsidP="00F740C1">
      <w:pPr>
        <w:pStyle w:val="1e"/>
      </w:pPr>
    </w:p>
    <w:p w14:paraId="5DB5B3F7" w14:textId="6E7C823F" w:rsidR="00ED6DFC" w:rsidRPr="00D748B1" w:rsidRDefault="00ED6DFC" w:rsidP="00ED6DFC">
      <w:pPr>
        <w:pStyle w:val="2"/>
        <w:numPr>
          <w:ilvl w:val="1"/>
          <w:numId w:val="4"/>
        </w:numPr>
        <w:rPr>
          <w:rFonts w:cs="Huawei Sans"/>
          <w:lang w:eastAsia="zh-CN"/>
        </w:rPr>
      </w:pPr>
      <w:bookmarkStart w:id="18" w:name="_Toc66441142"/>
      <w:r w:rsidRPr="00D748B1">
        <w:rPr>
          <w:rFonts w:cs="Huawei Sans"/>
          <w:lang w:eastAsia="zh-CN"/>
        </w:rPr>
        <w:t>使用</w:t>
      </w:r>
      <w:r>
        <w:rPr>
          <w:rFonts w:cs="Huawei Sans"/>
          <w:lang w:eastAsia="zh-CN"/>
        </w:rPr>
        <w:t>O</w:t>
      </w:r>
      <w:r w:rsidRPr="00D748B1">
        <w:rPr>
          <w:rFonts w:cs="Huawei Sans"/>
          <w:lang w:eastAsia="zh-CN"/>
        </w:rPr>
        <w:t>DBC</w:t>
      </w:r>
      <w:r w:rsidRPr="00D748B1">
        <w:rPr>
          <w:rFonts w:cs="Huawei Sans"/>
          <w:lang w:eastAsia="zh-CN"/>
        </w:rPr>
        <w:t>连接数据库</w:t>
      </w:r>
      <w:bookmarkEnd w:id="18"/>
    </w:p>
    <w:p w14:paraId="1EC5EE8A" w14:textId="77777777" w:rsidR="00ED6DFC" w:rsidRPr="00D748B1" w:rsidRDefault="00ED6DFC" w:rsidP="00ED6DFC">
      <w:pPr>
        <w:pStyle w:val="3"/>
        <w:numPr>
          <w:ilvl w:val="2"/>
          <w:numId w:val="4"/>
        </w:numPr>
        <w:rPr>
          <w:rFonts w:cs="Huawei Sans"/>
        </w:rPr>
      </w:pPr>
      <w:bookmarkStart w:id="19" w:name="_Toc66441143"/>
      <w:r w:rsidRPr="00D748B1">
        <w:rPr>
          <w:rFonts w:cs="Huawei Sans"/>
        </w:rPr>
        <w:t>准备连接环境</w:t>
      </w:r>
      <w:bookmarkEnd w:id="19"/>
    </w:p>
    <w:p w14:paraId="2A5CD583" w14:textId="77777777" w:rsidR="00ED6DFC" w:rsidRPr="00D748B1" w:rsidRDefault="00ED6DFC" w:rsidP="00C66139">
      <w:pPr>
        <w:pStyle w:val="30"/>
      </w:pPr>
      <w:r w:rsidRPr="00D748B1">
        <w:t>修改数据库的</w:t>
      </w:r>
      <w:proofErr w:type="spellStart"/>
      <w:r w:rsidRPr="00D748B1">
        <w:t>pg_hba.conf</w:t>
      </w:r>
      <w:proofErr w:type="spellEnd"/>
      <w:r w:rsidRPr="00D748B1">
        <w:t>文件。</w:t>
      </w:r>
    </w:p>
    <w:p w14:paraId="4677D0F7" w14:textId="77777777" w:rsidR="00ED6DFC" w:rsidRDefault="00ED6DFC" w:rsidP="00F740C1">
      <w:pPr>
        <w:pStyle w:val="1e"/>
      </w:pPr>
      <w:r w:rsidRPr="006F735A">
        <w:rPr>
          <w:rFonts w:hint="eastAsia"/>
        </w:rPr>
        <w:t>在</w:t>
      </w:r>
      <w:r w:rsidRPr="006F735A">
        <w:t>GS_HOME</w:t>
      </w:r>
      <w:r w:rsidRPr="006F735A">
        <w:t>中查找</w:t>
      </w:r>
      <w:proofErr w:type="spellStart"/>
      <w:r w:rsidRPr="006F735A">
        <w:t>pg_hba.conf</w:t>
      </w:r>
      <w:proofErr w:type="spellEnd"/>
      <w:r w:rsidRPr="006F735A">
        <w:t>文件，本实验中数据库</w:t>
      </w:r>
      <w:r w:rsidRPr="006F735A">
        <w:t>GS_HOME</w:t>
      </w:r>
      <w:r w:rsidRPr="006F735A">
        <w:t>设置的为</w:t>
      </w:r>
      <w:r w:rsidRPr="006F735A">
        <w:t>/</w:t>
      </w:r>
      <w:proofErr w:type="spellStart"/>
      <w:r w:rsidRPr="006F735A">
        <w:t>gaussdb</w:t>
      </w:r>
      <w:proofErr w:type="spellEnd"/>
      <w:r w:rsidRPr="006F735A">
        <w:t>/data/db1</w:t>
      </w:r>
      <w:r w:rsidRPr="006F735A">
        <w:t>，实际操作中</w:t>
      </w:r>
      <w:r w:rsidRPr="006F735A">
        <w:t>GS_HOME</w:t>
      </w:r>
      <w:r w:rsidRPr="006F735A">
        <w:t>地址可以查看安装时的配置文件：</w:t>
      </w:r>
      <w:r w:rsidRPr="006F735A">
        <w:t>&lt;PARAM name="dataNode1" value="</w:t>
      </w:r>
      <w:r w:rsidRPr="006F735A">
        <w:rPr>
          <w:b/>
          <w:color w:val="C00000"/>
        </w:rPr>
        <w:t>/</w:t>
      </w:r>
      <w:proofErr w:type="spellStart"/>
      <w:r w:rsidRPr="006F735A">
        <w:rPr>
          <w:b/>
          <w:color w:val="C00000"/>
        </w:rPr>
        <w:t>gaussdb</w:t>
      </w:r>
      <w:proofErr w:type="spellEnd"/>
      <w:r w:rsidRPr="006F735A">
        <w:rPr>
          <w:b/>
          <w:color w:val="C00000"/>
        </w:rPr>
        <w:t>/data/db1</w:t>
      </w:r>
      <w:r w:rsidRPr="006F735A">
        <w:t>"/&gt;</w:t>
      </w:r>
      <w:r w:rsidRPr="006F735A">
        <w:t>。</w:t>
      </w:r>
    </w:p>
    <w:p w14:paraId="7D986D6B" w14:textId="77777777" w:rsidR="00ED6DFC" w:rsidRPr="00772002" w:rsidRDefault="00ED6DFC" w:rsidP="00F740C1">
      <w:pPr>
        <w:pStyle w:val="affffff5"/>
        <w:rPr>
          <w:b/>
          <w:color w:val="C7000B"/>
          <w:spacing w:val="0"/>
          <w:kern w:val="0"/>
        </w:rPr>
      </w:pPr>
      <w:r w:rsidRPr="00772002">
        <w:rPr>
          <w:b/>
          <w:color w:val="C7000B"/>
          <w:spacing w:val="0"/>
          <w:kern w:val="0"/>
        </w:rPr>
        <w:t>cd /</w:t>
      </w:r>
      <w:proofErr w:type="spellStart"/>
      <w:r w:rsidRPr="00772002">
        <w:rPr>
          <w:b/>
          <w:color w:val="C7000B"/>
          <w:spacing w:val="0"/>
          <w:kern w:val="0"/>
        </w:rPr>
        <w:t>gaussdb</w:t>
      </w:r>
      <w:proofErr w:type="spellEnd"/>
      <w:r w:rsidRPr="00772002">
        <w:rPr>
          <w:b/>
          <w:color w:val="C7000B"/>
          <w:spacing w:val="0"/>
          <w:kern w:val="0"/>
        </w:rPr>
        <w:t>/data/db1</w:t>
      </w:r>
    </w:p>
    <w:p w14:paraId="5BAA8BF8" w14:textId="77777777" w:rsidR="00ED6DFC" w:rsidRPr="00772002" w:rsidRDefault="00ED6DFC" w:rsidP="00F740C1">
      <w:pPr>
        <w:pStyle w:val="affffff5"/>
        <w:rPr>
          <w:b/>
          <w:color w:val="C7000B"/>
          <w:spacing w:val="0"/>
          <w:kern w:val="0"/>
        </w:rPr>
      </w:pPr>
      <w:r w:rsidRPr="00772002">
        <w:rPr>
          <w:b/>
          <w:color w:val="C7000B"/>
          <w:spacing w:val="0"/>
          <w:kern w:val="0"/>
        </w:rPr>
        <w:t xml:space="preserve">vi </w:t>
      </w:r>
      <w:proofErr w:type="spellStart"/>
      <w:r w:rsidRPr="00772002">
        <w:rPr>
          <w:b/>
          <w:color w:val="C7000B"/>
          <w:spacing w:val="0"/>
          <w:kern w:val="0"/>
        </w:rPr>
        <w:t>pg_hba.conf</w:t>
      </w:r>
      <w:proofErr w:type="spellEnd"/>
    </w:p>
    <w:p w14:paraId="583DF23E" w14:textId="2DF7B81A" w:rsidR="001E4390" w:rsidRPr="00D748B1" w:rsidRDefault="001E4390" w:rsidP="001E4390">
      <w:pPr>
        <w:pStyle w:val="1e"/>
      </w:pPr>
      <w:r>
        <w:t>输入</w:t>
      </w:r>
      <w:r>
        <w:rPr>
          <w:rFonts w:hint="eastAsia"/>
        </w:rPr>
        <w:t>“</w:t>
      </w:r>
      <w:r>
        <w:rPr>
          <w:rFonts w:hint="eastAsia"/>
        </w:rPr>
        <w:t>:</w:t>
      </w:r>
      <w:r>
        <w:t>90</w:t>
      </w:r>
      <w:r>
        <w:rPr>
          <w:rFonts w:hint="eastAsia"/>
        </w:rPr>
        <w:t>”找到对应位置，然后输入“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”切换到</w:t>
      </w:r>
      <w:r>
        <w:rPr>
          <w:rFonts w:hint="eastAsia"/>
        </w:rPr>
        <w:t>INSERT</w:t>
      </w:r>
      <w:r>
        <w:rPr>
          <w:rFonts w:hint="eastAsia"/>
        </w:rPr>
        <w:t>模式，</w:t>
      </w:r>
      <w:r w:rsidR="00AB2442">
        <w:t>将</w:t>
      </w:r>
      <w:r w:rsidR="00AB2442">
        <w:rPr>
          <w:rFonts w:hint="eastAsia"/>
        </w:rPr>
        <w:t>“</w:t>
      </w:r>
      <w:r w:rsidR="00AB2442">
        <w:t xml:space="preserve">host  all  </w:t>
      </w:r>
      <w:proofErr w:type="spellStart"/>
      <w:r w:rsidR="00AB2442">
        <w:t>all</w:t>
      </w:r>
      <w:proofErr w:type="spellEnd"/>
      <w:r w:rsidR="00AB2442">
        <w:t xml:space="preserve">  192.168.0.132/32  trust</w:t>
      </w:r>
      <w:r w:rsidR="00AB2442">
        <w:rPr>
          <w:rFonts w:hint="eastAsia"/>
        </w:rPr>
        <w:t>”修改为“</w:t>
      </w:r>
      <w:r w:rsidR="00AB2442">
        <w:t xml:space="preserve">host  all  </w:t>
      </w:r>
      <w:proofErr w:type="spellStart"/>
      <w:r w:rsidR="00AB2442">
        <w:t>all</w:t>
      </w:r>
      <w:proofErr w:type="spellEnd"/>
      <w:r w:rsidR="00AB2442">
        <w:t xml:space="preserve">  192.168.0.132/32 </w:t>
      </w:r>
      <w:r w:rsidR="00AB2442" w:rsidRPr="00AB2442">
        <w:t xml:space="preserve"> </w:t>
      </w:r>
      <w:r w:rsidR="00AB2442" w:rsidRPr="00AB2442">
        <w:rPr>
          <w:rFonts w:eastAsia="微软雅黑"/>
          <w:b/>
          <w:color w:val="C7000B"/>
          <w:spacing w:val="-4"/>
          <w:kern w:val="2"/>
          <w:sz w:val="18"/>
          <w:szCs w:val="18"/>
          <w:shd w:val="pct15" w:color="auto" w:fill="FFFFFF"/>
          <w:lang w:eastAsia="en-US"/>
        </w:rPr>
        <w:t>sha256</w:t>
      </w:r>
      <w:r w:rsidR="00AB2442">
        <w:rPr>
          <w:rFonts w:hint="eastAsia"/>
        </w:rPr>
        <w:t>”</w:t>
      </w:r>
      <w:r w:rsidRPr="00D748B1">
        <w:t>。</w:t>
      </w:r>
    </w:p>
    <w:p w14:paraId="528AA605" w14:textId="163D89E2" w:rsidR="00AB2442" w:rsidRDefault="00AB2442" w:rsidP="00F740C1">
      <w:pPr>
        <w:pStyle w:val="1e"/>
      </w:pPr>
      <w:r>
        <w:rPr>
          <w:noProof/>
        </w:rPr>
        <w:lastRenderedPageBreak/>
        <w:drawing>
          <wp:inline distT="0" distB="0" distL="0" distR="0" wp14:anchorId="5E87020C" wp14:editId="48A12760">
            <wp:extent cx="5454000" cy="504000"/>
            <wp:effectExtent l="0" t="0" r="0" b="0"/>
            <wp:docPr id="18" name="图片 18" descr="C:\Users\swx941157\AppData\Roaming\eSpace_Desktop\UserData\swx941157\imagefiles\originalImgfiles\547DA079-2D34-4C53-B2A2-A1F6E7C30B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7DA079-2D34-4C53-B2A2-A1F6E7C30BAB" descr="C:\Users\swx941157\AppData\Roaming\eSpace_Desktop\UserData\swx941157\imagefiles\originalImgfiles\547DA079-2D34-4C53-B2A2-A1F6E7C30BAB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5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88ABA" w14:textId="042FBD2F" w:rsidR="00ED6DFC" w:rsidRPr="00D748B1" w:rsidRDefault="00ED6DFC" w:rsidP="00F740C1">
      <w:pPr>
        <w:pStyle w:val="1e"/>
      </w:pPr>
      <w:r w:rsidRPr="00D748B1">
        <w:t>将以下内容添加进</w:t>
      </w:r>
      <w:proofErr w:type="spellStart"/>
      <w:r w:rsidRPr="00D748B1">
        <w:t>pg_hba.conf</w:t>
      </w:r>
      <w:proofErr w:type="spellEnd"/>
      <w:r w:rsidRPr="00D748B1">
        <w:t>文件</w:t>
      </w:r>
      <w:r w:rsidR="001E4390">
        <w:rPr>
          <w:rFonts w:hint="eastAsia"/>
        </w:rPr>
        <w:t>，完成</w:t>
      </w:r>
      <w:r w:rsidR="001E4390">
        <w:t>后按下</w:t>
      </w:r>
      <w:r w:rsidR="001E4390">
        <w:rPr>
          <w:rFonts w:hint="eastAsia"/>
        </w:rPr>
        <w:t>“</w:t>
      </w:r>
      <w:r w:rsidR="001E4390">
        <w:rPr>
          <w:rFonts w:hint="eastAsia"/>
        </w:rPr>
        <w:t>ECS</w:t>
      </w:r>
      <w:r w:rsidR="001E4390">
        <w:rPr>
          <w:rFonts w:hint="eastAsia"/>
        </w:rPr>
        <w:t>”键，退出</w:t>
      </w:r>
      <w:r w:rsidR="001E4390">
        <w:rPr>
          <w:rFonts w:hint="eastAsia"/>
        </w:rPr>
        <w:t>INSERT</w:t>
      </w:r>
      <w:r w:rsidR="001E4390">
        <w:rPr>
          <w:rFonts w:hint="eastAsia"/>
        </w:rPr>
        <w:t>模式，输入“</w:t>
      </w:r>
      <w:r w:rsidR="001E4390">
        <w:rPr>
          <w:rFonts w:hint="eastAsia"/>
        </w:rPr>
        <w:t>:</w:t>
      </w:r>
      <w:proofErr w:type="spellStart"/>
      <w:r w:rsidR="001E4390">
        <w:t>wq</w:t>
      </w:r>
      <w:proofErr w:type="spellEnd"/>
      <w:r w:rsidR="001E4390">
        <w:rPr>
          <w:rFonts w:hint="eastAsia"/>
        </w:rPr>
        <w:t>”后回车保存</w:t>
      </w:r>
      <w:r w:rsidRPr="00D748B1">
        <w:t>。</w:t>
      </w:r>
    </w:p>
    <w:p w14:paraId="0006C5F3" w14:textId="77777777" w:rsidR="001E4390" w:rsidRPr="00BD1349" w:rsidRDefault="001E4390" w:rsidP="001E4390">
      <w:pPr>
        <w:pStyle w:val="affffff5"/>
      </w:pPr>
      <w:r w:rsidRPr="00BD1349">
        <w:t># IPv4 local connections:</w:t>
      </w:r>
    </w:p>
    <w:p w14:paraId="1EE4A910" w14:textId="77777777" w:rsidR="001E4390" w:rsidRPr="00BD1349" w:rsidRDefault="001E4390" w:rsidP="001E4390">
      <w:pPr>
        <w:pStyle w:val="affffff5"/>
      </w:pPr>
      <w:r w:rsidRPr="00BD1349">
        <w:t xml:space="preserve">host    all             </w:t>
      </w:r>
      <w:proofErr w:type="spellStart"/>
      <w:r w:rsidRPr="00BD1349">
        <w:t>all</w:t>
      </w:r>
      <w:proofErr w:type="spellEnd"/>
      <w:r w:rsidRPr="00BD1349">
        <w:t xml:space="preserve">             127.0.0.1/32            trust</w:t>
      </w:r>
    </w:p>
    <w:p w14:paraId="45367D9E" w14:textId="30929FAA" w:rsidR="001E4390" w:rsidRPr="00BD1349" w:rsidRDefault="001E4390" w:rsidP="001E4390">
      <w:pPr>
        <w:pStyle w:val="affffff5"/>
      </w:pPr>
      <w:r w:rsidRPr="00BD1349">
        <w:t xml:space="preserve">host    all    </w:t>
      </w:r>
      <w:proofErr w:type="spellStart"/>
      <w:r>
        <w:t>all</w:t>
      </w:r>
      <w:proofErr w:type="spellEnd"/>
      <w:r>
        <w:t xml:space="preserve">    192.168.0.19/32    </w:t>
      </w:r>
      <w:r w:rsidRPr="001E4390">
        <w:rPr>
          <w:b/>
          <w:color w:val="C00000"/>
          <w:shd w:val="pct15" w:color="auto" w:fill="FFFFFF"/>
          <w:lang w:eastAsia="en-US"/>
        </w:rPr>
        <w:t>sha256</w:t>
      </w:r>
    </w:p>
    <w:p w14:paraId="567DDD5B" w14:textId="77777777" w:rsidR="001E4390" w:rsidRPr="00BD1349" w:rsidRDefault="001E4390" w:rsidP="001E4390">
      <w:pPr>
        <w:pStyle w:val="affffff5"/>
        <w:rPr>
          <w:b/>
          <w:color w:val="C00000"/>
          <w:shd w:val="pct15" w:color="auto" w:fill="FFFFFF"/>
          <w:lang w:eastAsia="en-US"/>
        </w:rPr>
      </w:pPr>
      <w:r w:rsidRPr="00BD1349">
        <w:rPr>
          <w:b/>
          <w:color w:val="C00000"/>
          <w:shd w:val="pct15" w:color="auto" w:fill="FFFFFF"/>
          <w:lang w:eastAsia="en-US"/>
        </w:rPr>
        <w:t xml:space="preserve">host all </w:t>
      </w:r>
      <w:proofErr w:type="spellStart"/>
      <w:r w:rsidRPr="00BD1349">
        <w:rPr>
          <w:b/>
          <w:color w:val="C00000"/>
          <w:shd w:val="pct15" w:color="auto" w:fill="FFFFFF"/>
          <w:lang w:eastAsia="en-US"/>
        </w:rPr>
        <w:t>all</w:t>
      </w:r>
      <w:proofErr w:type="spellEnd"/>
      <w:r w:rsidRPr="00BD1349">
        <w:rPr>
          <w:b/>
          <w:color w:val="C00000"/>
          <w:shd w:val="pct15" w:color="auto" w:fill="FFFFFF"/>
          <w:lang w:eastAsia="en-US"/>
        </w:rPr>
        <w:t xml:space="preserve"> 0.0.0.0/0 sha256</w:t>
      </w:r>
    </w:p>
    <w:p w14:paraId="35A1C66C" w14:textId="77777777" w:rsidR="001E4390" w:rsidRPr="00BD1349" w:rsidRDefault="001E4390" w:rsidP="001E4390">
      <w:pPr>
        <w:pStyle w:val="affffff5"/>
      </w:pPr>
      <w:r w:rsidRPr="00BD1349">
        <w:t># IPv6 local connections:</w:t>
      </w:r>
    </w:p>
    <w:p w14:paraId="1A45F953" w14:textId="77777777" w:rsidR="001E4390" w:rsidRPr="00BD1349" w:rsidRDefault="001E4390" w:rsidP="001E4390">
      <w:pPr>
        <w:pStyle w:val="affffff5"/>
      </w:pPr>
      <w:r w:rsidRPr="00BD1349">
        <w:t xml:space="preserve">host    all             </w:t>
      </w:r>
      <w:proofErr w:type="spellStart"/>
      <w:r w:rsidRPr="00BD1349">
        <w:t>all</w:t>
      </w:r>
      <w:proofErr w:type="spellEnd"/>
      <w:r w:rsidRPr="00BD1349">
        <w:t xml:space="preserve">             ::1/128                 trust</w:t>
      </w:r>
    </w:p>
    <w:p w14:paraId="1BD9D228" w14:textId="77777777" w:rsidR="00ED6DFC" w:rsidRPr="00D748B1" w:rsidRDefault="00ED6DFC" w:rsidP="00F740C1">
      <w:pPr>
        <w:pStyle w:val="1e"/>
      </w:pPr>
      <w:r w:rsidRPr="00D748B1">
        <w:t>使用</w:t>
      </w:r>
      <w:proofErr w:type="spellStart"/>
      <w:r w:rsidRPr="00D748B1">
        <w:t>omm</w:t>
      </w:r>
      <w:proofErr w:type="spellEnd"/>
      <w:r w:rsidRPr="00D748B1">
        <w:t>用户登陆，使用</w:t>
      </w:r>
      <w:proofErr w:type="spellStart"/>
      <w:r w:rsidRPr="00D748B1">
        <w:t>gs_ctl</w:t>
      </w:r>
      <w:proofErr w:type="spellEnd"/>
      <w:r w:rsidRPr="00D748B1">
        <w:t>将策略生效。</w:t>
      </w:r>
    </w:p>
    <w:p w14:paraId="0E60175C" w14:textId="77777777" w:rsidR="00ED6DFC" w:rsidRPr="00772002" w:rsidRDefault="00ED6DFC" w:rsidP="00F740C1">
      <w:pPr>
        <w:pStyle w:val="affffff5"/>
        <w:rPr>
          <w:b/>
          <w:color w:val="C7000B"/>
          <w:spacing w:val="0"/>
          <w:kern w:val="0"/>
        </w:rPr>
      </w:pPr>
      <w:proofErr w:type="spellStart"/>
      <w:r w:rsidRPr="00772002">
        <w:rPr>
          <w:b/>
          <w:color w:val="C7000B"/>
          <w:spacing w:val="0"/>
          <w:kern w:val="0"/>
        </w:rPr>
        <w:t>su</w:t>
      </w:r>
      <w:proofErr w:type="spellEnd"/>
      <w:r w:rsidRPr="00772002">
        <w:rPr>
          <w:b/>
          <w:color w:val="C7000B"/>
          <w:spacing w:val="0"/>
          <w:kern w:val="0"/>
        </w:rPr>
        <w:t xml:space="preserve"> - </w:t>
      </w:r>
      <w:proofErr w:type="spellStart"/>
      <w:r w:rsidRPr="00772002">
        <w:rPr>
          <w:b/>
          <w:color w:val="C7000B"/>
          <w:spacing w:val="0"/>
          <w:kern w:val="0"/>
        </w:rPr>
        <w:t>omm</w:t>
      </w:r>
      <w:proofErr w:type="spellEnd"/>
    </w:p>
    <w:p w14:paraId="176CE6B3" w14:textId="77777777" w:rsidR="00ED6DFC" w:rsidRPr="00772002" w:rsidRDefault="00ED6DFC" w:rsidP="00F740C1">
      <w:pPr>
        <w:pStyle w:val="affffff5"/>
        <w:rPr>
          <w:b/>
          <w:color w:val="C7000B"/>
          <w:spacing w:val="0"/>
          <w:kern w:val="0"/>
        </w:rPr>
      </w:pPr>
      <w:proofErr w:type="spellStart"/>
      <w:r w:rsidRPr="00772002">
        <w:rPr>
          <w:b/>
          <w:color w:val="C7000B"/>
          <w:spacing w:val="0"/>
          <w:kern w:val="0"/>
        </w:rPr>
        <w:t>gs_ctl</w:t>
      </w:r>
      <w:proofErr w:type="spellEnd"/>
      <w:r w:rsidRPr="00772002">
        <w:rPr>
          <w:b/>
          <w:color w:val="C7000B"/>
          <w:spacing w:val="0"/>
          <w:kern w:val="0"/>
        </w:rPr>
        <w:t xml:space="preserve"> reload -D /</w:t>
      </w:r>
      <w:proofErr w:type="spellStart"/>
      <w:r w:rsidRPr="00772002">
        <w:rPr>
          <w:b/>
          <w:color w:val="C7000B"/>
          <w:spacing w:val="0"/>
          <w:kern w:val="0"/>
        </w:rPr>
        <w:t>gaussdb</w:t>
      </w:r>
      <w:proofErr w:type="spellEnd"/>
      <w:r w:rsidRPr="00772002">
        <w:rPr>
          <w:b/>
          <w:color w:val="C7000B"/>
          <w:spacing w:val="0"/>
          <w:kern w:val="0"/>
        </w:rPr>
        <w:t>/data/db1/</w:t>
      </w:r>
    </w:p>
    <w:p w14:paraId="47DB1AAF" w14:textId="77777777" w:rsidR="00ED6DFC" w:rsidRPr="00D748B1" w:rsidRDefault="00ED6DFC" w:rsidP="00F740C1">
      <w:pPr>
        <w:pStyle w:val="1e"/>
      </w:pPr>
      <w:r w:rsidRPr="00D748B1">
        <w:t>返回结果为：</w:t>
      </w:r>
    </w:p>
    <w:p w14:paraId="3B9B8FDE" w14:textId="77777777" w:rsidR="00ED6DFC" w:rsidRPr="00D748B1" w:rsidRDefault="00ED6DFC" w:rsidP="00F740C1">
      <w:pPr>
        <w:pStyle w:val="affffff5"/>
      </w:pPr>
      <w:r w:rsidRPr="00D748B1">
        <w:t>[2020-07-23 15:39:55.398][71828][][</w:t>
      </w:r>
      <w:proofErr w:type="spellStart"/>
      <w:r w:rsidRPr="00D748B1">
        <w:t>gs_ctl</w:t>
      </w:r>
      <w:proofErr w:type="spellEnd"/>
      <w:r w:rsidRPr="00D748B1">
        <w:t xml:space="preserve">]: </w:t>
      </w:r>
      <w:proofErr w:type="spellStart"/>
      <w:r w:rsidRPr="00D748B1">
        <w:t>gs_ctl</w:t>
      </w:r>
      <w:proofErr w:type="spellEnd"/>
      <w:r w:rsidRPr="00D748B1">
        <w:t xml:space="preserve"> reload ,</w:t>
      </w:r>
      <w:proofErr w:type="spellStart"/>
      <w:r w:rsidRPr="00D748B1">
        <w:t>datadir</w:t>
      </w:r>
      <w:proofErr w:type="spellEnd"/>
      <w:r w:rsidRPr="00D748B1">
        <w:t xml:space="preserve"> is -D "/</w:t>
      </w:r>
      <w:proofErr w:type="spellStart"/>
      <w:r w:rsidRPr="00D748B1">
        <w:t>gaussdb</w:t>
      </w:r>
      <w:proofErr w:type="spellEnd"/>
      <w:r w:rsidRPr="00D748B1">
        <w:t>/data/db1"</w:t>
      </w:r>
    </w:p>
    <w:p w14:paraId="59EB032D" w14:textId="77777777" w:rsidR="00ED6DFC" w:rsidRDefault="00ED6DFC" w:rsidP="00F740C1">
      <w:pPr>
        <w:pStyle w:val="affffff5"/>
      </w:pPr>
      <w:r w:rsidRPr="00D748B1">
        <w:t>server signaled</w:t>
      </w:r>
    </w:p>
    <w:p w14:paraId="089D8445" w14:textId="77777777" w:rsidR="001E4390" w:rsidRDefault="001E4390" w:rsidP="001E4390">
      <w:pPr>
        <w:pStyle w:val="1e"/>
      </w:pPr>
      <w:r>
        <w:rPr>
          <w:rFonts w:hint="eastAsia"/>
        </w:rPr>
        <w:t>注：如果之前没有启动过数据库，返回结果如下，继续操作即可：</w:t>
      </w:r>
    </w:p>
    <w:p w14:paraId="1DE7FA6C" w14:textId="77777777" w:rsidR="001E4390" w:rsidRDefault="001E4390" w:rsidP="001E4390">
      <w:pPr>
        <w:pStyle w:val="affffff5"/>
      </w:pPr>
      <w:r>
        <w:t>[2021-03-18 15:37:57.305][3093][][</w:t>
      </w:r>
      <w:proofErr w:type="spellStart"/>
      <w:r>
        <w:t>gs_ctl</w:t>
      </w:r>
      <w:proofErr w:type="spellEnd"/>
      <w:r>
        <w:t xml:space="preserve">]: </w:t>
      </w:r>
      <w:proofErr w:type="spellStart"/>
      <w:r>
        <w:t>gs_ctl</w:t>
      </w:r>
      <w:proofErr w:type="spellEnd"/>
      <w:r>
        <w:t xml:space="preserve"> reload ,</w:t>
      </w:r>
      <w:proofErr w:type="spellStart"/>
      <w:r>
        <w:t>datadir</w:t>
      </w:r>
      <w:proofErr w:type="spellEnd"/>
      <w:r>
        <w:t xml:space="preserve"> is /</w:t>
      </w:r>
      <w:proofErr w:type="spellStart"/>
      <w:r>
        <w:t>gaussdb</w:t>
      </w:r>
      <w:proofErr w:type="spellEnd"/>
      <w:r>
        <w:t xml:space="preserve">/data/db1 </w:t>
      </w:r>
    </w:p>
    <w:p w14:paraId="36796A2C" w14:textId="45BD912A" w:rsidR="001E4390" w:rsidRPr="001E4390" w:rsidRDefault="001E4390" w:rsidP="001E4390">
      <w:pPr>
        <w:pStyle w:val="affffff5"/>
      </w:pPr>
      <w:r>
        <w:t>[2021-03-18 15:37:57.306][3093][][</w:t>
      </w:r>
      <w:proofErr w:type="spellStart"/>
      <w:r>
        <w:t>gs_ctl</w:t>
      </w:r>
      <w:proofErr w:type="spellEnd"/>
      <w:r>
        <w:t>]:  could not send reload signal (PID: 3946): No such process</w:t>
      </w:r>
    </w:p>
    <w:p w14:paraId="27E5B2C9" w14:textId="57FE1825" w:rsidR="00ED6DFC" w:rsidRPr="00D748B1" w:rsidRDefault="00ED6DFC" w:rsidP="00C66139">
      <w:pPr>
        <w:pStyle w:val="30"/>
      </w:pPr>
      <w:r w:rsidRPr="00D748B1">
        <w:t>使用</w:t>
      </w:r>
      <w:proofErr w:type="spellStart"/>
      <w:r w:rsidRPr="00D748B1">
        <w:t>omm</w:t>
      </w:r>
      <w:proofErr w:type="spellEnd"/>
      <w:r w:rsidRPr="00D748B1">
        <w:t>用户登陆数据库</w:t>
      </w:r>
      <w:r w:rsidR="008554D4">
        <w:rPr>
          <w:rFonts w:hint="eastAsia"/>
        </w:rPr>
        <w:t>，</w:t>
      </w:r>
      <w:r w:rsidRPr="00D748B1">
        <w:t>给</w:t>
      </w:r>
      <w:proofErr w:type="spellStart"/>
      <w:r w:rsidRPr="00D748B1">
        <w:t>dbuser</w:t>
      </w:r>
      <w:proofErr w:type="spellEnd"/>
      <w:r w:rsidRPr="00D748B1">
        <w:t>用户授权，并退出数据库。</w:t>
      </w:r>
    </w:p>
    <w:p w14:paraId="32088FE7" w14:textId="77777777" w:rsidR="00ED6DFC" w:rsidRPr="00772002" w:rsidRDefault="00ED6DFC" w:rsidP="00F740C1">
      <w:pPr>
        <w:pStyle w:val="affffff5"/>
        <w:rPr>
          <w:b/>
          <w:color w:val="C7000B"/>
          <w:spacing w:val="0"/>
          <w:kern w:val="0"/>
        </w:rPr>
      </w:pPr>
      <w:proofErr w:type="spellStart"/>
      <w:r w:rsidRPr="00772002">
        <w:rPr>
          <w:b/>
          <w:color w:val="C7000B"/>
          <w:spacing w:val="0"/>
          <w:kern w:val="0"/>
        </w:rPr>
        <w:t>gsql</w:t>
      </w:r>
      <w:proofErr w:type="spellEnd"/>
      <w:r w:rsidRPr="00772002">
        <w:rPr>
          <w:b/>
          <w:color w:val="C7000B"/>
          <w:spacing w:val="0"/>
          <w:kern w:val="0"/>
        </w:rPr>
        <w:t xml:space="preserve"> -d </w:t>
      </w:r>
      <w:proofErr w:type="spellStart"/>
      <w:r w:rsidRPr="00772002">
        <w:rPr>
          <w:b/>
          <w:color w:val="C7000B"/>
          <w:spacing w:val="0"/>
          <w:kern w:val="0"/>
        </w:rPr>
        <w:t>postgres</w:t>
      </w:r>
      <w:proofErr w:type="spellEnd"/>
      <w:r w:rsidRPr="00772002">
        <w:rPr>
          <w:b/>
          <w:color w:val="C7000B"/>
          <w:spacing w:val="0"/>
          <w:kern w:val="0"/>
        </w:rPr>
        <w:t xml:space="preserve"> -p 26000 -r</w:t>
      </w:r>
    </w:p>
    <w:p w14:paraId="0D856451" w14:textId="77777777" w:rsidR="00ED6DFC" w:rsidRPr="00D748B1" w:rsidRDefault="00ED6DFC" w:rsidP="00F740C1">
      <w:pPr>
        <w:pStyle w:val="affffff5"/>
      </w:pPr>
    </w:p>
    <w:p w14:paraId="51663145" w14:textId="0D87D102" w:rsidR="00ED6DFC" w:rsidRPr="002960B1" w:rsidRDefault="00ED6DFC" w:rsidP="00F740C1">
      <w:pPr>
        <w:pStyle w:val="affffff5"/>
        <w:rPr>
          <w:shd w:val="pct15" w:color="auto" w:fill="FFFFFF"/>
          <w:lang w:eastAsia="en-US"/>
        </w:rPr>
      </w:pPr>
      <w:proofErr w:type="spellStart"/>
      <w:r w:rsidRPr="00D748B1">
        <w:t>postgres</w:t>
      </w:r>
      <w:proofErr w:type="spellEnd"/>
      <w:r w:rsidRPr="00D748B1">
        <w:t>=#</w:t>
      </w:r>
      <w:r w:rsidRPr="002960B1">
        <w:rPr>
          <w:shd w:val="pct15" w:color="auto" w:fill="FFFFFF"/>
          <w:lang w:eastAsia="en-US"/>
        </w:rPr>
        <w:t xml:space="preserve"> </w:t>
      </w:r>
      <w:r w:rsidRPr="00772002">
        <w:rPr>
          <w:b/>
          <w:color w:val="C7000B"/>
          <w:spacing w:val="0"/>
          <w:kern w:val="0"/>
        </w:rPr>
        <w:t xml:space="preserve">alter role </w:t>
      </w:r>
      <w:proofErr w:type="spellStart"/>
      <w:r w:rsidRPr="00772002">
        <w:rPr>
          <w:b/>
          <w:color w:val="C7000B"/>
          <w:spacing w:val="0"/>
          <w:kern w:val="0"/>
        </w:rPr>
        <w:t>dbuser</w:t>
      </w:r>
      <w:proofErr w:type="spellEnd"/>
      <w:r w:rsidRPr="00772002">
        <w:rPr>
          <w:b/>
          <w:color w:val="C7000B"/>
          <w:spacing w:val="0"/>
          <w:kern w:val="0"/>
        </w:rPr>
        <w:t xml:space="preserve"> </w:t>
      </w:r>
      <w:r w:rsidR="00213F5D" w:rsidRPr="00772002">
        <w:rPr>
          <w:b/>
          <w:color w:val="C7000B"/>
          <w:spacing w:val="0"/>
          <w:kern w:val="0"/>
        </w:rPr>
        <w:t>sysadmin</w:t>
      </w:r>
      <w:r w:rsidRPr="00772002">
        <w:rPr>
          <w:b/>
          <w:color w:val="C7000B"/>
          <w:spacing w:val="0"/>
          <w:kern w:val="0"/>
        </w:rPr>
        <w:t>;</w:t>
      </w:r>
    </w:p>
    <w:p w14:paraId="587D0699" w14:textId="77777777" w:rsidR="00ED6DFC" w:rsidRPr="00D748B1" w:rsidRDefault="00ED6DFC" w:rsidP="00F740C1">
      <w:pPr>
        <w:pStyle w:val="affffff5"/>
      </w:pPr>
      <w:r w:rsidRPr="00D748B1">
        <w:t>ALTER ROLE</w:t>
      </w:r>
    </w:p>
    <w:p w14:paraId="4F72EFF3" w14:textId="77777777" w:rsidR="00ED6DFC" w:rsidRPr="00D748B1" w:rsidRDefault="00ED6DFC" w:rsidP="00F740C1">
      <w:pPr>
        <w:pStyle w:val="affffff5"/>
      </w:pPr>
    </w:p>
    <w:p w14:paraId="076C2B5A" w14:textId="77777777" w:rsidR="00ED6DFC" w:rsidRPr="002960B1" w:rsidRDefault="00ED6DFC" w:rsidP="00F740C1">
      <w:pPr>
        <w:pStyle w:val="affffff5"/>
        <w:rPr>
          <w:rFonts w:eastAsia="微软雅黑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D748B1">
        <w:t>postgres</w:t>
      </w:r>
      <w:proofErr w:type="spellEnd"/>
      <w:r w:rsidRPr="00D748B1">
        <w:t>=#</w:t>
      </w:r>
      <w:r w:rsidRPr="002960B1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 \q</w:t>
      </w:r>
    </w:p>
    <w:p w14:paraId="5BC7C8A7" w14:textId="77777777" w:rsidR="00ED6DFC" w:rsidRPr="00D748B1" w:rsidRDefault="00ED6DFC" w:rsidP="00C66139">
      <w:pPr>
        <w:pStyle w:val="30"/>
      </w:pPr>
      <w:r w:rsidRPr="00D748B1">
        <w:t>修改数据库监听地址。</w:t>
      </w:r>
    </w:p>
    <w:p w14:paraId="1A6987E9" w14:textId="77777777" w:rsidR="00ED6DFC" w:rsidRPr="00D748B1" w:rsidRDefault="00ED6DFC" w:rsidP="00F740C1">
      <w:pPr>
        <w:pStyle w:val="1e"/>
      </w:pPr>
      <w:r w:rsidRPr="00D748B1">
        <w:t>在</w:t>
      </w:r>
      <w:r w:rsidRPr="00D748B1">
        <w:t>GS_HOME</w:t>
      </w:r>
      <w:r w:rsidRPr="00D748B1">
        <w:t>中，本实验中数据库</w:t>
      </w:r>
      <w:r w:rsidRPr="00D748B1">
        <w:t>GS_HOME</w:t>
      </w:r>
      <w:r w:rsidRPr="00D748B1">
        <w:t>设置的为</w:t>
      </w:r>
      <w:r w:rsidRPr="00D748B1">
        <w:t>/</w:t>
      </w:r>
      <w:proofErr w:type="spellStart"/>
      <w:r w:rsidRPr="00D748B1">
        <w:t>gaussdb</w:t>
      </w:r>
      <w:proofErr w:type="spellEnd"/>
      <w:r w:rsidRPr="00D748B1">
        <w:t>/data/db1</w:t>
      </w:r>
      <w:r w:rsidRPr="00D748B1">
        <w:t>。</w:t>
      </w:r>
    </w:p>
    <w:p w14:paraId="5D8FB5EE" w14:textId="77777777" w:rsidR="00ED6DFC" w:rsidRPr="00772002" w:rsidRDefault="00ED6DFC" w:rsidP="00F740C1">
      <w:pPr>
        <w:pStyle w:val="affffff5"/>
        <w:rPr>
          <w:b/>
          <w:color w:val="C7000B"/>
          <w:spacing w:val="0"/>
          <w:kern w:val="0"/>
        </w:rPr>
      </w:pPr>
      <w:r w:rsidRPr="00772002">
        <w:rPr>
          <w:b/>
          <w:color w:val="C7000B"/>
          <w:spacing w:val="0"/>
          <w:kern w:val="0"/>
        </w:rPr>
        <w:t>cd /</w:t>
      </w:r>
      <w:proofErr w:type="spellStart"/>
      <w:r w:rsidRPr="00772002">
        <w:rPr>
          <w:b/>
          <w:color w:val="C7000B"/>
          <w:spacing w:val="0"/>
          <w:kern w:val="0"/>
        </w:rPr>
        <w:t>gaussdb</w:t>
      </w:r>
      <w:proofErr w:type="spellEnd"/>
      <w:r w:rsidRPr="00772002">
        <w:rPr>
          <w:b/>
          <w:color w:val="C7000B"/>
          <w:spacing w:val="0"/>
          <w:kern w:val="0"/>
        </w:rPr>
        <w:t>/data/db1</w:t>
      </w:r>
    </w:p>
    <w:p w14:paraId="6D4365D1" w14:textId="77777777" w:rsidR="00ED6DFC" w:rsidRPr="00772002" w:rsidRDefault="00ED6DFC" w:rsidP="00F740C1">
      <w:pPr>
        <w:pStyle w:val="affffff5"/>
        <w:rPr>
          <w:b/>
          <w:color w:val="C7000B"/>
          <w:spacing w:val="0"/>
          <w:kern w:val="0"/>
        </w:rPr>
      </w:pPr>
      <w:r w:rsidRPr="00772002">
        <w:rPr>
          <w:b/>
          <w:color w:val="C7000B"/>
          <w:spacing w:val="0"/>
          <w:kern w:val="0"/>
        </w:rPr>
        <w:t xml:space="preserve">vi </w:t>
      </w:r>
      <w:proofErr w:type="spellStart"/>
      <w:r w:rsidRPr="00772002">
        <w:rPr>
          <w:b/>
          <w:color w:val="C7000B"/>
          <w:spacing w:val="0"/>
          <w:kern w:val="0"/>
        </w:rPr>
        <w:t>postgresql.conf</w:t>
      </w:r>
      <w:proofErr w:type="spellEnd"/>
    </w:p>
    <w:p w14:paraId="38D949BD" w14:textId="77777777" w:rsidR="00C33D12" w:rsidRPr="00D748B1" w:rsidRDefault="00C33D12" w:rsidP="00C33D12">
      <w:pPr>
        <w:pStyle w:val="1e"/>
      </w:pPr>
      <w:r>
        <w:t>输入</w:t>
      </w:r>
      <w:r>
        <w:rPr>
          <w:rFonts w:hint="eastAsia"/>
        </w:rPr>
        <w:t>“</w:t>
      </w:r>
      <w:r>
        <w:rPr>
          <w:rFonts w:hint="eastAsia"/>
        </w:rPr>
        <w:t>:</w:t>
      </w:r>
      <w:r>
        <w:t>60</w:t>
      </w:r>
      <w:r>
        <w:rPr>
          <w:rFonts w:hint="eastAsia"/>
        </w:rPr>
        <w:t>”找到对应位置，然后输入“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”切换到</w:t>
      </w:r>
      <w:r>
        <w:rPr>
          <w:rFonts w:hint="eastAsia"/>
        </w:rPr>
        <w:t>INSERT</w:t>
      </w:r>
      <w:r>
        <w:rPr>
          <w:rFonts w:hint="eastAsia"/>
        </w:rPr>
        <w:t>模式，</w:t>
      </w:r>
      <w:r w:rsidRPr="00D748B1">
        <w:t>将</w:t>
      </w:r>
      <w:proofErr w:type="spellStart"/>
      <w:r w:rsidRPr="00D748B1">
        <w:t>listen_addresses</w:t>
      </w:r>
      <w:proofErr w:type="spellEnd"/>
      <w:r w:rsidRPr="00D748B1">
        <w:t>的值修改成为</w:t>
      </w:r>
      <w:r w:rsidRPr="00D748B1">
        <w:t>*</w:t>
      </w:r>
      <w:r>
        <w:rPr>
          <w:rFonts w:hint="eastAsia"/>
        </w:rPr>
        <w:t>，</w:t>
      </w:r>
      <w:r>
        <w:t>修改后按下</w:t>
      </w:r>
      <w:r>
        <w:rPr>
          <w:rFonts w:hint="eastAsia"/>
        </w:rPr>
        <w:t>“</w:t>
      </w:r>
      <w:r>
        <w:rPr>
          <w:rFonts w:hint="eastAsia"/>
        </w:rPr>
        <w:t>ECS</w:t>
      </w:r>
      <w:r>
        <w:rPr>
          <w:rFonts w:hint="eastAsia"/>
        </w:rPr>
        <w:t>”键，退出</w:t>
      </w:r>
      <w:r>
        <w:rPr>
          <w:rFonts w:hint="eastAsia"/>
        </w:rPr>
        <w:t>INSERT</w:t>
      </w:r>
      <w:r>
        <w:rPr>
          <w:rFonts w:hint="eastAsia"/>
        </w:rPr>
        <w:t>模式，输入“</w:t>
      </w:r>
      <w:r>
        <w:rPr>
          <w:rFonts w:hint="eastAsia"/>
        </w:rPr>
        <w:t>:</w:t>
      </w:r>
      <w:proofErr w:type="spellStart"/>
      <w:r>
        <w:t>wq</w:t>
      </w:r>
      <w:proofErr w:type="spellEnd"/>
      <w:r>
        <w:rPr>
          <w:rFonts w:hint="eastAsia"/>
        </w:rPr>
        <w:t>”后回车保存</w:t>
      </w:r>
      <w:r w:rsidRPr="00D748B1">
        <w:t>。。</w:t>
      </w:r>
    </w:p>
    <w:p w14:paraId="02EEB94C" w14:textId="77777777" w:rsidR="00C33D12" w:rsidRPr="001566C6" w:rsidRDefault="00C33D12" w:rsidP="00C33D12">
      <w:pPr>
        <w:pStyle w:val="affffff5"/>
      </w:pPr>
      <w:r w:rsidRPr="001566C6">
        <w:rPr>
          <w:b/>
          <w:color w:val="C00000"/>
          <w:shd w:val="pct15" w:color="auto" w:fill="FFFFFF"/>
          <w:lang w:eastAsia="en-US"/>
        </w:rPr>
        <w:t>#</w:t>
      </w:r>
      <w:r w:rsidRPr="001566C6">
        <w:t>listen_addresses = '192.168.0.19'              # what IP address(es) to listen on;</w:t>
      </w:r>
    </w:p>
    <w:p w14:paraId="1B473FB9" w14:textId="77777777" w:rsidR="00C33D12" w:rsidRPr="00772002" w:rsidRDefault="00C33D12" w:rsidP="00C33D12">
      <w:pPr>
        <w:pStyle w:val="affffff5"/>
        <w:rPr>
          <w:b/>
          <w:color w:val="C00000"/>
          <w:shd w:val="pct15" w:color="auto" w:fill="FFFFFF"/>
          <w:lang w:eastAsia="en-US"/>
        </w:rPr>
      </w:pPr>
      <w:proofErr w:type="spellStart"/>
      <w:r w:rsidRPr="00772002">
        <w:rPr>
          <w:b/>
          <w:color w:val="C00000"/>
          <w:shd w:val="pct15" w:color="auto" w:fill="FFFFFF"/>
          <w:lang w:eastAsia="en-US"/>
        </w:rPr>
        <w:t>listen_addresses</w:t>
      </w:r>
      <w:proofErr w:type="spellEnd"/>
      <w:r w:rsidRPr="00772002">
        <w:rPr>
          <w:b/>
          <w:color w:val="C00000"/>
          <w:shd w:val="pct15" w:color="auto" w:fill="FFFFFF"/>
          <w:lang w:eastAsia="en-US"/>
        </w:rPr>
        <w:t xml:space="preserve"> = '*'</w:t>
      </w:r>
    </w:p>
    <w:p w14:paraId="5878B61B" w14:textId="77777777" w:rsidR="00ED6DFC" w:rsidRPr="00D748B1" w:rsidRDefault="00ED6DFC" w:rsidP="00F740C1">
      <w:pPr>
        <w:pStyle w:val="1e"/>
      </w:pPr>
      <w:r w:rsidRPr="00D748B1">
        <w:t>修改完成后重启数据库生效（</w:t>
      </w:r>
      <w:r w:rsidRPr="00D748B1">
        <w:t>-D</w:t>
      </w:r>
      <w:r w:rsidRPr="00D748B1">
        <w:t>后面的数据库默认路径，需要根据实际情况进行修改）。</w:t>
      </w:r>
    </w:p>
    <w:p w14:paraId="29EEFBDB" w14:textId="77777777" w:rsidR="00ED6DFC" w:rsidRPr="00772002" w:rsidRDefault="00ED6DFC" w:rsidP="00F740C1">
      <w:pPr>
        <w:pStyle w:val="affffff5"/>
        <w:rPr>
          <w:b/>
          <w:color w:val="C7000B"/>
          <w:spacing w:val="0"/>
          <w:kern w:val="0"/>
        </w:rPr>
      </w:pPr>
      <w:proofErr w:type="spellStart"/>
      <w:r w:rsidRPr="00772002">
        <w:rPr>
          <w:b/>
          <w:color w:val="C7000B"/>
          <w:spacing w:val="0"/>
          <w:kern w:val="0"/>
        </w:rPr>
        <w:t>gs_ctl</w:t>
      </w:r>
      <w:proofErr w:type="spellEnd"/>
      <w:r w:rsidRPr="00772002">
        <w:rPr>
          <w:b/>
          <w:color w:val="C7000B"/>
          <w:spacing w:val="0"/>
          <w:kern w:val="0"/>
        </w:rPr>
        <w:t xml:space="preserve"> restart -D /</w:t>
      </w:r>
      <w:proofErr w:type="spellStart"/>
      <w:r w:rsidRPr="00772002">
        <w:rPr>
          <w:b/>
          <w:color w:val="C7000B"/>
          <w:spacing w:val="0"/>
          <w:kern w:val="0"/>
        </w:rPr>
        <w:t>gaussdb</w:t>
      </w:r>
      <w:proofErr w:type="spellEnd"/>
      <w:r w:rsidRPr="00772002">
        <w:rPr>
          <w:b/>
          <w:color w:val="C7000B"/>
          <w:spacing w:val="0"/>
          <w:kern w:val="0"/>
        </w:rPr>
        <w:t>/data/db1/</w:t>
      </w:r>
    </w:p>
    <w:p w14:paraId="3E9727BE" w14:textId="77777777" w:rsidR="00ED6DFC" w:rsidRPr="00D748B1" w:rsidRDefault="00ED6DFC" w:rsidP="00ED6DFC">
      <w:pPr>
        <w:pStyle w:val="3"/>
        <w:numPr>
          <w:ilvl w:val="2"/>
          <w:numId w:val="4"/>
        </w:numPr>
        <w:rPr>
          <w:rFonts w:cs="Huawei Sans"/>
        </w:rPr>
      </w:pPr>
      <w:bookmarkStart w:id="20" w:name="_Toc66441144"/>
      <w:r w:rsidRPr="00D748B1">
        <w:rPr>
          <w:rFonts w:cs="Huawei Sans"/>
        </w:rPr>
        <w:lastRenderedPageBreak/>
        <w:t>确定</w:t>
      </w:r>
      <w:r w:rsidRPr="00D748B1">
        <w:rPr>
          <w:rFonts w:cs="Huawei Sans"/>
        </w:rPr>
        <w:t>26000</w:t>
      </w:r>
      <w:r w:rsidRPr="00D748B1">
        <w:rPr>
          <w:rFonts w:cs="Huawei Sans"/>
        </w:rPr>
        <w:t>端口是否放开</w:t>
      </w:r>
      <w:bookmarkEnd w:id="20"/>
    </w:p>
    <w:p w14:paraId="47DC7C4A" w14:textId="77777777" w:rsidR="00ED6DFC" w:rsidRPr="00D748B1" w:rsidRDefault="00ED6DFC" w:rsidP="00C66139">
      <w:pPr>
        <w:pStyle w:val="30"/>
      </w:pPr>
      <w:r w:rsidRPr="00D748B1">
        <w:t>打开华为云首页，登录后进入</w:t>
      </w:r>
      <w:r w:rsidRPr="00D748B1">
        <w:t>“</w:t>
      </w:r>
      <w:r w:rsidRPr="00D748B1">
        <w:t>控制台</w:t>
      </w:r>
      <w:r w:rsidRPr="00D748B1">
        <w:t>”</w:t>
      </w:r>
      <w:r w:rsidRPr="00D748B1">
        <w:t>，点击</w:t>
      </w:r>
      <w:r w:rsidRPr="00D748B1">
        <w:t>“</w:t>
      </w:r>
      <w:r w:rsidRPr="00D748B1">
        <w:t>弹性云服务器</w:t>
      </w:r>
      <w:r w:rsidRPr="00D748B1">
        <w:t>ECS”</w:t>
      </w:r>
      <w:r w:rsidRPr="00D748B1">
        <w:t>进入</w:t>
      </w:r>
      <w:r w:rsidRPr="00D748B1">
        <w:t>ECS</w:t>
      </w:r>
      <w:r w:rsidRPr="00D748B1">
        <w:t>列表。</w:t>
      </w:r>
    </w:p>
    <w:p w14:paraId="7098FBAC" w14:textId="77777777" w:rsidR="00ED6DFC" w:rsidRPr="00D748B1" w:rsidRDefault="00ED6DFC" w:rsidP="00F740C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44F420" wp14:editId="57563190">
                <wp:simplePos x="0" y="0"/>
                <wp:positionH relativeFrom="column">
                  <wp:posOffset>5293848</wp:posOffset>
                </wp:positionH>
                <wp:positionV relativeFrom="paragraph">
                  <wp:posOffset>15973</wp:posOffset>
                </wp:positionV>
                <wp:extent cx="304800" cy="158261"/>
                <wp:effectExtent l="19050" t="19050" r="19050" b="1333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826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1C828" id="矩形 14" o:spid="_x0000_s1026" style="position:absolute;left:0;text-align:left;margin-left:416.85pt;margin-top:1.25pt;width:24pt;height:12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" filled="f" strokecolor="#c7000b" strokeweight="2.25pt"/>
            </w:pict>
          </mc:Fallback>
        </mc:AlternateContent>
      </w:r>
      <w:r w:rsidRPr="00D748B1">
        <w:rPr>
          <w:noProof/>
        </w:rPr>
        <w:drawing>
          <wp:inline distT="0" distB="0" distL="0" distR="0" wp14:anchorId="20B83529" wp14:editId="55DC232F">
            <wp:extent cx="5454000" cy="2127600"/>
            <wp:effectExtent l="19050" t="19050" r="13970" b="25400"/>
            <wp:docPr id="77" name="图片 77" descr="C:\Users\swx941157\AppData\Roaming\eSpace_Desktop\UserData\swx941157\imagefiles\originalImgfiles\85567C89-8AE5-4D83-AC8C-C9AB353CC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5567C89-8AE5-4D83-AC8C-C9AB353CC545" descr="C:\Users\swx941157\AppData\Roaming\eSpace_Desktop\UserData\swx941157\imagefiles\originalImgfiles\85567C89-8AE5-4D83-AC8C-C9AB353CC5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6" r="1730" b="3044"/>
                    <a:stretch/>
                  </pic:blipFill>
                  <pic:spPr bwMode="auto">
                    <a:xfrm>
                      <a:off x="0" y="0"/>
                      <a:ext cx="5454000" cy="2127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D8B1" w14:textId="77777777" w:rsidR="00ED6DFC" w:rsidRPr="00D748B1" w:rsidRDefault="00ED6DFC" w:rsidP="00F740C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3EB23D" wp14:editId="7548CB23">
                <wp:simplePos x="0" y="0"/>
                <wp:positionH relativeFrom="column">
                  <wp:posOffset>727710</wp:posOffset>
                </wp:positionH>
                <wp:positionV relativeFrom="paragraph">
                  <wp:posOffset>548347</wp:posOffset>
                </wp:positionV>
                <wp:extent cx="1348154" cy="257419"/>
                <wp:effectExtent l="19050" t="19050" r="23495" b="2857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8154" cy="25741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DCD32" id="矩形 32" o:spid="_x0000_s1026" style="position:absolute;left:0;text-align:left;margin-left:57.3pt;margin-top:43.2pt;width:106.15pt;height:20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" filled="f" strokecolor="#c7000b" strokeweight="2.25pt"/>
            </w:pict>
          </mc:Fallback>
        </mc:AlternateContent>
      </w:r>
      <w:r w:rsidRPr="00D748B1">
        <w:rPr>
          <w:noProof/>
        </w:rPr>
        <w:drawing>
          <wp:inline distT="0" distB="0" distL="0" distR="0" wp14:anchorId="04A5FD06" wp14:editId="6EE873AB">
            <wp:extent cx="5454000" cy="1803600"/>
            <wp:effectExtent l="19050" t="19050" r="13970" b="25400"/>
            <wp:docPr id="78" name="图片 78" descr="C:\Users\swx941157\AppData\Roaming\eSpace_Desktop\UserData\swx941157\imagefiles\4011D42F-9B13-4CC2-AF53-808BAEB5EB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11D42F-9B13-4CC2-AF53-808BAEB5EB7C" descr="C:\Users\swx941157\AppData\Roaming\eSpace_Desktop\UserData\swx941157\imagefiles\4011D42F-9B13-4CC2-AF53-808BAEB5EB7C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80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B4C4A8" w14:textId="77777777" w:rsidR="00ED6DFC" w:rsidRPr="00D748B1" w:rsidRDefault="00ED6DFC" w:rsidP="00C66139">
      <w:pPr>
        <w:pStyle w:val="30"/>
      </w:pPr>
      <w:r w:rsidRPr="00D748B1">
        <w:t>在云服务器控制台找到安装数据库主机的</w:t>
      </w:r>
      <w:r w:rsidRPr="00D748B1">
        <w:t>ECS</w:t>
      </w:r>
      <w:r w:rsidRPr="00D748B1">
        <w:t>，点击查看基本信息，找到安全组。</w:t>
      </w:r>
    </w:p>
    <w:p w14:paraId="58E95060" w14:textId="77777777" w:rsidR="00ED6DFC" w:rsidRPr="00D748B1" w:rsidRDefault="00ED6DFC" w:rsidP="00F740C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6AA5291" wp14:editId="2F2E70CC">
                <wp:simplePos x="0" y="0"/>
                <wp:positionH relativeFrom="column">
                  <wp:posOffset>2497894</wp:posOffset>
                </wp:positionH>
                <wp:positionV relativeFrom="paragraph">
                  <wp:posOffset>1081356</wp:posOffset>
                </wp:positionV>
                <wp:extent cx="269630" cy="263086"/>
                <wp:effectExtent l="38100" t="19050" r="16510" b="41910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630" cy="26308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3E8D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3" o:spid="_x0000_s1026" type="#_x0000_t32" style="position:absolute;left:0;text-align:left;margin-left:196.7pt;margin-top:85.15pt;width:21.25pt;height:20.7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" strokecolor="#c7000b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3AA2012" wp14:editId="509D23D6">
                <wp:simplePos x="0" y="0"/>
                <wp:positionH relativeFrom="column">
                  <wp:posOffset>2304465</wp:posOffset>
                </wp:positionH>
                <wp:positionV relativeFrom="paragraph">
                  <wp:posOffset>1315818</wp:posOffset>
                </wp:positionV>
                <wp:extent cx="304800" cy="117230"/>
                <wp:effectExtent l="19050" t="19050" r="19050" b="1651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72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DEB118" id="矩形 34" o:spid="_x0000_s1026" style="position:absolute;left:0;text-align:left;margin-left:181.45pt;margin-top:103.6pt;width:24pt;height:9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74A5A7" wp14:editId="1103DA80">
                <wp:simplePos x="0" y="0"/>
                <wp:positionH relativeFrom="column">
                  <wp:posOffset>927002</wp:posOffset>
                </wp:positionH>
                <wp:positionV relativeFrom="paragraph">
                  <wp:posOffset>84895</wp:posOffset>
                </wp:positionV>
                <wp:extent cx="703385" cy="199292"/>
                <wp:effectExtent l="19050" t="19050" r="20955" b="1079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1992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E8DD9" id="矩形 45" o:spid="_x0000_s1026" style="position:absolute;left:0;text-align:left;margin-left:73pt;margin-top:6.7pt;width:55.4pt;height:15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" filled="f" strokecolor="#c7000b" strokeweight="2.25pt"/>
            </w:pict>
          </mc:Fallback>
        </mc:AlternateContent>
      </w:r>
      <w:r w:rsidRPr="00D748B1">
        <w:rPr>
          <w:noProof/>
        </w:rPr>
        <w:drawing>
          <wp:inline distT="0" distB="0" distL="0" distR="0" wp14:anchorId="5BE22A61" wp14:editId="0E80A8D4">
            <wp:extent cx="5454000" cy="1566000"/>
            <wp:effectExtent l="19050" t="19050" r="13970" b="15240"/>
            <wp:docPr id="79" name="图片 79" descr="C:\Users\swx941157\AppData\Roaming\eSpace_Desktop\UserData\swx941157\imagefiles\DABD81A5-0086-476F-B958-ECE3D8220A2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BD81A5-0086-476F-B958-ECE3D8220A2E" descr="C:\Users\swx941157\AppData\Roaming\eSpace_Desktop\UserData\swx941157\imagefiles\DABD81A5-0086-476F-B958-ECE3D8220A2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56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BD4992" w14:textId="77777777" w:rsidR="00ED6DFC" w:rsidRPr="00D748B1" w:rsidRDefault="00ED6DFC" w:rsidP="00F740C1">
      <w:pPr>
        <w:pStyle w:val="1e"/>
      </w:pPr>
      <w:r w:rsidRPr="002800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D97B78" wp14:editId="4A629C1C">
                <wp:simplePos x="0" y="0"/>
                <wp:positionH relativeFrom="column">
                  <wp:posOffset>3904663</wp:posOffset>
                </wp:positionH>
                <wp:positionV relativeFrom="paragraph">
                  <wp:posOffset>1375850</wp:posOffset>
                </wp:positionV>
                <wp:extent cx="456809" cy="181707"/>
                <wp:effectExtent l="38100" t="19050" r="19685" b="6604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09" cy="18170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3BE79" id="直接箭头连接符 54" o:spid="_x0000_s1026" type="#_x0000_t32" style="position:absolute;left:0;text-align:left;margin-left:307.45pt;margin-top:108.35pt;width:35.95pt;height:14.3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" strokecolor="#c7000b" strokeweight="2.25pt">
                <v:stroke endarrow="block"/>
              </v:shape>
            </w:pict>
          </mc:Fallback>
        </mc:AlternateContent>
      </w:r>
      <w:r w:rsidRPr="0028009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0BBF34" wp14:editId="11B31059">
                <wp:simplePos x="0" y="0"/>
                <wp:positionH relativeFrom="column">
                  <wp:posOffset>3629171</wp:posOffset>
                </wp:positionH>
                <wp:positionV relativeFrom="paragraph">
                  <wp:posOffset>1598588</wp:posOffset>
                </wp:positionV>
                <wp:extent cx="568569" cy="146050"/>
                <wp:effectExtent l="19050" t="19050" r="22225" b="2540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569" cy="146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71A615" id="矩形 55" o:spid="_x0000_s1026" style="position:absolute;left:0;text-align:left;margin-left:285.75pt;margin-top:125.85pt;width:44.75pt;height:11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" filled="f" strokecolor="#c7000b" strokeweight="2.25pt"/>
            </w:pict>
          </mc:Fallback>
        </mc:AlternateContent>
      </w:r>
      <w:r w:rsidRPr="00D748B1">
        <w:rPr>
          <w:noProof/>
        </w:rPr>
        <w:drawing>
          <wp:inline distT="0" distB="0" distL="0" distR="0" wp14:anchorId="1D86F3BC" wp14:editId="5D413F1F">
            <wp:extent cx="5454000" cy="2638800"/>
            <wp:effectExtent l="19050" t="19050" r="13970" b="28575"/>
            <wp:docPr id="80" name="图片 80" descr="C:\Users\swx941157\AppData\Roaming\eSpace_Desktop\UserData\swx941157\imagefiles\originalImgfiles\706CCCFF-F79D-42E1-BB1C-6E6CD1D86E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06CCCFF-F79D-42E1-BB1C-6E6CD1D86EB8" descr="C:\Users\swx941157\AppData\Roaming\eSpace_Desktop\UserData\swx941157\imagefiles\originalImgfiles\706CCCFF-F79D-42E1-BB1C-6E6CD1D86EB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5"/>
                    <a:stretch/>
                  </pic:blipFill>
                  <pic:spPr bwMode="auto">
                    <a:xfrm>
                      <a:off x="0" y="0"/>
                      <a:ext cx="5454000" cy="263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C1F96" w14:textId="77777777" w:rsidR="00ED6DFC" w:rsidRPr="00D748B1" w:rsidRDefault="00ED6DFC" w:rsidP="00C66139">
      <w:pPr>
        <w:pStyle w:val="30"/>
      </w:pPr>
      <w:r w:rsidRPr="00D748B1">
        <w:t>点击进入安全组，选择</w:t>
      </w:r>
      <w:r w:rsidRPr="00D748B1">
        <w:t>“</w:t>
      </w:r>
      <w:r w:rsidRPr="00D748B1">
        <w:t>入方向规则</w:t>
      </w:r>
      <w:r w:rsidRPr="00D748B1">
        <w:t>”</w:t>
      </w:r>
      <w:r w:rsidRPr="00D748B1">
        <w:t>并</w:t>
      </w:r>
      <w:r w:rsidRPr="00D748B1">
        <w:t>“</w:t>
      </w:r>
      <w:r w:rsidRPr="00D748B1">
        <w:t>添加规则</w:t>
      </w:r>
      <w:r w:rsidRPr="00D748B1">
        <w:t>”</w:t>
      </w:r>
      <w:r w:rsidRPr="00D748B1">
        <w:t>，进行</w:t>
      </w:r>
      <w:r w:rsidRPr="00D748B1">
        <w:t>26000</w:t>
      </w:r>
      <w:r w:rsidRPr="00D748B1">
        <w:t>端口设置。</w:t>
      </w:r>
    </w:p>
    <w:p w14:paraId="75148426" w14:textId="77777777" w:rsidR="00ED6DFC" w:rsidRPr="00D748B1" w:rsidRDefault="00ED6DFC" w:rsidP="00F740C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B1F8192" wp14:editId="72BA9ACC">
                <wp:simplePos x="0" y="0"/>
                <wp:positionH relativeFrom="column">
                  <wp:posOffset>1007892</wp:posOffset>
                </wp:positionH>
                <wp:positionV relativeFrom="paragraph">
                  <wp:posOffset>472440</wp:posOffset>
                </wp:positionV>
                <wp:extent cx="914400" cy="339725"/>
                <wp:effectExtent l="0" t="0" r="0" b="317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C9F6A0" w14:textId="77777777" w:rsidR="00CE03A8" w:rsidRPr="00FB5D83" w:rsidRDefault="00CE03A8" w:rsidP="00ED6DFC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  <w:t>2</w:t>
                            </w: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F8192" id="文本框 56" o:spid="_x0000_s1090" type="#_x0000_t202" style="position:absolute;left:0;text-align:left;margin-left:79.35pt;margin-top:37.2pt;width:1in;height:26.75pt;z-index:2517217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" filled="f" stroked="f" strokeweight=".5pt">
                <v:textbox>
                  <w:txbxContent>
                    <w:p w14:paraId="0CC9F6A0" w14:textId="77777777" w:rsidR="00CE03A8" w:rsidRPr="00FB5D83" w:rsidRDefault="00CE03A8" w:rsidP="00ED6DFC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  <w:t>2</w:t>
                      </w: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BD17F5D" wp14:editId="2F100B59">
                <wp:simplePos x="0" y="0"/>
                <wp:positionH relativeFrom="column">
                  <wp:posOffset>1249387</wp:posOffset>
                </wp:positionH>
                <wp:positionV relativeFrom="paragraph">
                  <wp:posOffset>718918</wp:posOffset>
                </wp:positionV>
                <wp:extent cx="703385" cy="322384"/>
                <wp:effectExtent l="19050" t="19050" r="20955" b="20955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5" cy="3223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1B6649" id="矩形 57" o:spid="_x0000_s1026" style="position:absolute;left:0;text-align:left;margin-left:98.4pt;margin-top:56.6pt;width:55.4pt;height:25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59012DA" wp14:editId="532FED8A">
                <wp:simplePos x="0" y="0"/>
                <wp:positionH relativeFrom="column">
                  <wp:posOffset>2618105</wp:posOffset>
                </wp:positionH>
                <wp:positionV relativeFrom="paragraph">
                  <wp:posOffset>55733</wp:posOffset>
                </wp:positionV>
                <wp:extent cx="914400" cy="339970"/>
                <wp:effectExtent l="0" t="0" r="0" b="3175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183051" w14:textId="77777777" w:rsidR="00CE03A8" w:rsidRPr="00FB5D83" w:rsidRDefault="00CE03A8" w:rsidP="00ED6DFC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012DA" id="文本框 58" o:spid="_x0000_s1091" type="#_x0000_t202" style="position:absolute;left:0;text-align:left;margin-left:206.15pt;margin-top:4.4pt;width:1in;height:26.75pt;z-index:2517207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" filled="f" stroked="f" strokeweight=".5pt">
                <v:textbox>
                  <w:txbxContent>
                    <w:p w14:paraId="1A183051" w14:textId="77777777" w:rsidR="00CE03A8" w:rsidRPr="00FB5D83" w:rsidRDefault="00CE03A8" w:rsidP="00ED6DFC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0B8B7BF" wp14:editId="796E1AD0">
                <wp:simplePos x="0" y="0"/>
                <wp:positionH relativeFrom="column">
                  <wp:posOffset>1741756</wp:posOffset>
                </wp:positionH>
                <wp:positionV relativeFrom="paragraph">
                  <wp:posOffset>273441</wp:posOffset>
                </wp:positionV>
                <wp:extent cx="861646" cy="328246"/>
                <wp:effectExtent l="19050" t="19050" r="15240" b="15240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46" cy="3282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91004" id="矩形 59" o:spid="_x0000_s1026" style="position:absolute;left:0;text-align:left;margin-left:137.15pt;margin-top:21.55pt;width:67.85pt;height:25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" filled="f" strokecolor="#c7000b" strokeweight="2.25pt"/>
            </w:pict>
          </mc:Fallback>
        </mc:AlternateContent>
      </w:r>
      <w:r w:rsidRPr="00D748B1">
        <w:rPr>
          <w:noProof/>
        </w:rPr>
        <w:drawing>
          <wp:inline distT="0" distB="0" distL="0" distR="0" wp14:anchorId="1007844B" wp14:editId="0B6AE5ED">
            <wp:extent cx="5454000" cy="3254400"/>
            <wp:effectExtent l="19050" t="19050" r="13970" b="22225"/>
            <wp:docPr id="81" name="图片 81" descr="C:\Users\swx941157\AppData\Roaming\eSpace_Desktop\UserData\swx941157\imagefiles\originalImgfiles\A91AA251-DA4A-4F8A-8272-A0006D3C08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91AA251-DA4A-4F8A-8272-A0006D3C08A2" descr="C:\Users\swx941157\AppData\Roaming\eSpace_Desktop\UserData\swx941157\imagefiles\originalImgfiles\A91AA251-DA4A-4F8A-8272-A0006D3C08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111" b="4981"/>
                    <a:stretch/>
                  </pic:blipFill>
                  <pic:spPr bwMode="auto">
                    <a:xfrm>
                      <a:off x="0" y="0"/>
                      <a:ext cx="5454000" cy="325440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E8AA9" w14:textId="77777777" w:rsidR="00ED6DFC" w:rsidRDefault="00ED6DFC" w:rsidP="00F740C1">
      <w:pPr>
        <w:pStyle w:val="1e"/>
      </w:pPr>
      <w:r w:rsidRPr="00FB5D8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F035CD0" wp14:editId="5F0C5560">
                <wp:simplePos x="0" y="0"/>
                <wp:positionH relativeFrom="column">
                  <wp:posOffset>2663043</wp:posOffset>
                </wp:positionH>
                <wp:positionV relativeFrom="paragraph">
                  <wp:posOffset>2035175</wp:posOffset>
                </wp:positionV>
                <wp:extent cx="914400" cy="339725"/>
                <wp:effectExtent l="0" t="0" r="0" b="31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F571" w14:textId="77777777" w:rsidR="00CE03A8" w:rsidRPr="00FB5D83" w:rsidRDefault="00CE03A8" w:rsidP="00ED6DFC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  <w:t>2</w:t>
                            </w: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35CD0" id="文本框 60" o:spid="_x0000_s1092" type="#_x0000_t202" style="position:absolute;left:0;text-align:left;margin-left:209.7pt;margin-top:160.25pt;width:1in;height:26.75pt;z-index:2517258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" filled="f" stroked="f" strokeweight=".5pt">
                <v:textbox>
                  <w:txbxContent>
                    <w:p w14:paraId="4C1BF571" w14:textId="77777777" w:rsidR="00CE03A8" w:rsidRPr="00FB5D83" w:rsidRDefault="00CE03A8" w:rsidP="00ED6DFC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  <w:t>2</w:t>
                      </w: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343E74" wp14:editId="2A4CEEA3">
                <wp:simplePos x="0" y="0"/>
                <wp:positionH relativeFrom="column">
                  <wp:posOffset>2937510</wp:posOffset>
                </wp:positionH>
                <wp:positionV relativeFrom="paragraph">
                  <wp:posOffset>2178880</wp:posOffset>
                </wp:positionV>
                <wp:extent cx="474785" cy="211015"/>
                <wp:effectExtent l="19050" t="19050" r="20955" b="1778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785" cy="2110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BB960" id="矩形 61" o:spid="_x0000_s1026" style="position:absolute;left:0;text-align:left;margin-left:231.3pt;margin-top:171.55pt;width:37.4pt;height:16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" filled="f" strokecolor="#c7000b" strokeweight="2.25pt"/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6BBEDA" wp14:editId="148590A8">
                <wp:simplePos x="0" y="0"/>
                <wp:positionH relativeFrom="column">
                  <wp:posOffset>666897</wp:posOffset>
                </wp:positionH>
                <wp:positionV relativeFrom="paragraph">
                  <wp:posOffset>1416685</wp:posOffset>
                </wp:positionV>
                <wp:extent cx="914400" cy="339725"/>
                <wp:effectExtent l="0" t="0" r="0" b="3175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9D2E4" w14:textId="77777777" w:rsidR="00CE03A8" w:rsidRPr="00FB5D83" w:rsidRDefault="00CE03A8" w:rsidP="00ED6DFC">
                            <w:pPr>
                              <w:ind w:left="0"/>
                              <w:rPr>
                                <w:rFonts w:ascii="Huawei Sans" w:hAnsi="Huawei Sans" w:cs="Huawei Sans"/>
                                <w:color w:val="C7000B"/>
                                <w:sz w:val="16"/>
                                <w:szCs w:val="16"/>
                              </w:rPr>
                            </w:pPr>
                            <w:r w:rsidRPr="00FB5D83">
                              <w:rPr>
                                <w:rFonts w:ascii="Huawei Sans" w:hAnsi="Huawei Sans" w:cs="Huawei Sans" w:hint="eastAsia"/>
                                <w:color w:val="C7000B"/>
                                <w:sz w:val="16"/>
                                <w:szCs w:val="16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BBEDA" id="文本框 62" o:spid="_x0000_s1093" type="#_x0000_t202" style="position:absolute;left:0;text-align:left;margin-left:52.5pt;margin-top:111.55pt;width:1in;height:26.75pt;z-index:2517237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" filled="f" stroked="f" strokeweight=".5pt">
                <v:textbox>
                  <w:txbxContent>
                    <w:p w14:paraId="12C9D2E4" w14:textId="77777777" w:rsidR="00CE03A8" w:rsidRPr="00FB5D83" w:rsidRDefault="00CE03A8" w:rsidP="00ED6DFC">
                      <w:pPr>
                        <w:ind w:left="0"/>
                        <w:rPr>
                          <w:rFonts w:ascii="Huawei Sans" w:hAnsi="Huawei Sans" w:cs="Huawei Sans"/>
                          <w:color w:val="C7000B"/>
                          <w:sz w:val="16"/>
                          <w:szCs w:val="16"/>
                        </w:rPr>
                      </w:pPr>
                      <w:r w:rsidRPr="00FB5D83">
                        <w:rPr>
                          <w:rFonts w:ascii="Huawei Sans" w:hAnsi="Huawei Sans" w:cs="Huawei Sans" w:hint="eastAsia"/>
                          <w:color w:val="C7000B"/>
                          <w:sz w:val="16"/>
                          <w:szCs w:val="16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30B403D" wp14:editId="41AC61BD">
                <wp:simplePos x="0" y="0"/>
                <wp:positionH relativeFrom="column">
                  <wp:posOffset>821494</wp:posOffset>
                </wp:positionH>
                <wp:positionV relativeFrom="paragraph">
                  <wp:posOffset>1645480</wp:posOffset>
                </wp:positionV>
                <wp:extent cx="949569" cy="211015"/>
                <wp:effectExtent l="19050" t="19050" r="22225" b="17780"/>
                <wp:wrapNone/>
                <wp:docPr id="63" name="矩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569" cy="2110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C319D6" id="矩形 63" o:spid="_x0000_s1026" style="position:absolute;left:0;text-align:left;margin-left:64.7pt;margin-top:129.55pt;width:74.75pt;height:16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" filled="f" strokecolor="#c7000b" strokeweight="2.25pt"/>
            </w:pict>
          </mc:Fallback>
        </mc:AlternateContent>
      </w:r>
      <w:r w:rsidRPr="00D748B1">
        <w:rPr>
          <w:noProof/>
        </w:rPr>
        <w:drawing>
          <wp:inline distT="0" distB="0" distL="0" distR="0" wp14:anchorId="0D2E79FD" wp14:editId="4B0A88B8">
            <wp:extent cx="5454000" cy="2512800"/>
            <wp:effectExtent l="19050" t="19050" r="13970" b="20955"/>
            <wp:docPr id="82" name="图片 82" descr="C:\Users\swx941157\AppData\Roaming\eSpace_Desktop\UserData\swx941157\imagefiles\F9A58114-4666-4DB4-864A-4149937490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A58114-4666-4DB4-864A-4149937490BB" descr="C:\Users\swx941157\AppData\Roaming\eSpace_Desktop\UserData\swx941157\imagefiles\F9A58114-4666-4DB4-864A-4149937490B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512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BA3BC1" w14:textId="77777777" w:rsidR="00ED6DFC" w:rsidRDefault="00ED6DFC" w:rsidP="00F740C1">
      <w:pPr>
        <w:pStyle w:val="1e"/>
      </w:pPr>
      <w:r>
        <w:t>确定后</w:t>
      </w:r>
      <w:r>
        <w:rPr>
          <w:rFonts w:hint="eastAsia"/>
        </w:rPr>
        <w:t>，</w:t>
      </w:r>
      <w:r>
        <w:t>可以看到入网规则</w:t>
      </w:r>
      <w:r>
        <w:rPr>
          <w:rFonts w:hint="eastAsia"/>
        </w:rPr>
        <w:t>多了“</w:t>
      </w:r>
      <w:r>
        <w:rPr>
          <w:rFonts w:hint="eastAsia"/>
        </w:rPr>
        <w:t>TCP:</w:t>
      </w:r>
      <w:r>
        <w:t>26000</w:t>
      </w:r>
      <w:r>
        <w:rPr>
          <w:rFonts w:hint="eastAsia"/>
        </w:rPr>
        <w:t>”，如下图：</w:t>
      </w:r>
    </w:p>
    <w:p w14:paraId="20932418" w14:textId="77777777" w:rsidR="00ED6DFC" w:rsidRPr="00D748B1" w:rsidRDefault="00ED6DFC" w:rsidP="00F740C1">
      <w:pPr>
        <w:pStyle w:val="1e"/>
      </w:pP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E2BE251" wp14:editId="249637B6">
                <wp:simplePos x="0" y="0"/>
                <wp:positionH relativeFrom="column">
                  <wp:posOffset>1454541</wp:posOffset>
                </wp:positionH>
                <wp:positionV relativeFrom="paragraph">
                  <wp:posOffset>16217</wp:posOffset>
                </wp:positionV>
                <wp:extent cx="627136" cy="245745"/>
                <wp:effectExtent l="19050" t="19050" r="20955" b="2095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7136" cy="2457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34CB84" id="矩形 64" o:spid="_x0000_s1026" style="position:absolute;left:0;text-align:left;margin-left:114.55pt;margin-top:1.3pt;width:49.4pt;height:19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" filled="f" strokecolor="#c7000b" strokeweight="2.25pt"/>
            </w:pict>
          </mc:Fallback>
        </mc:AlternateContent>
      </w:r>
      <w:r w:rsidRPr="00280093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E40561" wp14:editId="13AF1FED">
                <wp:simplePos x="0" y="0"/>
                <wp:positionH relativeFrom="column">
                  <wp:posOffset>1717870</wp:posOffset>
                </wp:positionH>
                <wp:positionV relativeFrom="paragraph">
                  <wp:posOffset>2571652</wp:posOffset>
                </wp:positionV>
                <wp:extent cx="621323" cy="228210"/>
                <wp:effectExtent l="38100" t="19050" r="7620" b="57785"/>
                <wp:wrapNone/>
                <wp:docPr id="65" name="直接箭头连接符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1323" cy="2282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7000B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F458E" id="直接箭头连接符 65" o:spid="_x0000_s1026" type="#_x0000_t32" style="position:absolute;left:0;text-align:left;margin-left:135.25pt;margin-top:202.5pt;width:48.9pt;height:17.9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" strokecolor="#c7000b" strokeweight="2.25pt">
                <v:stroke endarrow="block"/>
              </v:shape>
            </w:pict>
          </mc:Fallback>
        </mc:AlternateContent>
      </w:r>
      <w:r w:rsidRPr="00FB5D8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06877BA" wp14:editId="02C5EFFE">
                <wp:simplePos x="0" y="0"/>
                <wp:positionH relativeFrom="column">
                  <wp:posOffset>1265555</wp:posOffset>
                </wp:positionH>
                <wp:positionV relativeFrom="paragraph">
                  <wp:posOffset>2864632</wp:posOffset>
                </wp:positionV>
                <wp:extent cx="609063" cy="211015"/>
                <wp:effectExtent l="19050" t="19050" r="19685" b="1778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063" cy="2110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96940" id="矩形 66" o:spid="_x0000_s1026" style="position:absolute;left:0;text-align:left;margin-left:99.65pt;margin-top:225.55pt;width:47.95pt;height:16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E949971" wp14:editId="25CF90C5">
            <wp:extent cx="5454000" cy="3218400"/>
            <wp:effectExtent l="19050" t="19050" r="13970" b="20320"/>
            <wp:docPr id="83" name="图片 83" descr="C:\Users\swx941157\AppData\Roaming\eSpace_Desktop\UserData\swx941157\imagefiles\61157647-1F30-4E78-9BF8-9C7938C51F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157647-1F30-4E78-9BF8-9C7938C51FE6" descr="C:\Users\swx941157\AppData\Roaming\eSpace_Desktop\UserData\swx941157\imagefiles\61157647-1F30-4E78-9BF8-9C7938C51FE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3218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392743" w14:textId="7F860ABE" w:rsidR="00FF3420" w:rsidRPr="00D748B1" w:rsidRDefault="00F2496B" w:rsidP="00ED6DFC">
      <w:pPr>
        <w:pStyle w:val="3"/>
        <w:numPr>
          <w:ilvl w:val="2"/>
          <w:numId w:val="4"/>
        </w:numPr>
        <w:rPr>
          <w:rFonts w:cs="Huawei Sans"/>
        </w:rPr>
      </w:pPr>
      <w:bookmarkStart w:id="21" w:name="_Toc66441145"/>
      <w:r>
        <w:rPr>
          <w:rFonts w:cs="Huawei Sans" w:hint="eastAsia"/>
        </w:rPr>
        <w:t>数据源安装配置</w:t>
      </w:r>
      <w:bookmarkEnd w:id="21"/>
    </w:p>
    <w:p w14:paraId="71AA330D" w14:textId="287A9DCD" w:rsidR="00ED6DFC" w:rsidRPr="00D748B1" w:rsidRDefault="00ED6DFC" w:rsidP="00C66139">
      <w:pPr>
        <w:pStyle w:val="30"/>
      </w:pPr>
      <w:r w:rsidRPr="00D748B1">
        <w:t>下载</w:t>
      </w:r>
      <w:proofErr w:type="spellStart"/>
      <w:r w:rsidR="00FF3420" w:rsidRPr="00FF3420">
        <w:t>unixODBC</w:t>
      </w:r>
      <w:proofErr w:type="spellEnd"/>
      <w:r w:rsidR="00FF3420" w:rsidRPr="00FF3420">
        <w:t>源码包</w:t>
      </w:r>
      <w:r w:rsidRPr="00D748B1">
        <w:t>。</w:t>
      </w:r>
    </w:p>
    <w:p w14:paraId="17F36BF4" w14:textId="7DCC5314" w:rsidR="00ED6DFC" w:rsidRPr="00D748B1" w:rsidRDefault="00FF3420" w:rsidP="00F740C1">
      <w:pPr>
        <w:pStyle w:val="1e"/>
      </w:pPr>
      <w:r w:rsidRPr="00FF3420">
        <w:t>获取参考地址：</w:t>
      </w:r>
      <w:r w:rsidR="005C23F8">
        <w:fldChar w:fldCharType="begin"/>
      </w:r>
      <w:r w:rsidR="005C23F8">
        <w:instrText xml:space="preserve"> HYPERLINK "http://sourceforge.net/projects/unixodbc/files/unixODBC/2.3.0/unixODBC-2.3.0.tar.gz/download" </w:instrText>
      </w:r>
      <w:r w:rsidR="005C23F8">
        <w:fldChar w:fldCharType="separate"/>
      </w:r>
      <w:r w:rsidRPr="00FF3420">
        <w:t>http://sourceforge.net/projects/unixodbc/files/unixODBC/2.3.0/unixODBC-2.3.0.tar.gz/download</w:t>
      </w:r>
      <w:r w:rsidR="005C23F8">
        <w:fldChar w:fldCharType="end"/>
      </w:r>
    </w:p>
    <w:p w14:paraId="70813CD0" w14:textId="10E0E9D7" w:rsidR="00ED6DFC" w:rsidRDefault="00B20239" w:rsidP="00F740C1">
      <w:pPr>
        <w:pStyle w:val="1e"/>
      </w:pPr>
      <w:r w:rsidRPr="00FB5D8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16CDAE6" wp14:editId="1F84A316">
                <wp:simplePos x="0" y="0"/>
                <wp:positionH relativeFrom="column">
                  <wp:posOffset>670965</wp:posOffset>
                </wp:positionH>
                <wp:positionV relativeFrom="paragraph">
                  <wp:posOffset>2749212</wp:posOffset>
                </wp:positionV>
                <wp:extent cx="1202353" cy="242908"/>
                <wp:effectExtent l="19050" t="19050" r="17145" b="24130"/>
                <wp:wrapNone/>
                <wp:docPr id="97" name="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353" cy="2429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C940D" id="矩形 97" o:spid="_x0000_s1026" style="position:absolute;left:0;text-align:left;margin-left:52.85pt;margin-top:216.45pt;width:94.65pt;height:19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" filled="f" strokecolor="#c7000b" strokeweight="2.25pt"/>
            </w:pict>
          </mc:Fallback>
        </mc:AlternateContent>
      </w:r>
      <w:r w:rsidR="00FF3420">
        <w:rPr>
          <w:noProof/>
        </w:rPr>
        <w:drawing>
          <wp:inline distT="0" distB="0" distL="0" distR="0" wp14:anchorId="0005D7DC" wp14:editId="7BB45E64">
            <wp:extent cx="5330190" cy="2978666"/>
            <wp:effectExtent l="19050" t="19050" r="22860" b="1270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8093" cy="298867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37D5B7" w14:textId="48A8DADB" w:rsidR="00FF3420" w:rsidRPr="00D748B1" w:rsidRDefault="00FF3420" w:rsidP="00F740C1">
      <w:pPr>
        <w:pStyle w:val="1e"/>
      </w:pPr>
      <w:r>
        <w:rPr>
          <w:rFonts w:hint="eastAsia"/>
        </w:rPr>
        <w:t>下载后的文件名为：</w:t>
      </w:r>
      <w:r w:rsidRPr="00FF3420">
        <w:t>unixODBC-2.3.0.tar.gz</w:t>
      </w:r>
    </w:p>
    <w:p w14:paraId="2906FB37" w14:textId="535C051A" w:rsidR="00ED6DFC" w:rsidRDefault="002A19E2" w:rsidP="00C66139">
      <w:pPr>
        <w:pStyle w:val="30"/>
      </w:pPr>
      <w:r>
        <w:rPr>
          <w:rFonts w:hint="eastAsia"/>
        </w:rPr>
        <w:t>下载</w:t>
      </w:r>
      <w:r w:rsidRPr="002A19E2">
        <w:t>客户端</w:t>
      </w:r>
      <w:proofErr w:type="spellStart"/>
      <w:r w:rsidRPr="002A19E2">
        <w:t>openGauss</w:t>
      </w:r>
      <w:proofErr w:type="spellEnd"/>
      <w:r>
        <w:t xml:space="preserve"> ODBC</w:t>
      </w:r>
      <w:r>
        <w:t>驱动</w:t>
      </w:r>
      <w:r>
        <w:rPr>
          <w:rFonts w:hint="eastAsia"/>
        </w:rPr>
        <w:t>包</w:t>
      </w:r>
      <w:r w:rsidR="00ED6DFC" w:rsidRPr="00D748B1">
        <w:t>。</w:t>
      </w:r>
    </w:p>
    <w:p w14:paraId="58ED5AB5" w14:textId="333473E3" w:rsidR="002A19E2" w:rsidRDefault="002A19E2" w:rsidP="00F740C1">
      <w:pPr>
        <w:pStyle w:val="1e"/>
      </w:pPr>
      <w:r w:rsidRPr="00FF3420">
        <w:t>获取参考地址：</w:t>
      </w:r>
      <w:r w:rsidR="002713DB" w:rsidRPr="002713DB">
        <w:t>https://opengauss.obs.cn-south-1.myhuaweicloud.com/1.1.0/arm/openGauss-1.1.0-ODBC.tar.gz</w:t>
      </w:r>
    </w:p>
    <w:p w14:paraId="3590E421" w14:textId="09E7958F" w:rsidR="00B20239" w:rsidRDefault="00723F1D" w:rsidP="00F740C1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4613444" wp14:editId="0526D354">
                <wp:simplePos x="0" y="0"/>
                <wp:positionH relativeFrom="column">
                  <wp:posOffset>3518498</wp:posOffset>
                </wp:positionH>
                <wp:positionV relativeFrom="paragraph">
                  <wp:posOffset>937260</wp:posOffset>
                </wp:positionV>
                <wp:extent cx="559294" cy="204186"/>
                <wp:effectExtent l="19050" t="19050" r="12700" b="24765"/>
                <wp:wrapNone/>
                <wp:docPr id="216" name="矩形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294" cy="2041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7CB958" id="矩形 216" o:spid="_x0000_s1026" style="position:absolute;left:0;text-align:left;margin-left:277.05pt;margin-top:73.8pt;width:44.05pt;height:16.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" filled="f" strokecolor="#c00000" strokeweight="2.25pt"/>
            </w:pict>
          </mc:Fallback>
        </mc:AlternateContent>
      </w:r>
      <w:r w:rsidR="002713DB">
        <w:rPr>
          <w:noProof/>
        </w:rPr>
        <w:drawing>
          <wp:inline distT="0" distB="0" distL="0" distR="0" wp14:anchorId="339AF9C0" wp14:editId="53F1CAE9">
            <wp:extent cx="5454000" cy="1432800"/>
            <wp:effectExtent l="19050" t="19050" r="13970" b="15240"/>
            <wp:docPr id="215" name="图片 215" descr="C:\Users\swx941157\AppData\Roaming\eSpace_Desktop\UserData\swx941157\imagefiles\originalImgfiles\57D350B5-2F38-422A-B172-D6651E0985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D350B5-2F38-422A-B172-D6651E0985CC" descr="C:\Users\swx941157\AppData\Roaming\eSpace_Desktop\UserData\swx941157\imagefiles\originalImgfiles\57D350B5-2F38-422A-B172-D6651E0985CC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432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1EB09B" w14:textId="7B57F6A8" w:rsidR="00ED6DFC" w:rsidRPr="00D748B1" w:rsidRDefault="00B20239" w:rsidP="00F740C1">
      <w:pPr>
        <w:pStyle w:val="1e"/>
      </w:pPr>
      <w:r>
        <w:rPr>
          <w:rFonts w:hint="eastAsia"/>
        </w:rPr>
        <w:t>下载后的文件名为：</w:t>
      </w:r>
      <w:r w:rsidR="002713DB" w:rsidRPr="002713DB">
        <w:t>openGauss-1.1.0-ODBC.tar.gz</w:t>
      </w:r>
    </w:p>
    <w:p w14:paraId="2AFC2287" w14:textId="5F0ABBB8" w:rsidR="00ED6DFC" w:rsidRDefault="0028004A" w:rsidP="00C66139">
      <w:pPr>
        <w:pStyle w:val="30"/>
      </w:pPr>
      <w:r>
        <w:rPr>
          <w:rFonts w:hint="eastAsia"/>
        </w:rPr>
        <w:t>上传</w:t>
      </w:r>
      <w:proofErr w:type="spellStart"/>
      <w:r w:rsidRPr="00FF3420">
        <w:t>unixODBC</w:t>
      </w:r>
      <w:proofErr w:type="spellEnd"/>
      <w:r w:rsidRPr="00FF3420">
        <w:t>源码包</w:t>
      </w:r>
      <w:r>
        <w:rPr>
          <w:rFonts w:hint="eastAsia"/>
        </w:rPr>
        <w:t>、</w:t>
      </w:r>
      <w:r>
        <w:t>ODBC</w:t>
      </w:r>
      <w:r>
        <w:t>驱动</w:t>
      </w:r>
      <w:r>
        <w:rPr>
          <w:rFonts w:hint="eastAsia"/>
        </w:rPr>
        <w:t>包</w:t>
      </w:r>
      <w:r w:rsidR="00ED6DFC">
        <w:rPr>
          <w:rFonts w:hint="eastAsia"/>
        </w:rPr>
        <w:t>。</w:t>
      </w:r>
    </w:p>
    <w:p w14:paraId="39D06340" w14:textId="01A60D4C" w:rsidR="0028004A" w:rsidRDefault="0028004A" w:rsidP="00F740C1">
      <w:pPr>
        <w:pStyle w:val="1e"/>
      </w:pPr>
      <w:r>
        <w:rPr>
          <w:rFonts w:hint="eastAsia"/>
        </w:rPr>
        <w:t>通过文件传输工具（如：</w:t>
      </w:r>
      <w:r w:rsidRPr="0028004A">
        <w:t>WinSCP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t>FTP</w:t>
      </w:r>
      <w:r>
        <w:rPr>
          <w:rFonts w:hint="eastAsia"/>
        </w:rPr>
        <w:t>等），将</w:t>
      </w:r>
      <w:proofErr w:type="spellStart"/>
      <w:r w:rsidRPr="00FF3420">
        <w:t>unixODBC</w:t>
      </w:r>
      <w:proofErr w:type="spellEnd"/>
      <w:r w:rsidRPr="00FF3420">
        <w:t>源码包</w:t>
      </w:r>
      <w:r>
        <w:rPr>
          <w:rFonts w:hint="eastAsia"/>
        </w:rPr>
        <w:t>、</w:t>
      </w:r>
      <w:r>
        <w:t>ODBC</w:t>
      </w:r>
      <w:r>
        <w:t>驱动</w:t>
      </w:r>
      <w:r>
        <w:rPr>
          <w:rFonts w:hint="eastAsia"/>
        </w:rPr>
        <w:t>包二个包上传至数据库服务器</w:t>
      </w:r>
      <w:r w:rsidRPr="008554D4">
        <w:rPr>
          <w:color w:val="C7000B"/>
        </w:rPr>
        <w:t>/</w:t>
      </w:r>
      <w:proofErr w:type="spellStart"/>
      <w:r w:rsidRPr="008554D4">
        <w:rPr>
          <w:color w:val="C7000B"/>
        </w:rPr>
        <w:t>usr</w:t>
      </w:r>
      <w:proofErr w:type="spellEnd"/>
      <w:r w:rsidRPr="008554D4">
        <w:rPr>
          <w:color w:val="C7000B"/>
        </w:rPr>
        <w:t>/local</w:t>
      </w:r>
      <w:r w:rsidRPr="0028004A">
        <w:rPr>
          <w:rFonts w:hint="eastAsia"/>
        </w:rPr>
        <w:t>目录下。</w:t>
      </w:r>
    </w:p>
    <w:p w14:paraId="5FB49188" w14:textId="5A58C9CA" w:rsidR="0028004A" w:rsidRDefault="001E1A21" w:rsidP="00F740C1">
      <w:pPr>
        <w:pStyle w:val="1e"/>
      </w:pPr>
      <w:r w:rsidRPr="00FB5D8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FC5F4BD" wp14:editId="04E664CD">
                <wp:simplePos x="0" y="0"/>
                <wp:positionH relativeFrom="column">
                  <wp:posOffset>3005604</wp:posOffset>
                </wp:positionH>
                <wp:positionV relativeFrom="paragraph">
                  <wp:posOffset>638783</wp:posOffset>
                </wp:positionV>
                <wp:extent cx="599535" cy="205132"/>
                <wp:effectExtent l="19050" t="19050" r="10160" b="23495"/>
                <wp:wrapNone/>
                <wp:docPr id="101" name="矩形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535" cy="2051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E575CD" id="矩形 101" o:spid="_x0000_s1026" style="position:absolute;left:0;text-align:left;margin-left:236.65pt;margin-top:50.3pt;width:47.2pt;height:16.1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" filled="f" strokecolor="#c7000b" strokeweight="2.25pt"/>
            </w:pict>
          </mc:Fallback>
        </mc:AlternateContent>
      </w:r>
      <w:r w:rsidR="00B709CE" w:rsidRPr="00FB5D83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372C6E" wp14:editId="28A964ED">
                <wp:simplePos x="0" y="0"/>
                <wp:positionH relativeFrom="column">
                  <wp:posOffset>3063970</wp:posOffset>
                </wp:positionH>
                <wp:positionV relativeFrom="paragraph">
                  <wp:posOffset>2029838</wp:posOffset>
                </wp:positionV>
                <wp:extent cx="1069880" cy="287520"/>
                <wp:effectExtent l="19050" t="19050" r="16510" b="1778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880" cy="287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FC21B" id="矩形 100" o:spid="_x0000_s1026" style="position:absolute;left:0;text-align:left;margin-left:241.25pt;margin-top:159.85pt;width:84.25pt;height:22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" filled="f" strokecolor="#c7000b" strokeweight="2.25pt"/>
            </w:pict>
          </mc:Fallback>
        </mc:AlternateContent>
      </w:r>
      <w:r w:rsidR="00B709CE">
        <w:rPr>
          <w:noProof/>
        </w:rPr>
        <w:drawing>
          <wp:inline distT="0" distB="0" distL="0" distR="0" wp14:anchorId="697817EA" wp14:editId="47854710">
            <wp:extent cx="5396460" cy="2374599"/>
            <wp:effectExtent l="19050" t="19050" r="13970" b="260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0932" cy="23809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FE566" w14:textId="64A649BE" w:rsidR="0028004A" w:rsidRDefault="00B7395C" w:rsidP="00C66139">
      <w:pPr>
        <w:pStyle w:val="30"/>
      </w:pPr>
      <w:r w:rsidRPr="00B7395C">
        <w:t>安装</w:t>
      </w:r>
      <w:proofErr w:type="spellStart"/>
      <w:r w:rsidRPr="00B7395C">
        <w:t>unixODBC</w:t>
      </w:r>
      <w:proofErr w:type="spellEnd"/>
      <w:r>
        <w:rPr>
          <w:rFonts w:hint="eastAsia"/>
        </w:rPr>
        <w:t>。</w:t>
      </w:r>
    </w:p>
    <w:p w14:paraId="38F02B87" w14:textId="2E94009A" w:rsidR="00B7395C" w:rsidRDefault="00B7395C" w:rsidP="00F740C1">
      <w:pPr>
        <w:pStyle w:val="1e"/>
      </w:pPr>
      <w:r>
        <w:rPr>
          <w:rFonts w:hint="eastAsia"/>
        </w:rPr>
        <w:t>为了操作方便，可以通过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工具（如：</w:t>
      </w:r>
      <w:r>
        <w:t>putty</w:t>
      </w:r>
      <w:r>
        <w:rPr>
          <w:rFonts w:hint="eastAsia"/>
        </w:rPr>
        <w:t>、</w:t>
      </w:r>
      <w:proofErr w:type="spellStart"/>
      <w:r>
        <w:rPr>
          <w:rFonts w:hint="eastAsia"/>
        </w:rPr>
        <w:t>X</w:t>
      </w:r>
      <w:r>
        <w:t>shell</w:t>
      </w:r>
      <w:proofErr w:type="spellEnd"/>
      <w:r>
        <w:rPr>
          <w:rFonts w:hint="eastAsia"/>
        </w:rPr>
        <w:t>等）</w:t>
      </w:r>
      <w:r w:rsidRPr="00B47A20">
        <w:rPr>
          <w:rFonts w:hint="eastAsia"/>
        </w:rPr>
        <w:t>连接到</w:t>
      </w:r>
      <w:r>
        <w:rPr>
          <w:rFonts w:hint="eastAsia"/>
        </w:rPr>
        <w:t>数据库</w:t>
      </w:r>
      <w:r w:rsidRPr="00B47A20">
        <w:rPr>
          <w:rFonts w:hint="eastAsia"/>
        </w:rPr>
        <w:t>服务器，进行安装</w:t>
      </w:r>
      <w:r>
        <w:rPr>
          <w:rFonts w:hint="eastAsia"/>
        </w:rPr>
        <w:t>，具体操作如下：</w:t>
      </w:r>
    </w:p>
    <w:p w14:paraId="3ABFDDE1" w14:textId="6BB41622" w:rsidR="00B7395C" w:rsidRDefault="00B7395C" w:rsidP="00F740C1">
      <w:pPr>
        <w:pStyle w:val="1e"/>
      </w:pPr>
      <w:r>
        <w:rPr>
          <w:rFonts w:hint="eastAsia"/>
        </w:rPr>
        <w:t>先解压</w:t>
      </w:r>
      <w:r w:rsidR="009F27AF">
        <w:rPr>
          <w:rFonts w:hint="eastAsia"/>
        </w:rPr>
        <w:t>安装包。</w:t>
      </w:r>
    </w:p>
    <w:p w14:paraId="7FDE2B65" w14:textId="5E1B78A1" w:rsidR="00390521" w:rsidRDefault="00390521" w:rsidP="00F740C1">
      <w:pPr>
        <w:pStyle w:val="affffff5"/>
      </w:pPr>
      <w:r w:rsidRPr="000D73DF">
        <w:t xml:space="preserve">[root@ecs-4e5b local]# </w:t>
      </w:r>
      <w:r w:rsidRPr="00772002">
        <w:rPr>
          <w:rFonts w:eastAsia="微软雅黑"/>
          <w:b/>
          <w:color w:val="C00000"/>
          <w:szCs w:val="18"/>
          <w:shd w:val="pct15" w:color="auto" w:fill="FFFFFF"/>
          <w:lang w:eastAsia="en-US"/>
        </w:rPr>
        <w:t>cd /</w:t>
      </w:r>
      <w:proofErr w:type="spellStart"/>
      <w:r w:rsidRPr="00772002">
        <w:rPr>
          <w:rFonts w:eastAsia="微软雅黑"/>
          <w:b/>
          <w:color w:val="C00000"/>
          <w:szCs w:val="18"/>
          <w:shd w:val="pct15" w:color="auto" w:fill="FFFFFF"/>
          <w:lang w:eastAsia="en-US"/>
        </w:rPr>
        <w:t>usr</w:t>
      </w:r>
      <w:proofErr w:type="spellEnd"/>
      <w:r w:rsidRPr="00772002">
        <w:rPr>
          <w:rFonts w:eastAsia="微软雅黑"/>
          <w:b/>
          <w:color w:val="C00000"/>
          <w:szCs w:val="18"/>
          <w:shd w:val="pct15" w:color="auto" w:fill="FFFFFF"/>
          <w:lang w:eastAsia="en-US"/>
        </w:rPr>
        <w:t>/local</w:t>
      </w:r>
    </w:p>
    <w:p w14:paraId="2D33C2B4" w14:textId="6BAF001E" w:rsidR="00B7395C" w:rsidRPr="008B1BC2" w:rsidRDefault="00B7395C" w:rsidP="00F740C1">
      <w:pPr>
        <w:pStyle w:val="affffff5"/>
        <w:rPr>
          <w:shd w:val="pct15" w:color="auto" w:fill="FFFFFF"/>
          <w:lang w:eastAsia="en-US"/>
        </w:rPr>
      </w:pPr>
      <w:r>
        <w:t>[root@</w:t>
      </w:r>
      <w:r w:rsidR="00390521" w:rsidRPr="000D73DF">
        <w:t>ecs-4e5b</w:t>
      </w:r>
      <w:r>
        <w:t xml:space="preserve"> local]# </w:t>
      </w:r>
      <w:r w:rsidRPr="00772002">
        <w:rPr>
          <w:rFonts w:eastAsia="微软雅黑"/>
          <w:b/>
          <w:color w:val="C00000"/>
          <w:szCs w:val="18"/>
          <w:shd w:val="pct15" w:color="auto" w:fill="FFFFFF"/>
          <w:lang w:eastAsia="en-US"/>
        </w:rPr>
        <w:t xml:space="preserve">tar </w:t>
      </w:r>
      <w:r w:rsidR="00772002">
        <w:rPr>
          <w:rFonts w:eastAsia="微软雅黑"/>
          <w:b/>
          <w:color w:val="C00000"/>
          <w:szCs w:val="18"/>
          <w:shd w:val="pct15" w:color="auto" w:fill="FFFFFF"/>
          <w:lang w:eastAsia="en-US"/>
        </w:rPr>
        <w:t>-</w:t>
      </w:r>
      <w:proofErr w:type="spellStart"/>
      <w:r w:rsidRPr="00772002">
        <w:rPr>
          <w:rFonts w:eastAsia="微软雅黑"/>
          <w:b/>
          <w:color w:val="C00000"/>
          <w:szCs w:val="18"/>
          <w:shd w:val="pct15" w:color="auto" w:fill="FFFFFF"/>
          <w:lang w:eastAsia="en-US"/>
        </w:rPr>
        <w:t>zxvf</w:t>
      </w:r>
      <w:proofErr w:type="spellEnd"/>
      <w:r w:rsidRPr="00772002">
        <w:rPr>
          <w:rFonts w:eastAsia="微软雅黑"/>
          <w:b/>
          <w:color w:val="C00000"/>
          <w:szCs w:val="18"/>
          <w:shd w:val="pct15" w:color="auto" w:fill="FFFFFF"/>
          <w:lang w:eastAsia="en-US"/>
        </w:rPr>
        <w:t xml:space="preserve"> unixODBC-2.3.0.tar.gz</w:t>
      </w:r>
    </w:p>
    <w:p w14:paraId="35C141EB" w14:textId="77777777" w:rsidR="00B7395C" w:rsidRDefault="00B7395C" w:rsidP="00F740C1">
      <w:pPr>
        <w:pStyle w:val="affffff5"/>
      </w:pPr>
      <w:r>
        <w:t>unixODBC-2.3.0/</w:t>
      </w:r>
    </w:p>
    <w:p w14:paraId="520AACA3" w14:textId="77777777" w:rsidR="00B7395C" w:rsidRDefault="00B7395C" w:rsidP="00F740C1">
      <w:pPr>
        <w:pStyle w:val="affffff5"/>
      </w:pPr>
      <w:r>
        <w:t>unixODBC-2.3.0/</w:t>
      </w:r>
      <w:proofErr w:type="spellStart"/>
      <w:r>
        <w:t>ini</w:t>
      </w:r>
      <w:proofErr w:type="spellEnd"/>
      <w:r>
        <w:t>/</w:t>
      </w:r>
    </w:p>
    <w:p w14:paraId="7E8DC200" w14:textId="77777777" w:rsidR="00B7395C" w:rsidRDefault="00B7395C" w:rsidP="00F740C1">
      <w:pPr>
        <w:pStyle w:val="affffff5"/>
      </w:pPr>
      <w:r>
        <w:t>unixODBC-2.3.0/</w:t>
      </w:r>
      <w:proofErr w:type="spellStart"/>
      <w:r>
        <w:t>ini</w:t>
      </w:r>
      <w:proofErr w:type="spellEnd"/>
      <w:r>
        <w:t>/</w:t>
      </w:r>
      <w:proofErr w:type="spellStart"/>
      <w:r>
        <w:t>iniPropertyUpdate.c</w:t>
      </w:r>
      <w:proofErr w:type="spellEnd"/>
    </w:p>
    <w:p w14:paraId="1F588392" w14:textId="77777777" w:rsidR="00B7395C" w:rsidRDefault="00B7395C" w:rsidP="00F740C1">
      <w:pPr>
        <w:pStyle w:val="affffff5"/>
      </w:pPr>
      <w:r>
        <w:t>unixODBC-2.3.0/</w:t>
      </w:r>
      <w:proofErr w:type="spellStart"/>
      <w:r>
        <w:t>ini</w:t>
      </w:r>
      <w:proofErr w:type="spellEnd"/>
      <w:r>
        <w:t>/</w:t>
      </w:r>
      <w:proofErr w:type="spellStart"/>
      <w:r>
        <w:t>iniProperty.c</w:t>
      </w:r>
      <w:proofErr w:type="spellEnd"/>
    </w:p>
    <w:p w14:paraId="240696C5" w14:textId="21BC3E66" w:rsidR="00B7395C" w:rsidRDefault="00B7395C" w:rsidP="00F740C1">
      <w:pPr>
        <w:pStyle w:val="affffff5"/>
      </w:pPr>
      <w:r>
        <w:t>unixODBC-2.3.0/</w:t>
      </w:r>
      <w:proofErr w:type="spellStart"/>
      <w:r>
        <w:t>ini</w:t>
      </w:r>
      <w:proofErr w:type="spellEnd"/>
      <w:r>
        <w:t>/</w:t>
      </w:r>
      <w:proofErr w:type="spellStart"/>
      <w:r>
        <w:t>iniOpen.c</w:t>
      </w:r>
      <w:proofErr w:type="spellEnd"/>
    </w:p>
    <w:p w14:paraId="4DC42846" w14:textId="5331DB88" w:rsidR="00B7395C" w:rsidRDefault="00B7395C" w:rsidP="00F740C1">
      <w:pPr>
        <w:pStyle w:val="affffff5"/>
      </w:pPr>
      <w:r>
        <w:t>……………………….</w:t>
      </w:r>
    </w:p>
    <w:p w14:paraId="07504F7A" w14:textId="7FAA1B92" w:rsidR="0028004A" w:rsidRDefault="009F27AF" w:rsidP="00F740C1">
      <w:pPr>
        <w:pStyle w:val="1e"/>
      </w:pPr>
      <w:r>
        <w:rPr>
          <w:rFonts w:hint="eastAsia"/>
        </w:rPr>
        <w:t>进行配置。</w:t>
      </w:r>
    </w:p>
    <w:p w14:paraId="09C10A75" w14:textId="4DBAF2F6" w:rsidR="00213F5D" w:rsidRDefault="00213F5D" w:rsidP="00F740C1">
      <w:pPr>
        <w:pStyle w:val="affffff5"/>
      </w:pPr>
      <w:r w:rsidRPr="000D73DF">
        <w:t xml:space="preserve">[root@ecs-4e5b local]# </w:t>
      </w:r>
      <w:r w:rsidRPr="000D73DF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cd unixODBC-2.3.0</w:t>
      </w:r>
    </w:p>
    <w:p w14:paraId="5C30B1A6" w14:textId="7496ED11" w:rsidR="009F27AF" w:rsidRPr="00772002" w:rsidRDefault="009F27AF" w:rsidP="00F740C1">
      <w:pPr>
        <w:pStyle w:val="affffff5"/>
        <w:rPr>
          <w:rFonts w:eastAsia="微软雅黑"/>
          <w:b/>
          <w:color w:val="C00000"/>
          <w:szCs w:val="18"/>
          <w:shd w:val="pct15" w:color="auto" w:fill="FFFFFF"/>
          <w:lang w:eastAsia="en-US"/>
        </w:rPr>
      </w:pPr>
      <w:r>
        <w:t>[root@</w:t>
      </w:r>
      <w:r w:rsidR="00F421E5">
        <w:t>db1</w:t>
      </w:r>
      <w:r>
        <w:t xml:space="preserve"> unixODBC-2.3.0]#</w:t>
      </w:r>
      <w:r w:rsidRPr="008B1BC2">
        <w:rPr>
          <w:shd w:val="pct15" w:color="auto" w:fill="FFFFFF"/>
          <w:lang w:eastAsia="en-US"/>
        </w:rPr>
        <w:t xml:space="preserve"> </w:t>
      </w:r>
      <w:r w:rsidRPr="00772002">
        <w:rPr>
          <w:rFonts w:eastAsia="微软雅黑"/>
          <w:b/>
          <w:color w:val="C00000"/>
          <w:szCs w:val="18"/>
          <w:shd w:val="pct15" w:color="auto" w:fill="FFFFFF"/>
          <w:lang w:eastAsia="en-US"/>
        </w:rPr>
        <w:t>./configure --enable-</w:t>
      </w:r>
      <w:proofErr w:type="spellStart"/>
      <w:r w:rsidRPr="00772002">
        <w:rPr>
          <w:rFonts w:eastAsia="微软雅黑"/>
          <w:b/>
          <w:color w:val="C00000"/>
          <w:szCs w:val="18"/>
          <w:shd w:val="pct15" w:color="auto" w:fill="FFFFFF"/>
          <w:lang w:eastAsia="en-US"/>
        </w:rPr>
        <w:t>gui</w:t>
      </w:r>
      <w:proofErr w:type="spellEnd"/>
      <w:r w:rsidRPr="00772002">
        <w:rPr>
          <w:rFonts w:eastAsia="微软雅黑"/>
          <w:b/>
          <w:color w:val="C00000"/>
          <w:szCs w:val="18"/>
          <w:shd w:val="pct15" w:color="auto" w:fill="FFFFFF"/>
          <w:lang w:eastAsia="en-US"/>
        </w:rPr>
        <w:t>=no  --build=aarch64-unknown-linux-gnu</w:t>
      </w:r>
    </w:p>
    <w:p w14:paraId="531C2497" w14:textId="77777777" w:rsidR="009F27AF" w:rsidRDefault="009F27AF" w:rsidP="00F740C1">
      <w:pPr>
        <w:pStyle w:val="affffff5"/>
      </w:pPr>
      <w:r>
        <w:t>checking for a BSD-compatible install... /</w:t>
      </w:r>
      <w:proofErr w:type="spellStart"/>
      <w:r>
        <w:t>usr</w:t>
      </w:r>
      <w:proofErr w:type="spellEnd"/>
      <w:r>
        <w:t>/bin/install -c</w:t>
      </w:r>
    </w:p>
    <w:p w14:paraId="79B49549" w14:textId="77777777" w:rsidR="009F27AF" w:rsidRDefault="009F27AF" w:rsidP="00F740C1">
      <w:pPr>
        <w:pStyle w:val="affffff5"/>
      </w:pPr>
      <w:r>
        <w:t>checking whether build environment is sane... yes</w:t>
      </w:r>
    </w:p>
    <w:p w14:paraId="1FD008F5" w14:textId="77777777" w:rsidR="009F27AF" w:rsidRDefault="009F27AF" w:rsidP="00F740C1">
      <w:pPr>
        <w:pStyle w:val="affffff5"/>
      </w:pPr>
      <w:r>
        <w:t xml:space="preserve">checking for a thread-safe </w:t>
      </w:r>
      <w:proofErr w:type="spellStart"/>
      <w:r>
        <w:t>mkdir</w:t>
      </w:r>
      <w:proofErr w:type="spellEnd"/>
      <w:r>
        <w:t xml:space="preserve"> -p... /</w:t>
      </w:r>
      <w:proofErr w:type="spellStart"/>
      <w:r>
        <w:t>usr</w:t>
      </w:r>
      <w:proofErr w:type="spellEnd"/>
      <w:r>
        <w:t>/bin/</w:t>
      </w:r>
      <w:proofErr w:type="spellStart"/>
      <w:r>
        <w:t>mkdir</w:t>
      </w:r>
      <w:proofErr w:type="spellEnd"/>
      <w:r>
        <w:t xml:space="preserve"> -p</w:t>
      </w:r>
    </w:p>
    <w:p w14:paraId="0AF4672A" w14:textId="77777777" w:rsidR="009F27AF" w:rsidRDefault="009F27AF" w:rsidP="00F740C1">
      <w:pPr>
        <w:pStyle w:val="affffff5"/>
      </w:pPr>
      <w:r>
        <w:t>checking for gawk... gawk</w:t>
      </w:r>
    </w:p>
    <w:p w14:paraId="1218C800" w14:textId="5D2666A9" w:rsidR="009F27AF" w:rsidRDefault="009F27AF" w:rsidP="00F740C1">
      <w:pPr>
        <w:pStyle w:val="affffff5"/>
      </w:pPr>
      <w:r>
        <w:t>checking whether make sets $(MAKE)... yes</w:t>
      </w:r>
    </w:p>
    <w:p w14:paraId="02D55547" w14:textId="77777777" w:rsidR="009F27AF" w:rsidRDefault="009F27AF" w:rsidP="00F740C1">
      <w:pPr>
        <w:pStyle w:val="affffff5"/>
      </w:pPr>
      <w:r>
        <w:t>……………………….</w:t>
      </w:r>
    </w:p>
    <w:p w14:paraId="041B26F3" w14:textId="1ABA7F15" w:rsidR="009F27AF" w:rsidRDefault="009F27AF" w:rsidP="00F740C1">
      <w:pPr>
        <w:pStyle w:val="1e"/>
      </w:pPr>
      <w:r>
        <w:rPr>
          <w:rFonts w:hint="eastAsia"/>
        </w:rPr>
        <w:t>进行</w:t>
      </w:r>
      <w:r>
        <w:rPr>
          <w:rFonts w:hint="eastAsia"/>
        </w:rPr>
        <w:t>m</w:t>
      </w:r>
      <w:r>
        <w:t>ake</w:t>
      </w:r>
      <w:r>
        <w:rPr>
          <w:rFonts w:hint="eastAsia"/>
        </w:rPr>
        <w:t>编译。</w:t>
      </w:r>
    </w:p>
    <w:p w14:paraId="2427D282" w14:textId="187C8BAF" w:rsidR="009F27AF" w:rsidRPr="008B1BC2" w:rsidRDefault="009F27AF" w:rsidP="00F740C1">
      <w:pPr>
        <w:pStyle w:val="affffff5"/>
        <w:rPr>
          <w:rFonts w:eastAsia="微软雅黑"/>
          <w:b/>
          <w:color w:val="C7000B"/>
          <w:szCs w:val="18"/>
          <w:shd w:val="pct15" w:color="auto" w:fill="FFFFFF"/>
          <w:lang w:eastAsia="en-US"/>
        </w:rPr>
      </w:pPr>
      <w:r>
        <w:t>[root@</w:t>
      </w:r>
      <w:r w:rsidR="00F421E5">
        <w:t>db1</w:t>
      </w:r>
      <w:r>
        <w:t xml:space="preserve"> unixODBC-2.3.0]# </w:t>
      </w:r>
      <w:r w:rsidRPr="008B1BC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make</w:t>
      </w:r>
    </w:p>
    <w:p w14:paraId="26C39746" w14:textId="77777777" w:rsidR="009F27AF" w:rsidRDefault="009F27AF" w:rsidP="00F740C1">
      <w:pPr>
        <w:pStyle w:val="affffff5"/>
      </w:pPr>
      <w:r>
        <w:t>make  all-recursive</w:t>
      </w:r>
    </w:p>
    <w:p w14:paraId="388F2E4C" w14:textId="77777777" w:rsidR="009F27AF" w:rsidRDefault="009F27AF" w:rsidP="00F740C1">
      <w:pPr>
        <w:pStyle w:val="affffff5"/>
      </w:pPr>
      <w:r>
        <w:t>make[1]: Entering directory '/</w:t>
      </w:r>
      <w:proofErr w:type="spellStart"/>
      <w:r>
        <w:t>usr</w:t>
      </w:r>
      <w:proofErr w:type="spellEnd"/>
      <w:r>
        <w:t>/local/unixODBC-2.3.0'</w:t>
      </w:r>
    </w:p>
    <w:p w14:paraId="67EFF997" w14:textId="77777777" w:rsidR="009F27AF" w:rsidRDefault="009F27AF" w:rsidP="00F740C1">
      <w:pPr>
        <w:pStyle w:val="affffff5"/>
      </w:pPr>
      <w:r>
        <w:t>Making all in extras</w:t>
      </w:r>
    </w:p>
    <w:p w14:paraId="7C4709D7" w14:textId="77777777" w:rsidR="009F27AF" w:rsidRDefault="009F27AF" w:rsidP="00F740C1">
      <w:pPr>
        <w:pStyle w:val="affffff5"/>
      </w:pPr>
      <w:r>
        <w:t>make[2]: Entering directory '/</w:t>
      </w:r>
      <w:proofErr w:type="spellStart"/>
      <w:r>
        <w:t>usr</w:t>
      </w:r>
      <w:proofErr w:type="spellEnd"/>
      <w:r>
        <w:t>/local/unixODBC-2.3.0/extras'</w:t>
      </w:r>
    </w:p>
    <w:p w14:paraId="4C518433" w14:textId="77777777" w:rsidR="009F27AF" w:rsidRDefault="009F27AF" w:rsidP="00F740C1">
      <w:pPr>
        <w:pStyle w:val="affffff5"/>
      </w:pPr>
      <w:r>
        <w:t>make[2]: Nothing to be done for 'all'.</w:t>
      </w:r>
    </w:p>
    <w:p w14:paraId="6F9B53FD" w14:textId="6E49858C" w:rsidR="009F27AF" w:rsidRDefault="009F27AF" w:rsidP="00F740C1">
      <w:pPr>
        <w:pStyle w:val="affffff5"/>
      </w:pPr>
      <w:r>
        <w:t>make[2]: Leaving directory '/</w:t>
      </w:r>
      <w:proofErr w:type="spellStart"/>
      <w:r>
        <w:t>usr</w:t>
      </w:r>
      <w:proofErr w:type="spellEnd"/>
      <w:r>
        <w:t>/local/unixODBC-2.3.0/extras'</w:t>
      </w:r>
    </w:p>
    <w:p w14:paraId="12C369B5" w14:textId="77777777" w:rsidR="009F27AF" w:rsidRDefault="009F27AF" w:rsidP="00F740C1">
      <w:pPr>
        <w:pStyle w:val="affffff5"/>
      </w:pPr>
      <w:r>
        <w:t>……………………….</w:t>
      </w:r>
    </w:p>
    <w:p w14:paraId="25C54FDD" w14:textId="7DC8C856" w:rsidR="00ED6DFC" w:rsidRDefault="009F27AF" w:rsidP="00F740C1">
      <w:pPr>
        <w:pStyle w:val="1e"/>
      </w:pPr>
      <w:r>
        <w:rPr>
          <w:rFonts w:hint="eastAsia"/>
        </w:rPr>
        <w:lastRenderedPageBreak/>
        <w:t>进行</w:t>
      </w:r>
      <w:r>
        <w:rPr>
          <w:rFonts w:hint="eastAsia"/>
        </w:rPr>
        <w:t>m</w:t>
      </w:r>
      <w:r>
        <w:t>ake install</w:t>
      </w:r>
      <w:r>
        <w:rPr>
          <w:rFonts w:hint="eastAsia"/>
        </w:rPr>
        <w:t>编译安装。</w:t>
      </w:r>
    </w:p>
    <w:p w14:paraId="2E1804BF" w14:textId="0358C369" w:rsidR="009F27AF" w:rsidRDefault="009F27AF" w:rsidP="00F740C1">
      <w:pPr>
        <w:pStyle w:val="affffff5"/>
      </w:pPr>
      <w:r>
        <w:t>[root@</w:t>
      </w:r>
      <w:r w:rsidR="00F421E5">
        <w:t>db1</w:t>
      </w:r>
      <w:r>
        <w:t xml:space="preserve"> unixODBC-2.3.0]# </w:t>
      </w:r>
      <w:r w:rsidRPr="008B1BC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make install</w:t>
      </w:r>
    </w:p>
    <w:p w14:paraId="6A7AF0BF" w14:textId="77777777" w:rsidR="009F27AF" w:rsidRDefault="009F27AF" w:rsidP="00F740C1">
      <w:pPr>
        <w:pStyle w:val="affffff5"/>
      </w:pPr>
      <w:r>
        <w:t>Making install in extras</w:t>
      </w:r>
    </w:p>
    <w:p w14:paraId="0972B5AB" w14:textId="77777777" w:rsidR="009F27AF" w:rsidRDefault="009F27AF" w:rsidP="00F740C1">
      <w:pPr>
        <w:pStyle w:val="affffff5"/>
      </w:pPr>
      <w:r>
        <w:t>make[1]: Entering directory '/</w:t>
      </w:r>
      <w:proofErr w:type="spellStart"/>
      <w:r>
        <w:t>usr</w:t>
      </w:r>
      <w:proofErr w:type="spellEnd"/>
      <w:r>
        <w:t>/local/unixODBC-2.3.0/extras'</w:t>
      </w:r>
    </w:p>
    <w:p w14:paraId="10B01247" w14:textId="77777777" w:rsidR="009F27AF" w:rsidRDefault="009F27AF" w:rsidP="00F740C1">
      <w:pPr>
        <w:pStyle w:val="affffff5"/>
      </w:pPr>
      <w:r>
        <w:t>make[2]: Entering directory '/</w:t>
      </w:r>
      <w:proofErr w:type="spellStart"/>
      <w:r>
        <w:t>usr</w:t>
      </w:r>
      <w:proofErr w:type="spellEnd"/>
      <w:r>
        <w:t>/local/unixODBC-2.3.0/extras'</w:t>
      </w:r>
    </w:p>
    <w:p w14:paraId="4DB9E743" w14:textId="77777777" w:rsidR="009F27AF" w:rsidRDefault="009F27AF" w:rsidP="00F740C1">
      <w:pPr>
        <w:pStyle w:val="affffff5"/>
      </w:pPr>
      <w:r>
        <w:t>make[2]: Nothing to be done for 'install-exec-am'.</w:t>
      </w:r>
    </w:p>
    <w:p w14:paraId="6FE9DB64" w14:textId="77777777" w:rsidR="009F27AF" w:rsidRDefault="009F27AF" w:rsidP="00F740C1">
      <w:pPr>
        <w:pStyle w:val="affffff5"/>
      </w:pPr>
      <w:r>
        <w:t>make[2]: Nothing to be done for 'install-data-am'.</w:t>
      </w:r>
    </w:p>
    <w:p w14:paraId="7992744D" w14:textId="77777777" w:rsidR="009F27AF" w:rsidRDefault="009F27AF" w:rsidP="00F740C1">
      <w:pPr>
        <w:pStyle w:val="affffff5"/>
      </w:pPr>
      <w:r>
        <w:t>make[2]: Leaving directory '/</w:t>
      </w:r>
      <w:proofErr w:type="spellStart"/>
      <w:r>
        <w:t>usr</w:t>
      </w:r>
      <w:proofErr w:type="spellEnd"/>
      <w:r>
        <w:t>/local/unixODBC-2.3.0/extras'</w:t>
      </w:r>
    </w:p>
    <w:p w14:paraId="7CACFB9A" w14:textId="02849A40" w:rsidR="009F27AF" w:rsidRDefault="009F27AF" w:rsidP="00F740C1">
      <w:pPr>
        <w:pStyle w:val="affffff5"/>
      </w:pPr>
      <w:r>
        <w:t>make[1]: Leaving directory '/</w:t>
      </w:r>
      <w:proofErr w:type="spellStart"/>
      <w:r>
        <w:t>usr</w:t>
      </w:r>
      <w:proofErr w:type="spellEnd"/>
      <w:r>
        <w:t>/local/unixODBC-2.3.0/extras'</w:t>
      </w:r>
    </w:p>
    <w:p w14:paraId="36E9F570" w14:textId="77777777" w:rsidR="009F27AF" w:rsidRDefault="009F27AF" w:rsidP="00F740C1">
      <w:pPr>
        <w:pStyle w:val="affffff5"/>
      </w:pPr>
      <w:r>
        <w:t>……………………….</w:t>
      </w:r>
    </w:p>
    <w:p w14:paraId="133D3DAE" w14:textId="02966AA2" w:rsidR="009F27AF" w:rsidRDefault="003F2CF4" w:rsidP="00C66139">
      <w:pPr>
        <w:pStyle w:val="30"/>
      </w:pPr>
      <w:r w:rsidRPr="003F2CF4">
        <w:t>将</w:t>
      </w:r>
      <w:r w:rsidRPr="003F2CF4">
        <w:t>openGauss-1.0.</w:t>
      </w:r>
      <w:r>
        <w:t>0</w:t>
      </w:r>
      <w:r w:rsidRPr="003F2CF4">
        <w:t>-ODBC.tar.gz</w:t>
      </w:r>
      <w:r w:rsidRPr="003F2CF4">
        <w:t>解压到</w:t>
      </w:r>
      <w:r w:rsidRPr="003F2CF4">
        <w:t>“/</w:t>
      </w:r>
      <w:proofErr w:type="spellStart"/>
      <w:r w:rsidRPr="003F2CF4">
        <w:t>usr</w:t>
      </w:r>
      <w:proofErr w:type="spellEnd"/>
      <w:r w:rsidRPr="003F2CF4">
        <w:t>/local/lib”</w:t>
      </w:r>
      <w:r w:rsidRPr="003F2CF4">
        <w:t>目录下</w:t>
      </w:r>
      <w:r>
        <w:rPr>
          <w:rFonts w:hint="eastAsia"/>
        </w:rPr>
        <w:t>。</w:t>
      </w:r>
    </w:p>
    <w:p w14:paraId="51F87F57" w14:textId="4C309AD3" w:rsidR="00390521" w:rsidRDefault="00395E20" w:rsidP="00F740C1">
      <w:pPr>
        <w:pStyle w:val="affffff5"/>
      </w:pPr>
      <w:r>
        <w:t>[root@db1 local]</w:t>
      </w:r>
      <w:r w:rsidR="005333EB">
        <w:t>#</w:t>
      </w:r>
      <w:r w:rsidRPr="00395E20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 </w:t>
      </w:r>
      <w:r w:rsidRPr="000D73DF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cd </w:t>
      </w:r>
      <w:r w:rsidRPr="00390521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/</w:t>
      </w:r>
      <w:proofErr w:type="spellStart"/>
      <w:r w:rsidRPr="00390521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usr</w:t>
      </w:r>
      <w:proofErr w:type="spellEnd"/>
      <w:r w:rsidRPr="00390521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/local</w:t>
      </w:r>
    </w:p>
    <w:p w14:paraId="2533CC70" w14:textId="47B99159" w:rsidR="003F2CF4" w:rsidRPr="00772002" w:rsidRDefault="003F2CF4" w:rsidP="00F740C1">
      <w:pPr>
        <w:pStyle w:val="affffff5"/>
        <w:rPr>
          <w:rFonts w:eastAsia="微软雅黑"/>
          <w:b/>
          <w:color w:val="C7000B"/>
          <w:szCs w:val="18"/>
          <w:shd w:val="pct15" w:color="auto" w:fill="FFFFFF"/>
          <w:lang w:eastAsia="en-US"/>
        </w:rPr>
      </w:pPr>
      <w:r>
        <w:t>[root@</w:t>
      </w:r>
      <w:r w:rsidR="00F421E5">
        <w:t>db1</w:t>
      </w:r>
      <w:r>
        <w:t xml:space="preserve"> local]# </w:t>
      </w:r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t</w:t>
      </w:r>
      <w:r w:rsidR="005333EB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ar </w:t>
      </w:r>
      <w:r w:rsidR="00772002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-</w:t>
      </w:r>
      <w:proofErr w:type="spellStart"/>
      <w:r w:rsidR="005333EB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zxvf</w:t>
      </w:r>
      <w:proofErr w:type="spellEnd"/>
      <w:r w:rsidR="005333EB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 /</w:t>
      </w:r>
      <w:proofErr w:type="spellStart"/>
      <w:r w:rsidR="005333EB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usr</w:t>
      </w:r>
      <w:proofErr w:type="spellEnd"/>
      <w:r w:rsidR="005333EB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/local/openGauss-1.1</w:t>
      </w:r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.0-ODBC.tar.gz  -C /</w:t>
      </w:r>
      <w:proofErr w:type="spellStart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usr</w:t>
      </w:r>
      <w:proofErr w:type="spellEnd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/local/lib</w:t>
      </w:r>
    </w:p>
    <w:p w14:paraId="4F36B65C" w14:textId="77777777" w:rsidR="003F2CF4" w:rsidRDefault="003F2CF4" w:rsidP="00F740C1">
      <w:pPr>
        <w:pStyle w:val="affffff5"/>
      </w:pPr>
      <w:r>
        <w:t>./lib/</w:t>
      </w:r>
    </w:p>
    <w:p w14:paraId="00FEC0D1" w14:textId="77777777" w:rsidR="003F2CF4" w:rsidRDefault="003F2CF4" w:rsidP="00F740C1">
      <w:pPr>
        <w:pStyle w:val="affffff5"/>
      </w:pPr>
      <w:r>
        <w:t>./lib/libodbcinst.so.2</w:t>
      </w:r>
    </w:p>
    <w:p w14:paraId="4837B9CA" w14:textId="77777777" w:rsidR="003F2CF4" w:rsidRDefault="003F2CF4" w:rsidP="00F740C1">
      <w:pPr>
        <w:pStyle w:val="affffff5"/>
      </w:pPr>
      <w:r>
        <w:t>./lib/libpq.so.5</w:t>
      </w:r>
    </w:p>
    <w:p w14:paraId="1CDF4624" w14:textId="77777777" w:rsidR="003F2CF4" w:rsidRDefault="003F2CF4" w:rsidP="00F740C1">
      <w:pPr>
        <w:pStyle w:val="affffff5"/>
      </w:pPr>
      <w:r>
        <w:t>./lib/libpgport_tool.so</w:t>
      </w:r>
    </w:p>
    <w:p w14:paraId="3C928428" w14:textId="77777777" w:rsidR="003F2CF4" w:rsidRDefault="003F2CF4" w:rsidP="00F740C1">
      <w:pPr>
        <w:pStyle w:val="affffff5"/>
      </w:pPr>
      <w:r>
        <w:t>./lib/libcom_err_gauss.so</w:t>
      </w:r>
    </w:p>
    <w:p w14:paraId="5BE4CB65" w14:textId="77777777" w:rsidR="003F2CF4" w:rsidRDefault="003F2CF4" w:rsidP="00F740C1">
      <w:pPr>
        <w:pStyle w:val="affffff5"/>
      </w:pPr>
      <w:r>
        <w:t>./lib/libodbcinst.so</w:t>
      </w:r>
    </w:p>
    <w:p w14:paraId="735BCBDD" w14:textId="77777777" w:rsidR="003F2CF4" w:rsidRDefault="003F2CF4" w:rsidP="00F740C1">
      <w:pPr>
        <w:pStyle w:val="affffff5"/>
      </w:pPr>
      <w:r>
        <w:t>./lib/libcom_err_gauss.so.3.0</w:t>
      </w:r>
    </w:p>
    <w:p w14:paraId="0966C741" w14:textId="23A8C5E3" w:rsidR="003F2CF4" w:rsidRDefault="003F2CF4" w:rsidP="00F740C1">
      <w:pPr>
        <w:pStyle w:val="affffff5"/>
      </w:pPr>
      <w:r>
        <w:t>./lib/libkrb5_gauss.so</w:t>
      </w:r>
    </w:p>
    <w:p w14:paraId="50A3872B" w14:textId="2B1BDA67" w:rsidR="003F2CF4" w:rsidRDefault="003F2CF4" w:rsidP="00F740C1">
      <w:pPr>
        <w:pStyle w:val="affffff5"/>
      </w:pPr>
      <w:r>
        <w:t>……………………</w:t>
      </w:r>
    </w:p>
    <w:p w14:paraId="46F6C7A1" w14:textId="1EA65834" w:rsidR="003F2CF4" w:rsidRDefault="003F2CF4" w:rsidP="00C66139">
      <w:pPr>
        <w:pStyle w:val="30"/>
      </w:pPr>
      <w:r w:rsidRPr="003F2CF4">
        <w:t>将</w:t>
      </w:r>
      <w:r w:rsidRPr="003F2CF4">
        <w:t>openGauss-1.0.</w:t>
      </w:r>
      <w:r>
        <w:t>0</w:t>
      </w:r>
      <w:r w:rsidRPr="003F2CF4">
        <w:t>-ODBC.tar.gz</w:t>
      </w:r>
      <w:r w:rsidRPr="003F2CF4">
        <w:t>解压后</w:t>
      </w:r>
      <w:r w:rsidRPr="003F2CF4">
        <w:t>lib</w:t>
      </w:r>
      <w:r w:rsidRPr="003F2CF4">
        <w:t>目录中的库拷贝到</w:t>
      </w:r>
      <w:r w:rsidRPr="003F2CF4">
        <w:t>“/</w:t>
      </w:r>
      <w:proofErr w:type="spellStart"/>
      <w:r w:rsidRPr="003F2CF4">
        <w:t>usr</w:t>
      </w:r>
      <w:proofErr w:type="spellEnd"/>
      <w:r w:rsidRPr="003F2CF4">
        <w:t>/local/lib”</w:t>
      </w:r>
      <w:r w:rsidRPr="003F2CF4">
        <w:t>目录下</w:t>
      </w:r>
      <w:r>
        <w:rPr>
          <w:rFonts w:hint="eastAsia"/>
        </w:rPr>
        <w:t>。</w:t>
      </w:r>
    </w:p>
    <w:p w14:paraId="370B319D" w14:textId="73F5C425" w:rsidR="003F2CF4" w:rsidRPr="00772002" w:rsidRDefault="003F2CF4" w:rsidP="00F740C1">
      <w:pPr>
        <w:pStyle w:val="affffff5"/>
        <w:rPr>
          <w:rFonts w:eastAsia="微软雅黑"/>
          <w:b/>
          <w:color w:val="C7000B"/>
          <w:szCs w:val="18"/>
          <w:shd w:val="pct15" w:color="auto" w:fill="FFFFFF"/>
          <w:lang w:eastAsia="en-US"/>
        </w:rPr>
      </w:pPr>
      <w:r>
        <w:t>[root@</w:t>
      </w:r>
      <w:r w:rsidR="00F421E5">
        <w:t>db1</w:t>
      </w:r>
      <w:r>
        <w:t xml:space="preserve"> lib]# </w:t>
      </w:r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cd /</w:t>
      </w:r>
      <w:proofErr w:type="spellStart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usr</w:t>
      </w:r>
      <w:proofErr w:type="spellEnd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/local/lib/</w:t>
      </w:r>
      <w:proofErr w:type="spellStart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odbc</w:t>
      </w:r>
      <w:proofErr w:type="spellEnd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/lib</w:t>
      </w:r>
    </w:p>
    <w:p w14:paraId="437B1AD8" w14:textId="2DE5C0C7" w:rsidR="003F2CF4" w:rsidRPr="008B1BC2" w:rsidRDefault="003F2CF4" w:rsidP="00F740C1">
      <w:pPr>
        <w:pStyle w:val="affffff5"/>
        <w:rPr>
          <w:rFonts w:eastAsia="微软雅黑"/>
          <w:b/>
          <w:color w:val="C7000B"/>
          <w:szCs w:val="18"/>
          <w:shd w:val="pct15" w:color="auto" w:fill="FFFFFF"/>
          <w:lang w:eastAsia="en-US"/>
        </w:rPr>
      </w:pPr>
      <w:r>
        <w:t>[root@</w:t>
      </w:r>
      <w:r w:rsidR="00F421E5">
        <w:t>db1</w:t>
      </w:r>
      <w:r>
        <w:t xml:space="preserve"> lib]# </w:t>
      </w:r>
      <w:proofErr w:type="spellStart"/>
      <w:r w:rsidRPr="008B1BC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ll</w:t>
      </w:r>
      <w:proofErr w:type="spellEnd"/>
    </w:p>
    <w:p w14:paraId="64C19CE5" w14:textId="77777777" w:rsidR="003F2CF4" w:rsidRDefault="003F2CF4" w:rsidP="00F740C1">
      <w:pPr>
        <w:pStyle w:val="affffff5"/>
      </w:pPr>
      <w:r>
        <w:t>total 1.6M</w:t>
      </w:r>
    </w:p>
    <w:p w14:paraId="72ACE185" w14:textId="77777777" w:rsidR="003F2CF4" w:rsidRDefault="003F2CF4" w:rsidP="00F740C1">
      <w:pPr>
        <w:pStyle w:val="affffff5"/>
      </w:pPr>
      <w:r>
        <w:t>-</w:t>
      </w:r>
      <w:proofErr w:type="spellStart"/>
      <w:r>
        <w:t>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1 root </w:t>
      </w:r>
      <w:proofErr w:type="spellStart"/>
      <w:r>
        <w:t>root</w:t>
      </w:r>
      <w:proofErr w:type="spellEnd"/>
      <w:r>
        <w:t xml:space="preserve"> 1.3K Oct 12 02:12 psqlodbca.la</w:t>
      </w:r>
    </w:p>
    <w:p w14:paraId="6D548D78" w14:textId="77777777" w:rsidR="003F2CF4" w:rsidRDefault="003F2CF4" w:rsidP="00F740C1">
      <w:pPr>
        <w:pStyle w:val="affffff5"/>
      </w:pPr>
      <w:r>
        <w:t>-</w:t>
      </w:r>
      <w:proofErr w:type="spellStart"/>
      <w:r>
        <w:t>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1 root </w:t>
      </w:r>
      <w:proofErr w:type="spellStart"/>
      <w:r>
        <w:t>root</w:t>
      </w:r>
      <w:proofErr w:type="spellEnd"/>
      <w:r>
        <w:t xml:space="preserve"> 766K Oct 12 02:12 psqlodbca.so</w:t>
      </w:r>
    </w:p>
    <w:p w14:paraId="5FC432FF" w14:textId="77777777" w:rsidR="003F2CF4" w:rsidRDefault="003F2CF4" w:rsidP="00F740C1">
      <w:pPr>
        <w:pStyle w:val="affffff5"/>
      </w:pPr>
      <w:r>
        <w:t>-</w:t>
      </w:r>
      <w:proofErr w:type="spellStart"/>
      <w:r>
        <w:t>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1 root </w:t>
      </w:r>
      <w:proofErr w:type="spellStart"/>
      <w:r>
        <w:t>root</w:t>
      </w:r>
      <w:proofErr w:type="spellEnd"/>
      <w:r>
        <w:t xml:space="preserve"> 1.3K Oct 12 02:12 psqlodbcw.la</w:t>
      </w:r>
    </w:p>
    <w:p w14:paraId="04E54AF7" w14:textId="77777777" w:rsidR="003F2CF4" w:rsidRDefault="003F2CF4" w:rsidP="00F740C1">
      <w:pPr>
        <w:pStyle w:val="affffff5"/>
      </w:pPr>
      <w:r>
        <w:t>-</w:t>
      </w:r>
      <w:proofErr w:type="spellStart"/>
      <w:r>
        <w:t>rwxr</w:t>
      </w:r>
      <w:proofErr w:type="spellEnd"/>
      <w:r>
        <w:t>-</w:t>
      </w:r>
      <w:proofErr w:type="spellStart"/>
      <w:r>
        <w:t>xr</w:t>
      </w:r>
      <w:proofErr w:type="spellEnd"/>
      <w:r>
        <w:t xml:space="preserve">-x 1 root </w:t>
      </w:r>
      <w:proofErr w:type="spellStart"/>
      <w:r>
        <w:t>root</w:t>
      </w:r>
      <w:proofErr w:type="spellEnd"/>
      <w:r>
        <w:t xml:space="preserve"> 772K Oct 12 02:12 psqlodbcw.so</w:t>
      </w:r>
    </w:p>
    <w:p w14:paraId="6B798F8A" w14:textId="58263DC8" w:rsidR="003F2CF4" w:rsidRPr="00772002" w:rsidRDefault="003F2CF4" w:rsidP="00F740C1">
      <w:pPr>
        <w:pStyle w:val="affffff5"/>
        <w:rPr>
          <w:rFonts w:eastAsia="微软雅黑"/>
          <w:b/>
          <w:color w:val="C7000B"/>
          <w:szCs w:val="18"/>
          <w:shd w:val="pct15" w:color="auto" w:fill="FFFFFF"/>
          <w:lang w:eastAsia="en-US"/>
        </w:rPr>
      </w:pPr>
      <w:r>
        <w:t>[root@</w:t>
      </w:r>
      <w:r w:rsidR="00F421E5">
        <w:t>db1</w:t>
      </w:r>
      <w:r>
        <w:t xml:space="preserve"> lib]# </w:t>
      </w:r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cp *.* /</w:t>
      </w:r>
      <w:proofErr w:type="spellStart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usr</w:t>
      </w:r>
      <w:proofErr w:type="spellEnd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/local/lib</w:t>
      </w:r>
    </w:p>
    <w:p w14:paraId="6E927338" w14:textId="72041F44" w:rsidR="003F2CF4" w:rsidRDefault="003F2CF4" w:rsidP="00F740C1">
      <w:pPr>
        <w:pStyle w:val="affffff5"/>
      </w:pPr>
      <w:r>
        <w:t>[root@</w:t>
      </w:r>
      <w:r w:rsidR="00F421E5">
        <w:t>db1</w:t>
      </w:r>
      <w:r>
        <w:t xml:space="preserve"> lib]#</w:t>
      </w:r>
    </w:p>
    <w:p w14:paraId="04553C1D" w14:textId="6AA80E0A" w:rsidR="003F2CF4" w:rsidRDefault="00E53867" w:rsidP="00C66139">
      <w:pPr>
        <w:pStyle w:val="30"/>
      </w:pPr>
      <w:r w:rsidRPr="00E53867">
        <w:t>配置</w:t>
      </w:r>
      <w:r w:rsidRPr="00E53867">
        <w:t>ODBC</w:t>
      </w:r>
      <w:r w:rsidRPr="00E53867">
        <w:t>驱动文件</w:t>
      </w:r>
      <w:r>
        <w:rPr>
          <w:rFonts w:hint="eastAsia"/>
        </w:rPr>
        <w:t>。</w:t>
      </w:r>
    </w:p>
    <w:p w14:paraId="1B989943" w14:textId="4148FCC6" w:rsidR="003F2CF4" w:rsidRDefault="00E53867" w:rsidP="00F740C1">
      <w:pPr>
        <w:pStyle w:val="1e"/>
      </w:pPr>
      <w:r w:rsidRPr="00E53867">
        <w:t>在</w:t>
      </w:r>
      <w:r w:rsidRPr="00E53867">
        <w:t>“/</w:t>
      </w:r>
      <w:proofErr w:type="spellStart"/>
      <w:r w:rsidRPr="00E53867">
        <w:t>usr</w:t>
      </w:r>
      <w:proofErr w:type="spellEnd"/>
      <w:r w:rsidRPr="00E53867">
        <w:t>/local/</w:t>
      </w:r>
      <w:proofErr w:type="spellStart"/>
      <w:r w:rsidRPr="00E53867">
        <w:t>etc</w:t>
      </w:r>
      <w:proofErr w:type="spellEnd"/>
      <w:r w:rsidRPr="00E53867">
        <w:t>/odbcinst.ini”</w:t>
      </w:r>
      <w:r w:rsidRPr="00E53867">
        <w:t>文件中追加以下内容</w:t>
      </w:r>
      <w:r w:rsidRPr="00E53867">
        <w:rPr>
          <w:rFonts w:hint="eastAsia"/>
        </w:rPr>
        <w:t>。</w:t>
      </w:r>
    </w:p>
    <w:p w14:paraId="510F41C8" w14:textId="77777777" w:rsidR="0092152A" w:rsidRDefault="0092152A" w:rsidP="00F740C1">
      <w:pPr>
        <w:pStyle w:val="1e"/>
      </w:pPr>
      <w:r>
        <w:t>[</w:t>
      </w:r>
      <w:proofErr w:type="spellStart"/>
      <w:r>
        <w:t>GaussMPP</w:t>
      </w:r>
      <w:proofErr w:type="spellEnd"/>
      <w:r>
        <w:t>]</w:t>
      </w:r>
    </w:p>
    <w:p w14:paraId="515B6754" w14:textId="77777777" w:rsidR="0092152A" w:rsidRDefault="0092152A" w:rsidP="00F740C1">
      <w:pPr>
        <w:pStyle w:val="1e"/>
      </w:pPr>
      <w:r>
        <w:t>Driver64=/usr/local/lib/psqlodbcw.so</w:t>
      </w:r>
    </w:p>
    <w:p w14:paraId="41D986A5" w14:textId="6EB5C481" w:rsidR="0092152A" w:rsidRDefault="0092152A" w:rsidP="00F740C1">
      <w:pPr>
        <w:pStyle w:val="1e"/>
      </w:pPr>
      <w:r>
        <w:t>setup=/usr/local/lib/psqlodbcw.so</w:t>
      </w:r>
    </w:p>
    <w:p w14:paraId="4E407AFB" w14:textId="61F83368" w:rsidR="0092152A" w:rsidRPr="0092152A" w:rsidRDefault="0092152A" w:rsidP="00F740C1">
      <w:pPr>
        <w:pStyle w:val="1e"/>
      </w:pPr>
      <w:r>
        <w:rPr>
          <w:rFonts w:hint="eastAsia"/>
        </w:rPr>
        <w:t>具体如下：</w:t>
      </w:r>
    </w:p>
    <w:p w14:paraId="32C60C25" w14:textId="1303F23E" w:rsidR="0092152A" w:rsidRPr="00772002" w:rsidRDefault="0092152A" w:rsidP="00F740C1">
      <w:pPr>
        <w:pStyle w:val="affffff5"/>
        <w:rPr>
          <w:rFonts w:eastAsia="微软雅黑"/>
          <w:b/>
          <w:color w:val="C7000B"/>
          <w:szCs w:val="18"/>
          <w:shd w:val="pct15" w:color="auto" w:fill="FFFFFF"/>
          <w:lang w:eastAsia="en-US"/>
        </w:rPr>
      </w:pPr>
      <w:r>
        <w:t>[root@</w:t>
      </w:r>
      <w:r w:rsidR="00F421E5">
        <w:t>db1</w:t>
      </w:r>
      <w:r>
        <w:t xml:space="preserve"> </w:t>
      </w:r>
      <w:proofErr w:type="spellStart"/>
      <w:r>
        <w:t>etc</w:t>
      </w:r>
      <w:proofErr w:type="spellEnd"/>
      <w:r>
        <w:t xml:space="preserve">]# </w:t>
      </w:r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vi /</w:t>
      </w:r>
      <w:proofErr w:type="spellStart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usr</w:t>
      </w:r>
      <w:proofErr w:type="spellEnd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/local/</w:t>
      </w:r>
      <w:proofErr w:type="spellStart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etc</w:t>
      </w:r>
      <w:proofErr w:type="spellEnd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/odbcinst.ini</w:t>
      </w:r>
    </w:p>
    <w:p w14:paraId="72CCAD6C" w14:textId="77777777" w:rsidR="0092152A" w:rsidRDefault="0092152A" w:rsidP="00F740C1">
      <w:pPr>
        <w:pStyle w:val="affffff5"/>
      </w:pPr>
    </w:p>
    <w:p w14:paraId="3125FB1A" w14:textId="77777777" w:rsidR="0092152A" w:rsidRPr="008B1BC2" w:rsidRDefault="0092152A" w:rsidP="00F740C1">
      <w:pPr>
        <w:pStyle w:val="affffff5"/>
        <w:rPr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lastRenderedPageBreak/>
        <w:t>[</w:t>
      </w:r>
      <w:proofErr w:type="spellStart"/>
      <w:r w:rsidRPr="008B1BC2">
        <w:rPr>
          <w:shd w:val="pct15" w:color="auto" w:fill="FFFFFF"/>
          <w:lang w:eastAsia="en-US"/>
        </w:rPr>
        <w:t>GaussMPP</w:t>
      </w:r>
      <w:proofErr w:type="spellEnd"/>
      <w:r w:rsidRPr="008B1BC2">
        <w:rPr>
          <w:shd w:val="pct15" w:color="auto" w:fill="FFFFFF"/>
          <w:lang w:eastAsia="en-US"/>
        </w:rPr>
        <w:t>]</w:t>
      </w:r>
    </w:p>
    <w:p w14:paraId="191ED975" w14:textId="77777777" w:rsidR="0092152A" w:rsidRPr="008B1BC2" w:rsidRDefault="0092152A" w:rsidP="00F740C1">
      <w:pPr>
        <w:pStyle w:val="affffff5"/>
        <w:rPr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t>Driver64=/usr/local/lib/psqlodbcw.so</w:t>
      </w:r>
    </w:p>
    <w:p w14:paraId="4F891C25" w14:textId="77777777" w:rsidR="0092152A" w:rsidRPr="00772002" w:rsidRDefault="0092152A" w:rsidP="00F740C1">
      <w:pPr>
        <w:pStyle w:val="affffff5"/>
        <w:rPr>
          <w:rFonts w:eastAsia="微软雅黑"/>
          <w:b/>
          <w:color w:val="C7000B"/>
          <w:szCs w:val="18"/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t>setup=/usr/local/lib/psqlodbcw.so</w:t>
      </w:r>
    </w:p>
    <w:p w14:paraId="77C64094" w14:textId="77777777" w:rsidR="0092152A" w:rsidRPr="0092152A" w:rsidRDefault="0092152A" w:rsidP="00C66139">
      <w:pPr>
        <w:pStyle w:val="30"/>
      </w:pPr>
      <w:r w:rsidRPr="0092152A">
        <w:t>配置数据源文件。</w:t>
      </w:r>
    </w:p>
    <w:p w14:paraId="0BA86C06" w14:textId="77777777" w:rsidR="0092152A" w:rsidRPr="0092152A" w:rsidRDefault="0092152A" w:rsidP="00F740C1">
      <w:pPr>
        <w:pStyle w:val="1e"/>
      </w:pPr>
      <w:r w:rsidRPr="0092152A">
        <w:t>在</w:t>
      </w:r>
      <w:r w:rsidRPr="0092152A">
        <w:t>“/</w:t>
      </w:r>
      <w:proofErr w:type="spellStart"/>
      <w:r w:rsidRPr="0092152A">
        <w:t>usr</w:t>
      </w:r>
      <w:proofErr w:type="spellEnd"/>
      <w:r w:rsidRPr="0092152A">
        <w:t>/local/</w:t>
      </w:r>
      <w:proofErr w:type="spellStart"/>
      <w:r w:rsidRPr="0092152A">
        <w:t>etc</w:t>
      </w:r>
      <w:proofErr w:type="spellEnd"/>
      <w:r w:rsidRPr="0092152A">
        <w:t>/odbc.ini ”</w:t>
      </w:r>
      <w:r w:rsidRPr="0092152A">
        <w:t>文件中追加以下内容。</w:t>
      </w:r>
    </w:p>
    <w:p w14:paraId="4E90543A" w14:textId="47A84F31" w:rsidR="0092152A" w:rsidRDefault="0092152A" w:rsidP="00F740C1">
      <w:pPr>
        <w:pStyle w:val="1e"/>
      </w:pPr>
      <w:r>
        <w:t>[MPPODBC]</w:t>
      </w:r>
      <w:r w:rsidR="00E239D6">
        <w:t xml:space="preserve">             </w:t>
      </w:r>
      <w:r w:rsidR="00E239D6" w:rsidRPr="009964E5">
        <w:t>(</w:t>
      </w:r>
      <w:r w:rsidR="00E239D6" w:rsidRPr="009964E5">
        <w:t>数据源名称</w:t>
      </w:r>
      <w:r w:rsidR="00E239D6" w:rsidRPr="009964E5">
        <w:t>)</w:t>
      </w:r>
    </w:p>
    <w:p w14:paraId="77B8B3CC" w14:textId="6F8D87DE" w:rsidR="00475BE2" w:rsidRDefault="0092152A" w:rsidP="00F740C1">
      <w:pPr>
        <w:pStyle w:val="1e"/>
      </w:pPr>
      <w:r>
        <w:t>Driver=</w:t>
      </w:r>
      <w:proofErr w:type="spellStart"/>
      <w:r>
        <w:t>GaussMPP</w:t>
      </w:r>
      <w:proofErr w:type="spellEnd"/>
      <w:r w:rsidR="00475BE2">
        <w:t xml:space="preserve">       </w:t>
      </w:r>
      <w:r w:rsidR="00475BE2" w:rsidRPr="009964E5">
        <w:t>(</w:t>
      </w:r>
      <w:r w:rsidR="00475BE2">
        <w:rPr>
          <w:rFonts w:hint="eastAsia"/>
        </w:rPr>
        <w:t>驱动</w:t>
      </w:r>
      <w:r w:rsidR="00475BE2" w:rsidRPr="009964E5">
        <w:t>名称</w:t>
      </w:r>
      <w:r w:rsidR="00475BE2" w:rsidRPr="009964E5">
        <w:t>)</w:t>
      </w:r>
    </w:p>
    <w:p w14:paraId="1127AC0A" w14:textId="1069B404" w:rsidR="0092152A" w:rsidRDefault="0092152A" w:rsidP="00F740C1">
      <w:pPr>
        <w:pStyle w:val="1e"/>
      </w:pPr>
      <w:proofErr w:type="spellStart"/>
      <w:r>
        <w:t>Servername</w:t>
      </w:r>
      <w:proofErr w:type="spellEnd"/>
      <w:r>
        <w:t>=10.10.0.13</w:t>
      </w:r>
      <w:r>
        <w:t>（数据库</w:t>
      </w:r>
      <w:r>
        <w:t>Server IP</w:t>
      </w:r>
      <w:r>
        <w:t>）</w:t>
      </w:r>
      <w:r w:rsidR="00EA321F" w:rsidRPr="001237D1">
        <w:rPr>
          <w:rFonts w:hint="eastAsia"/>
          <w:color w:val="C7000B"/>
        </w:rPr>
        <w:t>---</w:t>
      </w:r>
      <w:r w:rsidR="00EA321F" w:rsidRPr="001237D1">
        <w:rPr>
          <w:rFonts w:hint="eastAsia"/>
          <w:color w:val="C7000B"/>
        </w:rPr>
        <w:t>本实验用的是</w:t>
      </w:r>
      <w:r w:rsidR="001237D1" w:rsidRPr="001237D1">
        <w:rPr>
          <w:rFonts w:hint="eastAsia"/>
          <w:color w:val="C7000B"/>
        </w:rPr>
        <w:t>E</w:t>
      </w:r>
      <w:r w:rsidR="001237D1" w:rsidRPr="001237D1">
        <w:rPr>
          <w:color w:val="C7000B"/>
        </w:rPr>
        <w:t>CS</w:t>
      </w:r>
      <w:r w:rsidR="00EA321F" w:rsidRPr="001237D1">
        <w:rPr>
          <w:rFonts w:hint="eastAsia"/>
          <w:color w:val="C7000B"/>
        </w:rPr>
        <w:t>私有</w:t>
      </w:r>
      <w:r w:rsidR="00EA321F" w:rsidRPr="001237D1">
        <w:rPr>
          <w:rFonts w:hint="eastAsia"/>
          <w:color w:val="C7000B"/>
        </w:rPr>
        <w:t>I</w:t>
      </w:r>
      <w:r w:rsidR="00EA321F" w:rsidRPr="001237D1">
        <w:rPr>
          <w:color w:val="C7000B"/>
        </w:rPr>
        <w:t>P</w:t>
      </w:r>
    </w:p>
    <w:p w14:paraId="39FFB674" w14:textId="77777777" w:rsidR="0092152A" w:rsidRDefault="0092152A" w:rsidP="00F740C1">
      <w:pPr>
        <w:pStyle w:val="1e"/>
      </w:pPr>
      <w:r>
        <w:t>Database=</w:t>
      </w:r>
      <w:proofErr w:type="spellStart"/>
      <w:r>
        <w:t>postgres</w:t>
      </w:r>
      <w:proofErr w:type="spellEnd"/>
      <w:r>
        <w:t xml:space="preserve">  </w:t>
      </w:r>
      <w:r>
        <w:t>（数据库名）</w:t>
      </w:r>
    </w:p>
    <w:p w14:paraId="22074A2C" w14:textId="77777777" w:rsidR="0092152A" w:rsidRDefault="0092152A" w:rsidP="00F740C1">
      <w:pPr>
        <w:pStyle w:val="1e"/>
      </w:pPr>
      <w:r>
        <w:t>Username=</w:t>
      </w:r>
      <w:proofErr w:type="spellStart"/>
      <w:r>
        <w:t>omm</w:t>
      </w:r>
      <w:proofErr w:type="spellEnd"/>
      <w:r>
        <w:t xml:space="preserve">  </w:t>
      </w:r>
      <w:r>
        <w:t>（数据库用户名）</w:t>
      </w:r>
    </w:p>
    <w:p w14:paraId="0CB53F26" w14:textId="77777777" w:rsidR="0092152A" w:rsidRDefault="0092152A" w:rsidP="00F740C1">
      <w:pPr>
        <w:pStyle w:val="1e"/>
      </w:pPr>
      <w:r>
        <w:t xml:space="preserve">Password=  </w:t>
      </w:r>
      <w:r>
        <w:t>（数据库用户密码）</w:t>
      </w:r>
    </w:p>
    <w:p w14:paraId="20443B05" w14:textId="77777777" w:rsidR="0092152A" w:rsidRDefault="0092152A" w:rsidP="00F740C1">
      <w:pPr>
        <w:pStyle w:val="1e"/>
      </w:pPr>
      <w:r>
        <w:t xml:space="preserve">Port=8000 </w:t>
      </w:r>
      <w:r>
        <w:t>（数据库监听端口）</w:t>
      </w:r>
    </w:p>
    <w:p w14:paraId="5A098B96" w14:textId="7498FAB7" w:rsidR="0092152A" w:rsidRDefault="0092152A" w:rsidP="00F740C1">
      <w:pPr>
        <w:pStyle w:val="1e"/>
      </w:pPr>
      <w:proofErr w:type="spellStart"/>
      <w:r>
        <w:t>Sslmode</w:t>
      </w:r>
      <w:proofErr w:type="spellEnd"/>
      <w:r>
        <w:t>=allow</w:t>
      </w:r>
    </w:p>
    <w:p w14:paraId="48F3612B" w14:textId="77777777" w:rsidR="0092152A" w:rsidRPr="0092152A" w:rsidRDefault="0092152A" w:rsidP="00F740C1">
      <w:pPr>
        <w:pStyle w:val="1e"/>
      </w:pPr>
      <w:r>
        <w:rPr>
          <w:rFonts w:hint="eastAsia"/>
        </w:rPr>
        <w:t>具体如下：</w:t>
      </w:r>
    </w:p>
    <w:p w14:paraId="2BE97E0B" w14:textId="1A47C7C5" w:rsidR="0092152A" w:rsidRPr="008B1BC2" w:rsidRDefault="0092152A" w:rsidP="00F740C1">
      <w:pPr>
        <w:pStyle w:val="affffff5"/>
        <w:rPr>
          <w:shd w:val="pct15" w:color="auto" w:fill="FFFFFF"/>
          <w:lang w:eastAsia="en-US"/>
        </w:rPr>
      </w:pPr>
      <w:r>
        <w:t>[root@</w:t>
      </w:r>
      <w:r w:rsidR="00F421E5">
        <w:t>db1</w:t>
      </w:r>
      <w:r>
        <w:t xml:space="preserve"> </w:t>
      </w:r>
      <w:proofErr w:type="spellStart"/>
      <w:r>
        <w:t>etc</w:t>
      </w:r>
      <w:proofErr w:type="spellEnd"/>
      <w:r>
        <w:t>]#</w:t>
      </w:r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 vi /</w:t>
      </w:r>
      <w:proofErr w:type="spellStart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usr</w:t>
      </w:r>
      <w:proofErr w:type="spellEnd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/local/</w:t>
      </w:r>
      <w:proofErr w:type="spellStart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etc</w:t>
      </w:r>
      <w:proofErr w:type="spellEnd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/odbc.ini</w:t>
      </w:r>
    </w:p>
    <w:p w14:paraId="3795325B" w14:textId="77777777" w:rsidR="0092152A" w:rsidRDefault="0092152A" w:rsidP="00F740C1">
      <w:pPr>
        <w:pStyle w:val="affffff5"/>
      </w:pPr>
    </w:p>
    <w:p w14:paraId="71B99609" w14:textId="77777777" w:rsidR="0092152A" w:rsidRPr="008B1BC2" w:rsidRDefault="0092152A" w:rsidP="00F740C1">
      <w:pPr>
        <w:pStyle w:val="affffff5"/>
        <w:rPr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t>[MPPODBC]</w:t>
      </w:r>
    </w:p>
    <w:p w14:paraId="77BDD452" w14:textId="77777777" w:rsidR="0092152A" w:rsidRPr="008B1BC2" w:rsidRDefault="0092152A" w:rsidP="00F740C1">
      <w:pPr>
        <w:pStyle w:val="affffff5"/>
        <w:rPr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t>Driver=</w:t>
      </w:r>
      <w:proofErr w:type="spellStart"/>
      <w:r w:rsidRPr="008B1BC2">
        <w:rPr>
          <w:shd w:val="pct15" w:color="auto" w:fill="FFFFFF"/>
          <w:lang w:eastAsia="en-US"/>
        </w:rPr>
        <w:t>GaussMPP</w:t>
      </w:r>
      <w:proofErr w:type="spellEnd"/>
    </w:p>
    <w:p w14:paraId="48875423" w14:textId="77777777" w:rsidR="0092152A" w:rsidRPr="008A7C61" w:rsidRDefault="0092152A" w:rsidP="00F740C1">
      <w:pPr>
        <w:pStyle w:val="affffff5"/>
        <w:rPr>
          <w:rFonts w:eastAsia="微软雅黑"/>
          <w:b/>
          <w:color w:val="C7000B"/>
          <w:szCs w:val="18"/>
          <w:shd w:val="pct15" w:color="auto" w:fill="FFFFFF"/>
          <w:lang w:eastAsia="en-US"/>
        </w:rPr>
      </w:pPr>
      <w:proofErr w:type="spellStart"/>
      <w:r w:rsidRPr="008B1BC2">
        <w:rPr>
          <w:shd w:val="pct15" w:color="auto" w:fill="FFFFFF"/>
          <w:lang w:eastAsia="en-US"/>
        </w:rPr>
        <w:t>Servername</w:t>
      </w:r>
      <w:proofErr w:type="spellEnd"/>
      <w:r w:rsidRPr="008B1BC2">
        <w:rPr>
          <w:shd w:val="pct15" w:color="auto" w:fill="FFFFFF"/>
          <w:lang w:eastAsia="en-US"/>
        </w:rPr>
        <w:t>=</w:t>
      </w:r>
      <w:r w:rsidRPr="008A7C61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192.168.0.208</w:t>
      </w:r>
    </w:p>
    <w:p w14:paraId="0AB3906B" w14:textId="77777777" w:rsidR="0092152A" w:rsidRPr="008B1BC2" w:rsidRDefault="0092152A" w:rsidP="00F740C1">
      <w:pPr>
        <w:pStyle w:val="affffff5"/>
        <w:rPr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t>Database=</w:t>
      </w:r>
      <w:proofErr w:type="spellStart"/>
      <w:r w:rsidRPr="008B1BC2">
        <w:rPr>
          <w:shd w:val="pct15" w:color="auto" w:fill="FFFFFF"/>
          <w:lang w:eastAsia="en-US"/>
        </w:rPr>
        <w:t>postgres</w:t>
      </w:r>
      <w:proofErr w:type="spellEnd"/>
    </w:p>
    <w:p w14:paraId="25B81A36" w14:textId="7358D38F" w:rsidR="0092152A" w:rsidRPr="008B1BC2" w:rsidRDefault="0092152A" w:rsidP="00F740C1">
      <w:pPr>
        <w:pStyle w:val="affffff5"/>
        <w:rPr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t>Username=</w:t>
      </w:r>
      <w:proofErr w:type="spellStart"/>
      <w:r w:rsidRPr="008B1BC2">
        <w:rPr>
          <w:shd w:val="pct15" w:color="auto" w:fill="FFFFFF"/>
          <w:lang w:eastAsia="en-US"/>
        </w:rPr>
        <w:t>dbuser</w:t>
      </w:r>
      <w:proofErr w:type="spellEnd"/>
    </w:p>
    <w:p w14:paraId="22D24C15" w14:textId="7077C89B" w:rsidR="0092152A" w:rsidRPr="008B1BC2" w:rsidRDefault="0092152A" w:rsidP="00F740C1">
      <w:pPr>
        <w:pStyle w:val="affffff5"/>
        <w:rPr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t>Password=</w:t>
      </w:r>
      <w:r w:rsidRPr="002960B1">
        <w:rPr>
          <w:shd w:val="pct15" w:color="auto" w:fill="FFFFFF"/>
          <w:lang w:eastAsia="en-US"/>
        </w:rPr>
        <w:t>Gauss#3demo</w:t>
      </w:r>
    </w:p>
    <w:p w14:paraId="78BD7986" w14:textId="77777777" w:rsidR="0092152A" w:rsidRPr="008B1BC2" w:rsidRDefault="0092152A" w:rsidP="00F740C1">
      <w:pPr>
        <w:pStyle w:val="affffff5"/>
        <w:rPr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t>Port=26000</w:t>
      </w:r>
    </w:p>
    <w:p w14:paraId="38D17F77" w14:textId="17EBF6DA" w:rsidR="00E53867" w:rsidRPr="008B1BC2" w:rsidRDefault="0092152A" w:rsidP="00F740C1">
      <w:pPr>
        <w:pStyle w:val="affffff5"/>
        <w:rPr>
          <w:shd w:val="pct15" w:color="auto" w:fill="FFFFFF"/>
          <w:lang w:eastAsia="en-US"/>
        </w:rPr>
      </w:pPr>
      <w:proofErr w:type="spellStart"/>
      <w:r w:rsidRPr="008B1BC2">
        <w:rPr>
          <w:shd w:val="pct15" w:color="auto" w:fill="FFFFFF"/>
          <w:lang w:eastAsia="en-US"/>
        </w:rPr>
        <w:t>Sslmode</w:t>
      </w:r>
      <w:proofErr w:type="spellEnd"/>
      <w:r w:rsidRPr="008B1BC2">
        <w:rPr>
          <w:shd w:val="pct15" w:color="auto" w:fill="FFFFFF"/>
          <w:lang w:eastAsia="en-US"/>
        </w:rPr>
        <w:t>=allow</w:t>
      </w:r>
    </w:p>
    <w:p w14:paraId="5813C57B" w14:textId="424AE2C8" w:rsidR="00E53867" w:rsidRDefault="00DB7EAB" w:rsidP="00C66139">
      <w:pPr>
        <w:pStyle w:val="30"/>
      </w:pPr>
      <w:r w:rsidRPr="00DB7EAB">
        <w:t>在客户端配置环境变量</w:t>
      </w:r>
      <w:r>
        <w:rPr>
          <w:rFonts w:hint="eastAsia"/>
        </w:rPr>
        <w:t>。</w:t>
      </w:r>
    </w:p>
    <w:p w14:paraId="7379A465" w14:textId="4D3FB42C" w:rsidR="0099535E" w:rsidRDefault="0099535E" w:rsidP="00F740C1">
      <w:pPr>
        <w:pStyle w:val="1e"/>
      </w:pPr>
      <w:r>
        <w:rPr>
          <w:rFonts w:hint="eastAsia"/>
        </w:rPr>
        <w:t>本实验的</w:t>
      </w:r>
      <w:r w:rsidRPr="00DB7EAB">
        <w:t>客户端</w:t>
      </w:r>
      <w:r>
        <w:rPr>
          <w:rFonts w:hint="eastAsia"/>
        </w:rPr>
        <w:t>与数据库在同一台服务器。</w:t>
      </w:r>
    </w:p>
    <w:p w14:paraId="03EB2C98" w14:textId="642ED7F2" w:rsidR="00DB7EAB" w:rsidRDefault="00DB7EAB" w:rsidP="00F740C1">
      <w:pPr>
        <w:pStyle w:val="1e"/>
      </w:pPr>
      <w:r>
        <w:rPr>
          <w:rFonts w:hint="eastAsia"/>
        </w:rPr>
        <w:t>在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的</w:t>
      </w:r>
      <w:r>
        <w:t>.</w:t>
      </w:r>
      <w:proofErr w:type="spellStart"/>
      <w:r>
        <w:t>bashrc</w:t>
      </w:r>
      <w:proofErr w:type="spellEnd"/>
      <w:r>
        <w:rPr>
          <w:rFonts w:hint="eastAsia"/>
        </w:rPr>
        <w:t>文件中</w:t>
      </w:r>
      <w:r w:rsidRPr="0092152A">
        <w:t>追加以下内容</w:t>
      </w:r>
      <w:r>
        <w:rPr>
          <w:rFonts w:hint="eastAsia"/>
        </w:rPr>
        <w:t>。</w:t>
      </w:r>
    </w:p>
    <w:p w14:paraId="3BA9E3EF" w14:textId="77777777" w:rsidR="00DB7EAB" w:rsidRDefault="00DB7EAB" w:rsidP="00F740C1">
      <w:pPr>
        <w:pStyle w:val="1e"/>
      </w:pPr>
      <w:r>
        <w:t>export LD_LIBRARY_PATH=/usr/local/lib/:/usr/local/lib/lib:$LD_LIBRARY_PATH</w:t>
      </w:r>
    </w:p>
    <w:p w14:paraId="7F9A1AC4" w14:textId="77777777" w:rsidR="00DB7EAB" w:rsidRDefault="00DB7EAB" w:rsidP="00F740C1">
      <w:pPr>
        <w:pStyle w:val="1e"/>
      </w:pPr>
      <w:r>
        <w:t>export ODBCSYSINI=/</w:t>
      </w:r>
      <w:proofErr w:type="spellStart"/>
      <w:r>
        <w:t>usr</w:t>
      </w:r>
      <w:proofErr w:type="spellEnd"/>
      <w:r>
        <w:t>/local/</w:t>
      </w:r>
      <w:proofErr w:type="spellStart"/>
      <w:r>
        <w:t>etc</w:t>
      </w:r>
      <w:proofErr w:type="spellEnd"/>
    </w:p>
    <w:p w14:paraId="5601D454" w14:textId="77777777" w:rsidR="00DB7EAB" w:rsidRDefault="00DB7EAB" w:rsidP="00F740C1">
      <w:pPr>
        <w:pStyle w:val="1e"/>
      </w:pPr>
      <w:r>
        <w:t>export ODBCINI=/</w:t>
      </w:r>
      <w:proofErr w:type="spellStart"/>
      <w:r>
        <w:t>usr</w:t>
      </w:r>
      <w:proofErr w:type="spellEnd"/>
      <w:r>
        <w:t>/local/</w:t>
      </w:r>
      <w:proofErr w:type="spellStart"/>
      <w:r>
        <w:t>etc</w:t>
      </w:r>
      <w:proofErr w:type="spellEnd"/>
      <w:r>
        <w:t>/odbc.ini</w:t>
      </w:r>
    </w:p>
    <w:p w14:paraId="741F5E37" w14:textId="3D2A8C67" w:rsidR="00DB7EAB" w:rsidRPr="00DB7EAB" w:rsidRDefault="00DB7EAB" w:rsidP="00F740C1">
      <w:pPr>
        <w:pStyle w:val="1e"/>
      </w:pPr>
      <w:r>
        <w:rPr>
          <w:rFonts w:hint="eastAsia"/>
        </w:rPr>
        <w:t>具体如下：</w:t>
      </w:r>
    </w:p>
    <w:p w14:paraId="701A6D67" w14:textId="5B239D7F" w:rsidR="00DB7EAB" w:rsidRPr="008B1BC2" w:rsidRDefault="00DB7EAB" w:rsidP="00F740C1">
      <w:pPr>
        <w:pStyle w:val="affffff5"/>
        <w:rPr>
          <w:rFonts w:eastAsia="微软雅黑"/>
          <w:b/>
          <w:color w:val="C7000B"/>
          <w:szCs w:val="18"/>
          <w:shd w:val="pct15" w:color="auto" w:fill="FFFFFF"/>
          <w:lang w:eastAsia="en-US"/>
        </w:rPr>
      </w:pPr>
      <w:r w:rsidRPr="00DB7EAB">
        <w:t>[root@</w:t>
      </w:r>
      <w:r w:rsidR="00F421E5">
        <w:t>db1</w:t>
      </w:r>
      <w:r w:rsidRPr="00DB7EAB">
        <w:t xml:space="preserve"> </w:t>
      </w:r>
      <w:proofErr w:type="spellStart"/>
      <w:r w:rsidRPr="00DB7EAB">
        <w:t>etc</w:t>
      </w:r>
      <w:proofErr w:type="spellEnd"/>
      <w:r w:rsidRPr="00DB7EAB">
        <w:t xml:space="preserve">]# </w:t>
      </w:r>
      <w:r w:rsidRPr="008B1BC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cd ~</w:t>
      </w:r>
    </w:p>
    <w:p w14:paraId="3F30AE2F" w14:textId="31B84034" w:rsidR="00DB7EAB" w:rsidRPr="008B1BC2" w:rsidRDefault="00DB7EAB" w:rsidP="00F740C1">
      <w:pPr>
        <w:pStyle w:val="affffff5"/>
        <w:rPr>
          <w:rFonts w:eastAsia="微软雅黑"/>
          <w:color w:val="C7000B"/>
          <w:szCs w:val="18"/>
          <w:shd w:val="pct15" w:color="auto" w:fill="FFFFFF"/>
          <w:lang w:eastAsia="en-US"/>
        </w:rPr>
      </w:pPr>
      <w:r>
        <w:t>[root@</w:t>
      </w:r>
      <w:r w:rsidR="00F421E5">
        <w:t>db1</w:t>
      </w:r>
      <w:r>
        <w:t xml:space="preserve"> ~]# </w:t>
      </w:r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vim ~/.</w:t>
      </w:r>
      <w:proofErr w:type="spellStart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bashrc</w:t>
      </w:r>
      <w:proofErr w:type="spellEnd"/>
    </w:p>
    <w:p w14:paraId="499721A8" w14:textId="77777777" w:rsidR="00DB7EAB" w:rsidRDefault="00DB7EAB" w:rsidP="00F740C1">
      <w:pPr>
        <w:pStyle w:val="affffff5"/>
      </w:pPr>
    </w:p>
    <w:p w14:paraId="45F3090A" w14:textId="77777777" w:rsidR="00DB7EAB" w:rsidRDefault="00DB7EAB" w:rsidP="00F740C1">
      <w:pPr>
        <w:pStyle w:val="affffff5"/>
      </w:pPr>
      <w:r>
        <w:t># .</w:t>
      </w:r>
      <w:proofErr w:type="spellStart"/>
      <w:r>
        <w:t>bashrc</w:t>
      </w:r>
      <w:proofErr w:type="spellEnd"/>
    </w:p>
    <w:p w14:paraId="17AEAAC3" w14:textId="77777777" w:rsidR="00DB7EAB" w:rsidRDefault="00DB7EAB" w:rsidP="00F740C1">
      <w:pPr>
        <w:pStyle w:val="affffff5"/>
      </w:pPr>
      <w:r>
        <w:t xml:space="preserve">  </w:t>
      </w:r>
    </w:p>
    <w:p w14:paraId="22D9C46C" w14:textId="77777777" w:rsidR="00DB7EAB" w:rsidRDefault="00DB7EAB" w:rsidP="00F740C1">
      <w:pPr>
        <w:pStyle w:val="affffff5"/>
      </w:pPr>
      <w:r>
        <w:t># User specific aliases and functions</w:t>
      </w:r>
    </w:p>
    <w:p w14:paraId="175124F3" w14:textId="77777777" w:rsidR="00DB7EAB" w:rsidRDefault="00DB7EAB" w:rsidP="00F740C1">
      <w:pPr>
        <w:pStyle w:val="affffff5"/>
      </w:pPr>
    </w:p>
    <w:p w14:paraId="1F033D38" w14:textId="77777777" w:rsidR="00DB7EAB" w:rsidRDefault="00DB7EAB" w:rsidP="00F740C1">
      <w:pPr>
        <w:pStyle w:val="affffff5"/>
      </w:pPr>
      <w:r>
        <w:t>alias rm='rm -</w:t>
      </w:r>
      <w:proofErr w:type="spellStart"/>
      <w:r>
        <w:t>i</w:t>
      </w:r>
      <w:proofErr w:type="spellEnd"/>
      <w:r>
        <w:t>'</w:t>
      </w:r>
    </w:p>
    <w:p w14:paraId="5A5056FF" w14:textId="77777777" w:rsidR="00DB7EAB" w:rsidRDefault="00DB7EAB" w:rsidP="00F740C1">
      <w:pPr>
        <w:pStyle w:val="affffff5"/>
      </w:pPr>
      <w:r>
        <w:lastRenderedPageBreak/>
        <w:t>alias cp='cp -</w:t>
      </w:r>
      <w:proofErr w:type="spellStart"/>
      <w:r>
        <w:t>i</w:t>
      </w:r>
      <w:proofErr w:type="spellEnd"/>
      <w:r>
        <w:t>'</w:t>
      </w:r>
    </w:p>
    <w:p w14:paraId="572663AE" w14:textId="77777777" w:rsidR="00DB7EAB" w:rsidRDefault="00DB7EAB" w:rsidP="00F740C1">
      <w:pPr>
        <w:pStyle w:val="affffff5"/>
      </w:pPr>
      <w:r>
        <w:t>alias mv='mv -</w:t>
      </w:r>
      <w:proofErr w:type="spellStart"/>
      <w:r>
        <w:t>i</w:t>
      </w:r>
      <w:proofErr w:type="spellEnd"/>
      <w:r>
        <w:t>'</w:t>
      </w:r>
    </w:p>
    <w:p w14:paraId="76CAEB64" w14:textId="77777777" w:rsidR="00DB7EAB" w:rsidRDefault="00DB7EAB" w:rsidP="00F740C1">
      <w:pPr>
        <w:pStyle w:val="affffff5"/>
      </w:pPr>
    </w:p>
    <w:p w14:paraId="61B54BB8" w14:textId="77777777" w:rsidR="00DB7EAB" w:rsidRDefault="00DB7EAB" w:rsidP="00F740C1">
      <w:pPr>
        <w:pStyle w:val="affffff5"/>
      </w:pPr>
      <w:r>
        <w:t># Source global definitions</w:t>
      </w:r>
    </w:p>
    <w:p w14:paraId="0326BD5F" w14:textId="77777777" w:rsidR="00DB7EAB" w:rsidRDefault="00DB7EAB" w:rsidP="00F740C1">
      <w:pPr>
        <w:pStyle w:val="affffff5"/>
      </w:pPr>
      <w:r>
        <w:t>if [ -f /</w:t>
      </w:r>
      <w:proofErr w:type="spellStart"/>
      <w:r>
        <w:t>etc</w:t>
      </w:r>
      <w:proofErr w:type="spellEnd"/>
      <w:r>
        <w:t>/</w:t>
      </w:r>
      <w:proofErr w:type="spellStart"/>
      <w:r>
        <w:t>bashrc</w:t>
      </w:r>
      <w:proofErr w:type="spellEnd"/>
      <w:r>
        <w:t xml:space="preserve"> ]; then</w:t>
      </w:r>
    </w:p>
    <w:p w14:paraId="003B8BBB" w14:textId="77777777" w:rsidR="00DB7EAB" w:rsidRDefault="00DB7EAB" w:rsidP="00F740C1">
      <w:pPr>
        <w:pStyle w:val="affffff5"/>
      </w:pPr>
      <w:r>
        <w:t xml:space="preserve">        . /</w:t>
      </w:r>
      <w:proofErr w:type="spellStart"/>
      <w:r>
        <w:t>etc</w:t>
      </w:r>
      <w:proofErr w:type="spellEnd"/>
      <w:r>
        <w:t>/</w:t>
      </w:r>
      <w:proofErr w:type="spellStart"/>
      <w:r>
        <w:t>bashrc</w:t>
      </w:r>
      <w:proofErr w:type="spellEnd"/>
    </w:p>
    <w:p w14:paraId="076C2A7B" w14:textId="77777777" w:rsidR="00DB7EAB" w:rsidRDefault="00DB7EAB" w:rsidP="00F740C1">
      <w:pPr>
        <w:pStyle w:val="affffff5"/>
      </w:pPr>
      <w:r>
        <w:t>fi</w:t>
      </w:r>
    </w:p>
    <w:p w14:paraId="5BA654DE" w14:textId="77777777" w:rsidR="00DB7EAB" w:rsidRDefault="00DB7EAB" w:rsidP="00F740C1">
      <w:pPr>
        <w:pStyle w:val="affffff5"/>
      </w:pPr>
    </w:p>
    <w:p w14:paraId="1712AE57" w14:textId="77777777" w:rsidR="00DB7EAB" w:rsidRPr="008B1BC2" w:rsidRDefault="00DB7EAB" w:rsidP="00F740C1">
      <w:pPr>
        <w:pStyle w:val="affffff5"/>
        <w:rPr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t>export LD_LIBRARY_PATH=/usr/local/lib/:/usr/local/lib/lib:$LD_LIBRARY_PATH</w:t>
      </w:r>
    </w:p>
    <w:p w14:paraId="42B6EEA9" w14:textId="77777777" w:rsidR="00DB7EAB" w:rsidRPr="008B1BC2" w:rsidRDefault="00DB7EAB" w:rsidP="00F740C1">
      <w:pPr>
        <w:pStyle w:val="affffff5"/>
        <w:rPr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t>export ODBCSYSINI=/</w:t>
      </w:r>
      <w:proofErr w:type="spellStart"/>
      <w:r w:rsidRPr="008B1BC2">
        <w:rPr>
          <w:shd w:val="pct15" w:color="auto" w:fill="FFFFFF"/>
          <w:lang w:eastAsia="en-US"/>
        </w:rPr>
        <w:t>usr</w:t>
      </w:r>
      <w:proofErr w:type="spellEnd"/>
      <w:r w:rsidRPr="008B1BC2">
        <w:rPr>
          <w:shd w:val="pct15" w:color="auto" w:fill="FFFFFF"/>
          <w:lang w:eastAsia="en-US"/>
        </w:rPr>
        <w:t>/local/</w:t>
      </w:r>
      <w:proofErr w:type="spellStart"/>
      <w:r w:rsidRPr="008B1BC2">
        <w:rPr>
          <w:shd w:val="pct15" w:color="auto" w:fill="FFFFFF"/>
          <w:lang w:eastAsia="en-US"/>
        </w:rPr>
        <w:t>etc</w:t>
      </w:r>
      <w:proofErr w:type="spellEnd"/>
    </w:p>
    <w:p w14:paraId="7EEEA5ED" w14:textId="77777777" w:rsidR="00DB7EAB" w:rsidRPr="008B1BC2" w:rsidRDefault="00DB7EAB" w:rsidP="00F740C1">
      <w:pPr>
        <w:pStyle w:val="affffff5"/>
        <w:rPr>
          <w:shd w:val="pct15" w:color="auto" w:fill="FFFFFF"/>
          <w:lang w:eastAsia="en-US"/>
        </w:rPr>
      </w:pPr>
      <w:r w:rsidRPr="008B1BC2">
        <w:rPr>
          <w:shd w:val="pct15" w:color="auto" w:fill="FFFFFF"/>
          <w:lang w:eastAsia="en-US"/>
        </w:rPr>
        <w:t>export ODBCINI=/</w:t>
      </w:r>
      <w:proofErr w:type="spellStart"/>
      <w:r w:rsidRPr="008B1BC2">
        <w:rPr>
          <w:shd w:val="pct15" w:color="auto" w:fill="FFFFFF"/>
          <w:lang w:eastAsia="en-US"/>
        </w:rPr>
        <w:t>usr</w:t>
      </w:r>
      <w:proofErr w:type="spellEnd"/>
      <w:r w:rsidRPr="008B1BC2">
        <w:rPr>
          <w:shd w:val="pct15" w:color="auto" w:fill="FFFFFF"/>
          <w:lang w:eastAsia="en-US"/>
        </w:rPr>
        <w:t>/local/</w:t>
      </w:r>
      <w:proofErr w:type="spellStart"/>
      <w:r w:rsidRPr="008B1BC2">
        <w:rPr>
          <w:shd w:val="pct15" w:color="auto" w:fill="FFFFFF"/>
          <w:lang w:eastAsia="en-US"/>
        </w:rPr>
        <w:t>etc</w:t>
      </w:r>
      <w:proofErr w:type="spellEnd"/>
      <w:r w:rsidRPr="008B1BC2">
        <w:rPr>
          <w:shd w:val="pct15" w:color="auto" w:fill="FFFFFF"/>
          <w:lang w:eastAsia="en-US"/>
        </w:rPr>
        <w:t>/odbc.ini</w:t>
      </w:r>
    </w:p>
    <w:p w14:paraId="246081D1" w14:textId="39DF47D7" w:rsidR="00DB7EAB" w:rsidRDefault="00BA2FFA" w:rsidP="00F740C1">
      <w:pPr>
        <w:pStyle w:val="1e"/>
      </w:pPr>
      <w:r>
        <w:rPr>
          <w:rFonts w:hint="eastAsia"/>
        </w:rPr>
        <w:t>使用环境变量生效。</w:t>
      </w:r>
    </w:p>
    <w:p w14:paraId="45D3CC4F" w14:textId="521EA32C" w:rsidR="00BA2FFA" w:rsidRDefault="00BA2FFA" w:rsidP="00F740C1">
      <w:pPr>
        <w:pStyle w:val="affffff5"/>
      </w:pPr>
      <w:r w:rsidRPr="00BA2FFA">
        <w:t>[root@</w:t>
      </w:r>
      <w:r w:rsidR="00F421E5">
        <w:t>db1</w:t>
      </w:r>
      <w:r w:rsidRPr="00BA2FFA">
        <w:t xml:space="preserve"> ~]# </w:t>
      </w:r>
      <w:r w:rsidRPr="000364D6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source ~/.</w:t>
      </w:r>
      <w:proofErr w:type="spellStart"/>
      <w:r w:rsidRPr="000364D6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bashrc</w:t>
      </w:r>
      <w:proofErr w:type="spellEnd"/>
    </w:p>
    <w:p w14:paraId="5654E157" w14:textId="77777777" w:rsidR="009964E5" w:rsidRPr="009964E5" w:rsidRDefault="009964E5" w:rsidP="00C66139">
      <w:pPr>
        <w:pStyle w:val="30"/>
      </w:pPr>
      <w:r w:rsidRPr="009964E5">
        <w:t>测试数据源配置</w:t>
      </w:r>
      <w:bookmarkStart w:id="22" w:name="zh-cn_topic_0237120407_zh-cn_topic_00597"/>
      <w:bookmarkEnd w:id="22"/>
    </w:p>
    <w:p w14:paraId="11559A14" w14:textId="263AC436" w:rsidR="009964E5" w:rsidRPr="009964E5" w:rsidRDefault="009964E5" w:rsidP="00F740C1">
      <w:pPr>
        <w:pStyle w:val="1e"/>
      </w:pPr>
      <w:r w:rsidRPr="009964E5">
        <w:t>执行</w:t>
      </w:r>
      <w:proofErr w:type="spellStart"/>
      <w:r w:rsidRPr="009964E5">
        <w:t>isql</w:t>
      </w:r>
      <w:proofErr w:type="spellEnd"/>
      <w:r w:rsidRPr="009964E5">
        <w:t xml:space="preserve"> -v MPPODBC</w:t>
      </w:r>
      <w:r w:rsidR="00E239D6">
        <w:t xml:space="preserve"> </w:t>
      </w:r>
      <w:r w:rsidRPr="009964E5">
        <w:t>(</w:t>
      </w:r>
      <w:r w:rsidRPr="009964E5">
        <w:t>数据源名称</w:t>
      </w:r>
      <w:r w:rsidRPr="009964E5">
        <w:t>)</w:t>
      </w:r>
      <w:r w:rsidRPr="009964E5">
        <w:t>命令。</w:t>
      </w:r>
    </w:p>
    <w:p w14:paraId="1C04B215" w14:textId="77777777" w:rsidR="009964E5" w:rsidRPr="009964E5" w:rsidRDefault="009964E5" w:rsidP="00F740C1">
      <w:pPr>
        <w:pStyle w:val="1e"/>
      </w:pPr>
      <w:r w:rsidRPr="009964E5">
        <w:t>如果显示如下信息，表明配置正确，连接成功。</w:t>
      </w:r>
    </w:p>
    <w:p w14:paraId="6DFA7823" w14:textId="0C38F7DE" w:rsidR="00985399" w:rsidRDefault="00985399" w:rsidP="00F740C1">
      <w:pPr>
        <w:pStyle w:val="affffff5"/>
      </w:pPr>
      <w:r>
        <w:t>[root@</w:t>
      </w:r>
      <w:r w:rsidR="00F421E5">
        <w:t>db1</w:t>
      </w:r>
      <w:r>
        <w:t xml:space="preserve"> ~]# </w:t>
      </w:r>
      <w:proofErr w:type="spellStart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isql</w:t>
      </w:r>
      <w:proofErr w:type="spellEnd"/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 -v MPPODBC</w:t>
      </w:r>
    </w:p>
    <w:p w14:paraId="3CDFBA5F" w14:textId="77777777" w:rsidR="00985399" w:rsidRDefault="00985399" w:rsidP="00F740C1">
      <w:pPr>
        <w:pStyle w:val="affffff5"/>
      </w:pPr>
      <w:r>
        <w:t>+---------------------------------------+</w:t>
      </w:r>
    </w:p>
    <w:p w14:paraId="6DFD9877" w14:textId="77777777" w:rsidR="00985399" w:rsidRDefault="00985399" w:rsidP="00F740C1">
      <w:pPr>
        <w:pStyle w:val="affffff5"/>
      </w:pPr>
      <w:r>
        <w:t>| Connected!                            |</w:t>
      </w:r>
    </w:p>
    <w:p w14:paraId="34CEF1C9" w14:textId="77777777" w:rsidR="00985399" w:rsidRDefault="00985399" w:rsidP="00F740C1">
      <w:pPr>
        <w:pStyle w:val="affffff5"/>
      </w:pPr>
      <w:r>
        <w:t>|                                       |</w:t>
      </w:r>
    </w:p>
    <w:p w14:paraId="021E7CDF" w14:textId="77777777" w:rsidR="00985399" w:rsidRDefault="00985399" w:rsidP="00F740C1">
      <w:pPr>
        <w:pStyle w:val="affffff5"/>
      </w:pPr>
      <w:r>
        <w:t xml:space="preserve">| </w:t>
      </w:r>
      <w:proofErr w:type="spellStart"/>
      <w:r>
        <w:t>sql</w:t>
      </w:r>
      <w:proofErr w:type="spellEnd"/>
      <w:r>
        <w:t>-statement                         |</w:t>
      </w:r>
    </w:p>
    <w:p w14:paraId="66A92A1C" w14:textId="77777777" w:rsidR="00985399" w:rsidRDefault="00985399" w:rsidP="00F740C1">
      <w:pPr>
        <w:pStyle w:val="affffff5"/>
      </w:pPr>
      <w:r>
        <w:t>| help [</w:t>
      </w:r>
      <w:proofErr w:type="spellStart"/>
      <w:r>
        <w:t>tablename</w:t>
      </w:r>
      <w:proofErr w:type="spellEnd"/>
      <w:r>
        <w:t>]                      |</w:t>
      </w:r>
    </w:p>
    <w:p w14:paraId="02C16FBC" w14:textId="77777777" w:rsidR="00985399" w:rsidRDefault="00985399" w:rsidP="00F740C1">
      <w:pPr>
        <w:pStyle w:val="affffff5"/>
      </w:pPr>
      <w:r>
        <w:t>| quit                                  |</w:t>
      </w:r>
    </w:p>
    <w:p w14:paraId="51E83791" w14:textId="77777777" w:rsidR="00985399" w:rsidRDefault="00985399" w:rsidP="00F740C1">
      <w:pPr>
        <w:pStyle w:val="affffff5"/>
      </w:pPr>
      <w:r>
        <w:t>|                                       |</w:t>
      </w:r>
    </w:p>
    <w:p w14:paraId="54A89F53" w14:textId="77777777" w:rsidR="00985399" w:rsidRDefault="00985399" w:rsidP="00F740C1">
      <w:pPr>
        <w:pStyle w:val="affffff5"/>
      </w:pPr>
      <w:r>
        <w:t>+---------------------------------------+</w:t>
      </w:r>
    </w:p>
    <w:p w14:paraId="5567D73E" w14:textId="63F52857" w:rsidR="009B096A" w:rsidRPr="009964E5" w:rsidRDefault="00985399" w:rsidP="00F740C1">
      <w:pPr>
        <w:pStyle w:val="affffff5"/>
      </w:pPr>
      <w:r>
        <w:t>SQL&gt;</w:t>
      </w:r>
    </w:p>
    <w:p w14:paraId="30836DC8" w14:textId="77777777" w:rsidR="009B096A" w:rsidRDefault="009B096A" w:rsidP="00F740C1">
      <w:pPr>
        <w:pStyle w:val="1e"/>
      </w:pPr>
    </w:p>
    <w:p w14:paraId="28895415" w14:textId="25986435" w:rsidR="00ED6DFC" w:rsidRPr="00D748B1" w:rsidRDefault="00ED6DFC" w:rsidP="00ED6DFC">
      <w:pPr>
        <w:pStyle w:val="3"/>
        <w:numPr>
          <w:ilvl w:val="2"/>
          <w:numId w:val="4"/>
        </w:numPr>
        <w:rPr>
          <w:rFonts w:cs="Huawei Sans"/>
        </w:rPr>
      </w:pPr>
      <w:bookmarkStart w:id="23" w:name="_Toc66441146"/>
      <w:r w:rsidRPr="00D748B1">
        <w:rPr>
          <w:rFonts w:cs="Huawei Sans"/>
        </w:rPr>
        <w:t>连接</w:t>
      </w:r>
      <w:r w:rsidRPr="00D748B1">
        <w:rPr>
          <w:rFonts w:cs="Huawei Sans"/>
        </w:rPr>
        <w:t>openGauss</w:t>
      </w:r>
      <w:r w:rsidRPr="00D748B1">
        <w:rPr>
          <w:rFonts w:cs="Huawei Sans"/>
        </w:rPr>
        <w:t>并执行</w:t>
      </w:r>
      <w:r w:rsidR="00002D49">
        <w:rPr>
          <w:rFonts w:cs="Huawei Sans" w:hint="eastAsia"/>
        </w:rPr>
        <w:t>C</w:t>
      </w:r>
      <w:r w:rsidRPr="00D748B1">
        <w:rPr>
          <w:rFonts w:cs="Huawei Sans"/>
        </w:rPr>
        <w:t>代码</w:t>
      </w:r>
      <w:bookmarkEnd w:id="23"/>
    </w:p>
    <w:p w14:paraId="376B6EF0" w14:textId="3DB33898" w:rsidR="00ED6DFC" w:rsidRPr="00D748B1" w:rsidRDefault="00ED6DFC" w:rsidP="00C66139">
      <w:pPr>
        <w:pStyle w:val="30"/>
      </w:pPr>
      <w:r w:rsidRPr="00D748B1">
        <w:t>使用</w:t>
      </w:r>
      <w:r w:rsidR="00A23326">
        <w:rPr>
          <w:rFonts w:hint="eastAsia"/>
        </w:rPr>
        <w:t>C</w:t>
      </w:r>
      <w:r w:rsidRPr="00D748B1">
        <w:t>程序连接数据库并进行查询（注：请用户根据实际情况替换红字内容，修改</w:t>
      </w:r>
      <w:r w:rsidR="00A23326">
        <w:t>这里的</w:t>
      </w:r>
      <w:r w:rsidR="00A23326">
        <w:t>“</w:t>
      </w:r>
      <w:proofErr w:type="spellStart"/>
      <w:r w:rsidR="00A23326" w:rsidRPr="00A23326">
        <w:rPr>
          <w:b/>
          <w:color w:val="C7000B"/>
        </w:rPr>
        <w:t>dbuser</w:t>
      </w:r>
      <w:proofErr w:type="spellEnd"/>
      <w:r w:rsidR="00A23326">
        <w:t>”</w:t>
      </w:r>
      <w:r w:rsidR="00A23326">
        <w:t>与</w:t>
      </w:r>
      <w:r w:rsidR="00A23326">
        <w:t>“</w:t>
      </w:r>
      <w:r w:rsidR="00A23326" w:rsidRPr="00A23326">
        <w:rPr>
          <w:b/>
          <w:color w:val="C7000B"/>
        </w:rPr>
        <w:t>Gauss#3demo</w:t>
      </w:r>
      <w:r w:rsidR="00A23326">
        <w:t>”</w:t>
      </w:r>
      <w:r w:rsidR="00A23326">
        <w:rPr>
          <w:rFonts w:hint="eastAsia"/>
        </w:rPr>
        <w:t>、</w:t>
      </w:r>
      <w:r w:rsidR="00A23326" w:rsidRPr="00A23326">
        <w:rPr>
          <w:b/>
          <w:color w:val="C7000B"/>
        </w:rPr>
        <w:t xml:space="preserve"> MPPODBC</w:t>
      </w:r>
      <w:r w:rsidR="00A23326">
        <w:t>分别表示连接数据库的用户名和用户密码</w:t>
      </w:r>
      <w:r w:rsidR="00A23326">
        <w:rPr>
          <w:rFonts w:hint="eastAsia"/>
        </w:rPr>
        <w:t>、</w:t>
      </w:r>
      <w:r w:rsidR="00A23326" w:rsidRPr="00A23326">
        <w:t>数据源名称</w:t>
      </w:r>
      <w:r w:rsidR="00A23326">
        <w:t>，请根据实际情况修改</w:t>
      </w:r>
      <w:r w:rsidRPr="00D748B1">
        <w:t>）。</w:t>
      </w:r>
    </w:p>
    <w:p w14:paraId="7567C089" w14:textId="0C0B1DEA" w:rsidR="00A23326" w:rsidRDefault="00A23326" w:rsidP="00F740C1">
      <w:pPr>
        <w:pStyle w:val="1e"/>
      </w:pPr>
      <w:r>
        <w:rPr>
          <w:rFonts w:hint="eastAsia"/>
        </w:rPr>
        <w:t>在</w:t>
      </w:r>
      <w:r w:rsidRPr="00015181">
        <w:rPr>
          <w:rFonts w:cs="微软雅黑"/>
          <w:b/>
          <w:color w:val="C7000B"/>
        </w:rPr>
        <w:t>/</w:t>
      </w:r>
      <w:proofErr w:type="spellStart"/>
      <w:r w:rsidRPr="00015181">
        <w:rPr>
          <w:rFonts w:cs="微软雅黑"/>
          <w:b/>
          <w:color w:val="C7000B"/>
        </w:rPr>
        <w:t>usr</w:t>
      </w:r>
      <w:proofErr w:type="spellEnd"/>
      <w:r w:rsidRPr="00015181">
        <w:rPr>
          <w:rFonts w:cs="微软雅黑"/>
          <w:b/>
          <w:color w:val="C7000B"/>
        </w:rPr>
        <w:t>/local/lib</w:t>
      </w:r>
      <w:r>
        <w:rPr>
          <w:rFonts w:hint="eastAsia"/>
        </w:rPr>
        <w:t>目录下通过</w:t>
      </w:r>
      <w:r>
        <w:rPr>
          <w:rFonts w:hint="eastAsia"/>
        </w:rPr>
        <w:t xml:space="preserve"> </w:t>
      </w:r>
      <w:r>
        <w:t xml:space="preserve">vi </w:t>
      </w:r>
      <w:proofErr w:type="spellStart"/>
      <w:r w:rsidRPr="00A23326">
        <w:t>DBtest.c</w:t>
      </w:r>
      <w:proofErr w:type="spellEnd"/>
      <w:r>
        <w:t xml:space="preserve"> </w:t>
      </w:r>
      <w:r>
        <w:rPr>
          <w:rFonts w:hint="eastAsia"/>
        </w:rPr>
        <w:t>命令来创建一个</w:t>
      </w:r>
      <w:r>
        <w:rPr>
          <w:rFonts w:hint="eastAsia"/>
        </w:rPr>
        <w:t>C</w:t>
      </w:r>
      <w:r>
        <w:rPr>
          <w:rFonts w:hint="eastAsia"/>
        </w:rPr>
        <w:t>文件（</w:t>
      </w:r>
      <w:proofErr w:type="spellStart"/>
      <w:r w:rsidRPr="00A23326">
        <w:t>DBtest.c</w:t>
      </w:r>
      <w:proofErr w:type="spellEnd"/>
      <w:r>
        <w:rPr>
          <w:rFonts w:hint="eastAsia"/>
        </w:rPr>
        <w:t>），并将以下内容添加至</w:t>
      </w:r>
      <w:proofErr w:type="spellStart"/>
      <w:r w:rsidRPr="00A23326">
        <w:t>DBtest.c</w:t>
      </w:r>
      <w:proofErr w:type="spellEnd"/>
      <w:r>
        <w:rPr>
          <w:rFonts w:hint="eastAsia"/>
        </w:rPr>
        <w:t>文件中。</w:t>
      </w:r>
    </w:p>
    <w:p w14:paraId="2F8BC7B4" w14:textId="21876277" w:rsidR="00ED6DFC" w:rsidRPr="00D748B1" w:rsidRDefault="00ED6DFC" w:rsidP="00F740C1">
      <w:pPr>
        <w:pStyle w:val="1e"/>
      </w:pPr>
      <w:r w:rsidRPr="00D748B1">
        <w:t>文件内容如如下，注意红字部分要按照实际情况进行替换：</w:t>
      </w:r>
    </w:p>
    <w:p w14:paraId="022E677B" w14:textId="77777777" w:rsidR="00A23326" w:rsidRDefault="00A23326" w:rsidP="00F740C1">
      <w:pPr>
        <w:pStyle w:val="affffff5"/>
      </w:pPr>
      <w:r>
        <w:t xml:space="preserve">// </w:t>
      </w:r>
      <w:r>
        <w:t>此示例演示如何通过</w:t>
      </w:r>
      <w:r>
        <w:t>ODBC</w:t>
      </w:r>
      <w:r>
        <w:t>方式获取</w:t>
      </w:r>
      <w:proofErr w:type="spellStart"/>
      <w:r>
        <w:t>openGauss</w:t>
      </w:r>
      <w:proofErr w:type="spellEnd"/>
      <w:r>
        <w:t>中的数据。</w:t>
      </w:r>
    </w:p>
    <w:p w14:paraId="49449C4B" w14:textId="77777777" w:rsidR="00A23326" w:rsidRDefault="00A23326" w:rsidP="00F740C1">
      <w:pPr>
        <w:pStyle w:val="affffff5"/>
      </w:pPr>
      <w:r>
        <w:t xml:space="preserve">// </w:t>
      </w:r>
      <w:proofErr w:type="spellStart"/>
      <w:r>
        <w:t>DBtest.c</w:t>
      </w:r>
      <w:proofErr w:type="spellEnd"/>
      <w:r>
        <w:t xml:space="preserve"> (compile with: libodbc.so)  </w:t>
      </w:r>
    </w:p>
    <w:p w14:paraId="682CD571" w14:textId="77777777" w:rsidR="00A23326" w:rsidRDefault="00A23326" w:rsidP="00F740C1">
      <w:pPr>
        <w:pStyle w:val="affffff5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B054BFC" w14:textId="77777777" w:rsidR="00A23326" w:rsidRDefault="00A23326" w:rsidP="00F740C1">
      <w:pPr>
        <w:pStyle w:val="affffff5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540C6A8" w14:textId="77777777" w:rsidR="00A23326" w:rsidRDefault="00A23326" w:rsidP="00F740C1">
      <w:pPr>
        <w:pStyle w:val="affffff5"/>
      </w:pPr>
      <w:r>
        <w:t>#include &lt;</w:t>
      </w:r>
      <w:proofErr w:type="spellStart"/>
      <w:r>
        <w:t>sqlext.h</w:t>
      </w:r>
      <w:proofErr w:type="spellEnd"/>
      <w:r>
        <w:t>&gt;</w:t>
      </w:r>
    </w:p>
    <w:p w14:paraId="1111F925" w14:textId="77777777" w:rsidR="00A23326" w:rsidRDefault="00A23326" w:rsidP="00F740C1">
      <w:pPr>
        <w:pStyle w:val="affffff5"/>
      </w:pPr>
      <w:r>
        <w:t>#ifdef WIN32</w:t>
      </w:r>
    </w:p>
    <w:p w14:paraId="798FB94F" w14:textId="77777777" w:rsidR="00A23326" w:rsidRDefault="00A23326" w:rsidP="00F740C1">
      <w:pPr>
        <w:pStyle w:val="affffff5"/>
      </w:pPr>
      <w:r>
        <w:lastRenderedPageBreak/>
        <w:t>#include &lt;</w:t>
      </w:r>
      <w:proofErr w:type="spellStart"/>
      <w:r>
        <w:t>windows.h</w:t>
      </w:r>
      <w:proofErr w:type="spellEnd"/>
      <w:r>
        <w:t>&gt;</w:t>
      </w:r>
    </w:p>
    <w:p w14:paraId="19C506BC" w14:textId="77777777" w:rsidR="00A23326" w:rsidRDefault="00A23326" w:rsidP="00F740C1">
      <w:pPr>
        <w:pStyle w:val="affffff5"/>
      </w:pPr>
      <w:r>
        <w:t>#endif</w:t>
      </w:r>
    </w:p>
    <w:p w14:paraId="36A017AA" w14:textId="77777777" w:rsidR="00A23326" w:rsidRDefault="00A23326" w:rsidP="00F740C1">
      <w:pPr>
        <w:pStyle w:val="affffff5"/>
      </w:pPr>
      <w:r>
        <w:t xml:space="preserve">SQLHENV       </w:t>
      </w:r>
      <w:proofErr w:type="spellStart"/>
      <w:r>
        <w:t>V_OD_Env</w:t>
      </w:r>
      <w:proofErr w:type="spellEnd"/>
      <w:r>
        <w:t>;        // Handle ODBC environment</w:t>
      </w:r>
    </w:p>
    <w:p w14:paraId="36B8A588" w14:textId="77777777" w:rsidR="00A23326" w:rsidRDefault="00A23326" w:rsidP="00F740C1">
      <w:pPr>
        <w:pStyle w:val="affffff5"/>
      </w:pPr>
      <w:r>
        <w:t xml:space="preserve">SQLHSTMT      </w:t>
      </w:r>
      <w:proofErr w:type="spellStart"/>
      <w:r>
        <w:t>V_OD_hstmt</w:t>
      </w:r>
      <w:proofErr w:type="spellEnd"/>
      <w:r>
        <w:t>;      // Handle statement</w:t>
      </w:r>
    </w:p>
    <w:p w14:paraId="64B324E6" w14:textId="77777777" w:rsidR="00A23326" w:rsidRDefault="00A23326" w:rsidP="00F740C1">
      <w:pPr>
        <w:pStyle w:val="affffff5"/>
      </w:pPr>
      <w:r>
        <w:t xml:space="preserve">SQLHDBC       </w:t>
      </w:r>
      <w:proofErr w:type="spellStart"/>
      <w:r>
        <w:t>V_OD_hdbc</w:t>
      </w:r>
      <w:proofErr w:type="spellEnd"/>
      <w:r>
        <w:t>;       // Handle connection</w:t>
      </w:r>
    </w:p>
    <w:p w14:paraId="479B8B3B" w14:textId="77777777" w:rsidR="00A23326" w:rsidRDefault="00A23326" w:rsidP="00F740C1">
      <w:pPr>
        <w:pStyle w:val="affffff5"/>
      </w:pPr>
      <w:r>
        <w:t xml:space="preserve">char          </w:t>
      </w:r>
      <w:proofErr w:type="spellStart"/>
      <w:r>
        <w:t>typename</w:t>
      </w:r>
      <w:proofErr w:type="spellEnd"/>
      <w:r>
        <w:t>[100];</w:t>
      </w:r>
    </w:p>
    <w:p w14:paraId="3539440E" w14:textId="77777777" w:rsidR="00A23326" w:rsidRDefault="00A23326" w:rsidP="00F740C1">
      <w:pPr>
        <w:pStyle w:val="affffff5"/>
      </w:pPr>
      <w:r>
        <w:t>SQLINTEGER    value = 600;</w:t>
      </w:r>
    </w:p>
    <w:p w14:paraId="70F49CF5" w14:textId="77777777" w:rsidR="00A23326" w:rsidRDefault="00A23326" w:rsidP="00F740C1">
      <w:pPr>
        <w:pStyle w:val="affffff5"/>
      </w:pPr>
      <w:r>
        <w:t xml:space="preserve">SQLINTEGER    </w:t>
      </w:r>
      <w:proofErr w:type="spellStart"/>
      <w:r>
        <w:t>V_OD_erg,V_OD_buffer,V_OD_err,V_OD_id</w:t>
      </w:r>
      <w:proofErr w:type="spellEnd"/>
      <w:r>
        <w:t>;</w:t>
      </w:r>
    </w:p>
    <w:p w14:paraId="733654F8" w14:textId="77777777" w:rsidR="00A23326" w:rsidRDefault="00A23326" w:rsidP="00F740C1">
      <w:pPr>
        <w:pStyle w:val="affffff5"/>
      </w:pPr>
      <w:r>
        <w:t xml:space="preserve">int main(int </w:t>
      </w:r>
      <w:proofErr w:type="spellStart"/>
      <w:r>
        <w:t>argc,char</w:t>
      </w:r>
      <w:proofErr w:type="spellEnd"/>
      <w:r>
        <w:t xml:space="preserve"> *</w:t>
      </w:r>
      <w:proofErr w:type="spellStart"/>
      <w:r>
        <w:t>argv</w:t>
      </w:r>
      <w:proofErr w:type="spellEnd"/>
      <w:r>
        <w:t>[])</w:t>
      </w:r>
    </w:p>
    <w:p w14:paraId="06669294" w14:textId="77777777" w:rsidR="00A23326" w:rsidRDefault="00A23326" w:rsidP="00F740C1">
      <w:pPr>
        <w:pStyle w:val="affffff5"/>
      </w:pPr>
      <w:r>
        <w:t>{</w:t>
      </w:r>
    </w:p>
    <w:p w14:paraId="2811DB35" w14:textId="77777777" w:rsidR="00A23326" w:rsidRDefault="00A23326" w:rsidP="00F740C1">
      <w:pPr>
        <w:pStyle w:val="affffff5"/>
      </w:pPr>
      <w:r>
        <w:t xml:space="preserve">      // 1. </w:t>
      </w:r>
      <w:r>
        <w:t>申请环境句柄</w:t>
      </w:r>
    </w:p>
    <w:p w14:paraId="501356DF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V_OD_erg</w:t>
      </w:r>
      <w:proofErr w:type="spellEnd"/>
      <w:r>
        <w:t xml:space="preserve"> = </w:t>
      </w:r>
      <w:proofErr w:type="spellStart"/>
      <w:r>
        <w:t>SQLAllocHandle</w:t>
      </w:r>
      <w:proofErr w:type="spellEnd"/>
      <w:r>
        <w:t>(SQL_HANDLE_ENV,SQL_NULL_HANDLE,&amp;</w:t>
      </w:r>
      <w:proofErr w:type="spellStart"/>
      <w:r>
        <w:t>V_OD_Env</w:t>
      </w:r>
      <w:proofErr w:type="spellEnd"/>
      <w:r>
        <w:t>);</w:t>
      </w:r>
    </w:p>
    <w:p w14:paraId="10F881F4" w14:textId="77777777" w:rsidR="00A23326" w:rsidRDefault="00A23326" w:rsidP="00F740C1">
      <w:pPr>
        <w:pStyle w:val="affffff5"/>
      </w:pPr>
      <w:r>
        <w:t xml:space="preserve">      if ((</w:t>
      </w:r>
      <w:proofErr w:type="spellStart"/>
      <w:r>
        <w:t>V_OD_erg</w:t>
      </w:r>
      <w:proofErr w:type="spellEnd"/>
      <w:r>
        <w:t xml:space="preserve"> != SQL_SUCCESS) &amp;&amp; (</w:t>
      </w:r>
      <w:proofErr w:type="spellStart"/>
      <w:r>
        <w:t>V_OD_erg</w:t>
      </w:r>
      <w:proofErr w:type="spellEnd"/>
      <w:r>
        <w:t xml:space="preserve"> != SQL_SUCCESS_WITH_INFO))</w:t>
      </w:r>
    </w:p>
    <w:p w14:paraId="289E386C" w14:textId="77777777" w:rsidR="00A23326" w:rsidRDefault="00A23326" w:rsidP="00F740C1">
      <w:pPr>
        <w:pStyle w:val="affffff5"/>
      </w:pPr>
      <w:r>
        <w:t xml:space="preserve">      {</w:t>
      </w:r>
    </w:p>
    <w:p w14:paraId="58E74559" w14:textId="77777777" w:rsidR="00A23326" w:rsidRDefault="00A23326" w:rsidP="00F740C1">
      <w:pPr>
        <w:pStyle w:val="affffff5"/>
      </w:pPr>
      <w:r>
        <w:t xml:space="preserve">           </w:t>
      </w:r>
      <w:proofErr w:type="spellStart"/>
      <w:r>
        <w:t>printf</w:t>
      </w:r>
      <w:proofErr w:type="spellEnd"/>
      <w:r>
        <w:t xml:space="preserve">("Error </w:t>
      </w:r>
      <w:proofErr w:type="spellStart"/>
      <w:r>
        <w:t>AllocHandle</w:t>
      </w:r>
      <w:proofErr w:type="spellEnd"/>
      <w:r>
        <w:t>\n");</w:t>
      </w:r>
    </w:p>
    <w:p w14:paraId="3B5C576D" w14:textId="77777777" w:rsidR="00A23326" w:rsidRDefault="00A23326" w:rsidP="00F740C1">
      <w:pPr>
        <w:pStyle w:val="affffff5"/>
      </w:pPr>
      <w:r>
        <w:t xml:space="preserve">           exit(0);</w:t>
      </w:r>
    </w:p>
    <w:p w14:paraId="6092C03F" w14:textId="77777777" w:rsidR="00A23326" w:rsidRDefault="00A23326" w:rsidP="00F740C1">
      <w:pPr>
        <w:pStyle w:val="affffff5"/>
      </w:pPr>
      <w:r>
        <w:t xml:space="preserve">      }</w:t>
      </w:r>
    </w:p>
    <w:p w14:paraId="78E60DF2" w14:textId="77777777" w:rsidR="00A23326" w:rsidRDefault="00A23326" w:rsidP="00F740C1">
      <w:pPr>
        <w:pStyle w:val="affffff5"/>
      </w:pPr>
      <w:r>
        <w:t xml:space="preserve">      // 2. </w:t>
      </w:r>
      <w:r>
        <w:t>设置环境属性（版本信息）</w:t>
      </w:r>
    </w:p>
    <w:p w14:paraId="2CB1EDAF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SQLSetEnvAttr</w:t>
      </w:r>
      <w:proofErr w:type="spellEnd"/>
      <w:r>
        <w:t>(</w:t>
      </w:r>
      <w:proofErr w:type="spellStart"/>
      <w:r>
        <w:t>V_OD_Env</w:t>
      </w:r>
      <w:proofErr w:type="spellEnd"/>
      <w:r>
        <w:t>, SQL_ATTR_ODBC_VERSION, (void*)SQL_OV_ODBC3, 0);</w:t>
      </w:r>
    </w:p>
    <w:p w14:paraId="40F81449" w14:textId="77777777" w:rsidR="00A23326" w:rsidRDefault="00A23326" w:rsidP="00F740C1">
      <w:pPr>
        <w:pStyle w:val="affffff5"/>
      </w:pPr>
      <w:r>
        <w:t xml:space="preserve">      // 3. </w:t>
      </w:r>
      <w:r>
        <w:t>申请连接句柄</w:t>
      </w:r>
    </w:p>
    <w:p w14:paraId="082F19D4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V_OD_erg</w:t>
      </w:r>
      <w:proofErr w:type="spellEnd"/>
      <w:r>
        <w:t xml:space="preserve"> = </w:t>
      </w:r>
      <w:proofErr w:type="spellStart"/>
      <w:r>
        <w:t>SQLAllocHandle</w:t>
      </w:r>
      <w:proofErr w:type="spellEnd"/>
      <w:r>
        <w:t xml:space="preserve">(SQL_HANDLE_DBC, </w:t>
      </w:r>
      <w:proofErr w:type="spellStart"/>
      <w:r>
        <w:t>V_OD_Env</w:t>
      </w:r>
      <w:proofErr w:type="spellEnd"/>
      <w:r>
        <w:t>, &amp;</w:t>
      </w:r>
      <w:proofErr w:type="spellStart"/>
      <w:r>
        <w:t>V_OD_hdbc</w:t>
      </w:r>
      <w:proofErr w:type="spellEnd"/>
      <w:r>
        <w:t>);</w:t>
      </w:r>
    </w:p>
    <w:p w14:paraId="11FE7D4F" w14:textId="77777777" w:rsidR="00A23326" w:rsidRDefault="00A23326" w:rsidP="00F740C1">
      <w:pPr>
        <w:pStyle w:val="affffff5"/>
      </w:pPr>
      <w:r>
        <w:t xml:space="preserve">      if ((</w:t>
      </w:r>
      <w:proofErr w:type="spellStart"/>
      <w:r>
        <w:t>V_OD_erg</w:t>
      </w:r>
      <w:proofErr w:type="spellEnd"/>
      <w:r>
        <w:t xml:space="preserve"> != SQL_SUCCESS) &amp;&amp; (</w:t>
      </w:r>
      <w:proofErr w:type="spellStart"/>
      <w:r>
        <w:t>V_OD_erg</w:t>
      </w:r>
      <w:proofErr w:type="spellEnd"/>
      <w:r>
        <w:t xml:space="preserve"> != SQL_SUCCESS_WITH_INFO))</w:t>
      </w:r>
    </w:p>
    <w:p w14:paraId="6B1A0861" w14:textId="77777777" w:rsidR="00A23326" w:rsidRDefault="00A23326" w:rsidP="00F740C1">
      <w:pPr>
        <w:pStyle w:val="affffff5"/>
      </w:pPr>
      <w:r>
        <w:t xml:space="preserve">      {</w:t>
      </w:r>
    </w:p>
    <w:p w14:paraId="60C0526B" w14:textId="77777777" w:rsidR="00A23326" w:rsidRDefault="00A23326" w:rsidP="00F740C1">
      <w:pPr>
        <w:pStyle w:val="affffff5"/>
      </w:pPr>
      <w:r>
        <w:t xml:space="preserve">           </w:t>
      </w:r>
      <w:proofErr w:type="spellStart"/>
      <w:r>
        <w:t>SQLFreeHandle</w:t>
      </w:r>
      <w:proofErr w:type="spellEnd"/>
      <w:r>
        <w:t xml:space="preserve">(SQL_HANDLE_ENV, </w:t>
      </w:r>
      <w:proofErr w:type="spellStart"/>
      <w:r>
        <w:t>V_OD_Env</w:t>
      </w:r>
      <w:proofErr w:type="spellEnd"/>
      <w:r>
        <w:t>);</w:t>
      </w:r>
    </w:p>
    <w:p w14:paraId="4D26C357" w14:textId="77777777" w:rsidR="00A23326" w:rsidRDefault="00A23326" w:rsidP="00F740C1">
      <w:pPr>
        <w:pStyle w:val="affffff5"/>
      </w:pPr>
      <w:r>
        <w:t xml:space="preserve">           exit(0);</w:t>
      </w:r>
    </w:p>
    <w:p w14:paraId="6320ACBB" w14:textId="77777777" w:rsidR="00A23326" w:rsidRDefault="00A23326" w:rsidP="00F740C1">
      <w:pPr>
        <w:pStyle w:val="affffff5"/>
      </w:pPr>
      <w:r>
        <w:t xml:space="preserve">      }</w:t>
      </w:r>
    </w:p>
    <w:p w14:paraId="778F70C0" w14:textId="77777777" w:rsidR="00A23326" w:rsidRDefault="00A23326" w:rsidP="00F740C1">
      <w:pPr>
        <w:pStyle w:val="affffff5"/>
      </w:pPr>
      <w:r>
        <w:t xml:space="preserve">      // 4. </w:t>
      </w:r>
      <w:r>
        <w:t>设置连接属性</w:t>
      </w:r>
    </w:p>
    <w:p w14:paraId="54E56864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SQLSetConnectAttr</w:t>
      </w:r>
      <w:proofErr w:type="spellEnd"/>
      <w:r>
        <w:t>(</w:t>
      </w:r>
      <w:proofErr w:type="spellStart"/>
      <w:r>
        <w:t>V_OD_hdbc</w:t>
      </w:r>
      <w:proofErr w:type="spellEnd"/>
      <w:r>
        <w:t>, SQL_ATTR_AUTOCOMMIT, SQL_AUTOCOMMIT_ON, 0);</w:t>
      </w:r>
    </w:p>
    <w:p w14:paraId="7FE29ADE" w14:textId="58699F5A" w:rsidR="00A23326" w:rsidRDefault="00A23326" w:rsidP="00F740C1">
      <w:pPr>
        <w:pStyle w:val="affffff5"/>
      </w:pPr>
      <w:r>
        <w:t xml:space="preserve">      // 5. </w:t>
      </w:r>
      <w:r>
        <w:t>连接数据源，这里的</w:t>
      </w:r>
      <w:r>
        <w:t>“</w:t>
      </w:r>
      <w:proofErr w:type="spellStart"/>
      <w:r w:rsidRPr="00A23326">
        <w:rPr>
          <w:b/>
          <w:color w:val="C7000B"/>
        </w:rPr>
        <w:t>dbuser</w:t>
      </w:r>
      <w:proofErr w:type="spellEnd"/>
      <w:r>
        <w:t>”</w:t>
      </w:r>
      <w:r>
        <w:t>与</w:t>
      </w:r>
      <w:r>
        <w:t>“</w:t>
      </w:r>
      <w:r w:rsidRPr="00A23326">
        <w:rPr>
          <w:b/>
          <w:color w:val="C7000B"/>
        </w:rPr>
        <w:t>Gauss#3demo</w:t>
      </w:r>
      <w:r>
        <w:t>”</w:t>
      </w:r>
      <w:r>
        <w:rPr>
          <w:rFonts w:hint="eastAsia"/>
        </w:rPr>
        <w:t>、</w:t>
      </w:r>
      <w:r w:rsidRPr="00A23326">
        <w:rPr>
          <w:b/>
          <w:color w:val="C7000B"/>
        </w:rPr>
        <w:t xml:space="preserve"> MPPODBC</w:t>
      </w:r>
      <w:r>
        <w:t>分别表示连接数据库的用户名和用户密码</w:t>
      </w:r>
      <w:r>
        <w:rPr>
          <w:rFonts w:hint="eastAsia"/>
        </w:rPr>
        <w:t>、</w:t>
      </w:r>
      <w:r w:rsidRPr="00A23326">
        <w:t>数据源名称</w:t>
      </w:r>
      <w:r>
        <w:t>，请根据实际情况修改。</w:t>
      </w:r>
    </w:p>
    <w:p w14:paraId="72834898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V_OD_erg</w:t>
      </w:r>
      <w:proofErr w:type="spellEnd"/>
      <w:r>
        <w:t xml:space="preserve"> = </w:t>
      </w:r>
      <w:proofErr w:type="spellStart"/>
      <w:r>
        <w:t>SQLConnect</w:t>
      </w:r>
      <w:proofErr w:type="spellEnd"/>
      <w:r>
        <w:t>(</w:t>
      </w:r>
      <w:proofErr w:type="spellStart"/>
      <w:r>
        <w:t>V_OD_hdbc</w:t>
      </w:r>
      <w:proofErr w:type="spellEnd"/>
      <w:r>
        <w:t>, (SQLCHAR*) "</w:t>
      </w:r>
      <w:r w:rsidRPr="00A23326">
        <w:rPr>
          <w:b/>
          <w:color w:val="C7000B"/>
        </w:rPr>
        <w:t>MPPODBC</w:t>
      </w:r>
      <w:r>
        <w:t>", SQL_NTS,</w:t>
      </w:r>
    </w:p>
    <w:p w14:paraId="3184E143" w14:textId="77777777" w:rsidR="00A23326" w:rsidRDefault="00A23326" w:rsidP="00F740C1">
      <w:pPr>
        <w:pStyle w:val="affffff5"/>
      </w:pPr>
      <w:r>
        <w:t xml:space="preserve">                           (SQLCHAR*) "</w:t>
      </w:r>
      <w:proofErr w:type="spellStart"/>
      <w:r w:rsidRPr="00A23326">
        <w:rPr>
          <w:b/>
          <w:color w:val="C7000B"/>
        </w:rPr>
        <w:t>dbuser</w:t>
      </w:r>
      <w:proofErr w:type="spellEnd"/>
      <w:r>
        <w:t>", SQL_NTS,  (SQLCHAR*) "</w:t>
      </w:r>
      <w:r w:rsidRPr="00A23326">
        <w:rPr>
          <w:b/>
          <w:color w:val="C7000B"/>
        </w:rPr>
        <w:t>Gauss#3demo</w:t>
      </w:r>
      <w:r>
        <w:t>", SQL_NTS);</w:t>
      </w:r>
    </w:p>
    <w:p w14:paraId="51C28C7F" w14:textId="77777777" w:rsidR="00A23326" w:rsidRDefault="00A23326" w:rsidP="00F740C1">
      <w:pPr>
        <w:pStyle w:val="affffff5"/>
      </w:pPr>
      <w:r>
        <w:t xml:space="preserve">      if ((</w:t>
      </w:r>
      <w:proofErr w:type="spellStart"/>
      <w:r>
        <w:t>V_OD_erg</w:t>
      </w:r>
      <w:proofErr w:type="spellEnd"/>
      <w:r>
        <w:t xml:space="preserve"> != SQL_SUCCESS) &amp;&amp; (</w:t>
      </w:r>
      <w:proofErr w:type="spellStart"/>
      <w:r>
        <w:t>V_OD_erg</w:t>
      </w:r>
      <w:proofErr w:type="spellEnd"/>
      <w:r>
        <w:t xml:space="preserve"> != SQL_SUCCESS_WITH_INFO))</w:t>
      </w:r>
    </w:p>
    <w:p w14:paraId="2F94D714" w14:textId="77777777" w:rsidR="00A23326" w:rsidRDefault="00A23326" w:rsidP="00F740C1">
      <w:pPr>
        <w:pStyle w:val="affffff5"/>
      </w:pPr>
      <w:r>
        <w:t xml:space="preserve">      {</w:t>
      </w:r>
    </w:p>
    <w:p w14:paraId="7C0BE62A" w14:textId="77777777" w:rsidR="00A23326" w:rsidRDefault="00A23326" w:rsidP="00F740C1">
      <w:pPr>
        <w:pStyle w:val="affffff5"/>
      </w:pPr>
      <w:r>
        <w:t xml:space="preserve">          </w:t>
      </w:r>
      <w:proofErr w:type="spellStart"/>
      <w:r>
        <w:t>printf</w:t>
      </w:r>
      <w:proofErr w:type="spellEnd"/>
      <w:r>
        <w:t xml:space="preserve">("Error </w:t>
      </w:r>
      <w:proofErr w:type="spellStart"/>
      <w:r>
        <w:t>SQLConnect</w:t>
      </w:r>
      <w:proofErr w:type="spellEnd"/>
      <w:r>
        <w:t xml:space="preserve"> %d\n",</w:t>
      </w:r>
      <w:proofErr w:type="spellStart"/>
      <w:r>
        <w:t>V_OD_erg</w:t>
      </w:r>
      <w:proofErr w:type="spellEnd"/>
      <w:r>
        <w:t>);</w:t>
      </w:r>
    </w:p>
    <w:p w14:paraId="6F89D988" w14:textId="77777777" w:rsidR="00A23326" w:rsidRDefault="00A23326" w:rsidP="00F740C1">
      <w:pPr>
        <w:pStyle w:val="affffff5"/>
      </w:pPr>
      <w:r>
        <w:t xml:space="preserve">          </w:t>
      </w:r>
      <w:proofErr w:type="spellStart"/>
      <w:r>
        <w:t>SQLFreeHandle</w:t>
      </w:r>
      <w:proofErr w:type="spellEnd"/>
      <w:r>
        <w:t xml:space="preserve">(SQL_HANDLE_ENV, </w:t>
      </w:r>
      <w:proofErr w:type="spellStart"/>
      <w:r>
        <w:t>V_OD_Env</w:t>
      </w:r>
      <w:proofErr w:type="spellEnd"/>
      <w:r>
        <w:t>);</w:t>
      </w:r>
    </w:p>
    <w:p w14:paraId="166B356A" w14:textId="77777777" w:rsidR="00A23326" w:rsidRDefault="00A23326" w:rsidP="00F740C1">
      <w:pPr>
        <w:pStyle w:val="affffff5"/>
      </w:pPr>
      <w:r>
        <w:t xml:space="preserve">          exit(0);</w:t>
      </w:r>
    </w:p>
    <w:p w14:paraId="29ECD27D" w14:textId="77777777" w:rsidR="00A23326" w:rsidRDefault="00A23326" w:rsidP="00F740C1">
      <w:pPr>
        <w:pStyle w:val="affffff5"/>
      </w:pPr>
      <w:r>
        <w:t xml:space="preserve">      }</w:t>
      </w:r>
    </w:p>
    <w:p w14:paraId="7D53DAFA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printf</w:t>
      </w:r>
      <w:proofErr w:type="spellEnd"/>
      <w:r>
        <w:t>("Connected !\n");</w:t>
      </w:r>
    </w:p>
    <w:p w14:paraId="1504934C" w14:textId="77777777" w:rsidR="00A23326" w:rsidRDefault="00A23326" w:rsidP="00F740C1">
      <w:pPr>
        <w:pStyle w:val="affffff5"/>
      </w:pPr>
      <w:r>
        <w:t xml:space="preserve">      // 6. </w:t>
      </w:r>
      <w:r>
        <w:t>设置语句属性</w:t>
      </w:r>
    </w:p>
    <w:p w14:paraId="6B93826E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SQLSetStmtAttr</w:t>
      </w:r>
      <w:proofErr w:type="spellEnd"/>
      <w:r>
        <w:t>(</w:t>
      </w:r>
      <w:proofErr w:type="spellStart"/>
      <w:r>
        <w:t>V_OD_hstmt,SQL_ATTR_QUERY_TIMEOUT</w:t>
      </w:r>
      <w:proofErr w:type="spellEnd"/>
      <w:r>
        <w:t>,(SQLPOINTER *)3,0);</w:t>
      </w:r>
    </w:p>
    <w:p w14:paraId="14FF9C2B" w14:textId="77777777" w:rsidR="00A23326" w:rsidRDefault="00A23326" w:rsidP="00F740C1">
      <w:pPr>
        <w:pStyle w:val="affffff5"/>
      </w:pPr>
      <w:r>
        <w:t xml:space="preserve">      // 7. </w:t>
      </w:r>
      <w:r>
        <w:t>申请语句句柄</w:t>
      </w:r>
    </w:p>
    <w:p w14:paraId="2D16C7CF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SQLAllocHandle</w:t>
      </w:r>
      <w:proofErr w:type="spellEnd"/>
      <w:r>
        <w:t xml:space="preserve">(SQL_HANDLE_STMT, </w:t>
      </w:r>
      <w:proofErr w:type="spellStart"/>
      <w:r>
        <w:t>V_OD_hdbc</w:t>
      </w:r>
      <w:proofErr w:type="spellEnd"/>
      <w:r>
        <w:t>, &amp;</w:t>
      </w:r>
      <w:proofErr w:type="spellStart"/>
      <w:r>
        <w:t>V_OD_hstmt</w:t>
      </w:r>
      <w:proofErr w:type="spellEnd"/>
      <w:r>
        <w:t>);</w:t>
      </w:r>
    </w:p>
    <w:p w14:paraId="5DFC0DCA" w14:textId="77777777" w:rsidR="00A23326" w:rsidRDefault="00A23326" w:rsidP="00F740C1">
      <w:pPr>
        <w:pStyle w:val="affffff5"/>
      </w:pPr>
      <w:r>
        <w:t xml:space="preserve">      // 8. </w:t>
      </w:r>
      <w:r>
        <w:t>直接执行</w:t>
      </w:r>
      <w:r>
        <w:t>SQL</w:t>
      </w:r>
      <w:r>
        <w:t>语句。</w:t>
      </w:r>
    </w:p>
    <w:p w14:paraId="29A9E410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SQLExecDirect</w:t>
      </w:r>
      <w:proofErr w:type="spellEnd"/>
      <w:r>
        <w:t>(V_OD_</w:t>
      </w:r>
      <w:proofErr w:type="spellStart"/>
      <w:r>
        <w:t>hstmt</w:t>
      </w:r>
      <w:proofErr w:type="spellEnd"/>
      <w:r>
        <w:t>,"drop table IF EXISTS customer_t1",SQL_NTS);</w:t>
      </w:r>
    </w:p>
    <w:p w14:paraId="759EFFF1" w14:textId="6B1171FB" w:rsidR="00A23326" w:rsidRDefault="00A23326" w:rsidP="00F740C1">
      <w:pPr>
        <w:pStyle w:val="affffff5"/>
      </w:pPr>
      <w:r>
        <w:t xml:space="preserve">      </w:t>
      </w:r>
      <w:proofErr w:type="spellStart"/>
      <w:r>
        <w:t>SQLExec</w:t>
      </w:r>
      <w:r w:rsidR="003550D4">
        <w:t>Direct</w:t>
      </w:r>
      <w:proofErr w:type="spellEnd"/>
      <w:r w:rsidR="003550D4">
        <w:t>(V_OD_</w:t>
      </w:r>
      <w:proofErr w:type="spellStart"/>
      <w:r w:rsidR="003550D4">
        <w:t>hstmt</w:t>
      </w:r>
      <w:proofErr w:type="spellEnd"/>
      <w:r w:rsidR="003550D4">
        <w:t>,"CREATE TABLE</w:t>
      </w:r>
      <w:r w:rsidR="002B798B">
        <w:t xml:space="preserve"> </w:t>
      </w:r>
      <w:r>
        <w:t>customer_t1(</w:t>
      </w:r>
      <w:proofErr w:type="spellStart"/>
      <w:r>
        <w:t>c_customer_sk</w:t>
      </w:r>
      <w:proofErr w:type="spellEnd"/>
      <w:r>
        <w:t xml:space="preserve"> INTEGE</w:t>
      </w:r>
      <w:r w:rsidR="00EB0536">
        <w:t xml:space="preserve">R, </w:t>
      </w:r>
      <w:proofErr w:type="spellStart"/>
      <w:r w:rsidR="00EB0536">
        <w:t>c_customer_name</w:t>
      </w:r>
      <w:proofErr w:type="spellEnd"/>
      <w:r w:rsidR="00EB0536">
        <w:t xml:space="preserve"> VARCHAR(32))</w:t>
      </w:r>
      <w:r>
        <w:t>",SQL_NTS);</w:t>
      </w:r>
    </w:p>
    <w:p w14:paraId="6FCDC15A" w14:textId="77777777" w:rsidR="00A23326" w:rsidRDefault="00A23326" w:rsidP="00F740C1">
      <w:pPr>
        <w:pStyle w:val="affffff5"/>
      </w:pPr>
      <w:r>
        <w:lastRenderedPageBreak/>
        <w:t xml:space="preserve">      </w:t>
      </w:r>
      <w:proofErr w:type="spellStart"/>
      <w:r>
        <w:t>SQLExecDirect</w:t>
      </w:r>
      <w:proofErr w:type="spellEnd"/>
      <w:r>
        <w:t>(V_OD_</w:t>
      </w:r>
      <w:proofErr w:type="spellStart"/>
      <w:r>
        <w:t>hstmt</w:t>
      </w:r>
      <w:proofErr w:type="spellEnd"/>
      <w:r>
        <w:t>,"insert into customer_t1 values(25,'li')",SQL_NTS);</w:t>
      </w:r>
    </w:p>
    <w:p w14:paraId="437F7CD3" w14:textId="77777777" w:rsidR="00A23326" w:rsidRDefault="00A23326" w:rsidP="00F740C1">
      <w:pPr>
        <w:pStyle w:val="affffff5"/>
      </w:pPr>
      <w:r>
        <w:t xml:space="preserve">          // 9. </w:t>
      </w:r>
      <w:r>
        <w:t>准备执行</w:t>
      </w:r>
    </w:p>
    <w:p w14:paraId="0CE4907C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SQLPrepare</w:t>
      </w:r>
      <w:proofErr w:type="spellEnd"/>
      <w:r>
        <w:t>(V_OD_</w:t>
      </w:r>
      <w:proofErr w:type="spellStart"/>
      <w:r>
        <w:t>hstmt</w:t>
      </w:r>
      <w:proofErr w:type="spellEnd"/>
      <w:r>
        <w:t>,"insert into customer_t1 values(?)",SQL_NTS);</w:t>
      </w:r>
    </w:p>
    <w:p w14:paraId="378792C1" w14:textId="77777777" w:rsidR="00A23326" w:rsidRDefault="00A23326" w:rsidP="00F740C1">
      <w:pPr>
        <w:pStyle w:val="affffff5"/>
      </w:pPr>
      <w:r>
        <w:t xml:space="preserve">      // 10. </w:t>
      </w:r>
      <w:r>
        <w:t>绑定参数</w:t>
      </w:r>
    </w:p>
    <w:p w14:paraId="6715C84F" w14:textId="77777777" w:rsidR="00A23326" w:rsidRDefault="00A23326" w:rsidP="00F740C1">
      <w:pPr>
        <w:pStyle w:val="affffff5"/>
      </w:pPr>
      <w:r>
        <w:t xml:space="preserve">      SQLBindParameter(V_OD_hstmt,1,SQL_PARAM_INPUT,SQL_C_SLONG,SQL_INTEGER,0,0,</w:t>
      </w:r>
    </w:p>
    <w:p w14:paraId="49B26281" w14:textId="77777777" w:rsidR="00A23326" w:rsidRDefault="00A23326" w:rsidP="00F740C1">
      <w:pPr>
        <w:pStyle w:val="affffff5"/>
      </w:pPr>
      <w:r>
        <w:t xml:space="preserve">                       &amp;value,0,NULL);</w:t>
      </w:r>
    </w:p>
    <w:p w14:paraId="5B79C69A" w14:textId="77777777" w:rsidR="00A23326" w:rsidRDefault="00A23326" w:rsidP="00F740C1">
      <w:pPr>
        <w:pStyle w:val="affffff5"/>
      </w:pPr>
      <w:r>
        <w:t xml:space="preserve">      // 11. </w:t>
      </w:r>
      <w:r>
        <w:t>执行准备好的语句</w:t>
      </w:r>
    </w:p>
    <w:p w14:paraId="69C4F6AE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SQLExecute</w:t>
      </w:r>
      <w:proofErr w:type="spellEnd"/>
      <w:r>
        <w:t>(</w:t>
      </w:r>
      <w:proofErr w:type="spellStart"/>
      <w:r>
        <w:t>V_OD_hstmt</w:t>
      </w:r>
      <w:proofErr w:type="spellEnd"/>
      <w:r>
        <w:t>);</w:t>
      </w:r>
    </w:p>
    <w:p w14:paraId="44387143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SQLExecDirect</w:t>
      </w:r>
      <w:proofErr w:type="spellEnd"/>
      <w:r>
        <w:t>(V_OD_</w:t>
      </w:r>
      <w:proofErr w:type="spellStart"/>
      <w:r>
        <w:t>hstmt</w:t>
      </w:r>
      <w:proofErr w:type="spellEnd"/>
      <w:r>
        <w:t xml:space="preserve">,"select </w:t>
      </w:r>
      <w:proofErr w:type="spellStart"/>
      <w:r>
        <w:t>c_customer_sk</w:t>
      </w:r>
      <w:proofErr w:type="spellEnd"/>
      <w:r>
        <w:t xml:space="preserve"> from customer_t1",SQL_NTS);</w:t>
      </w:r>
    </w:p>
    <w:p w14:paraId="445E0170" w14:textId="77777777" w:rsidR="00A23326" w:rsidRDefault="00A23326" w:rsidP="00F740C1">
      <w:pPr>
        <w:pStyle w:val="affffff5"/>
      </w:pPr>
      <w:r>
        <w:t xml:space="preserve">      // 12. </w:t>
      </w:r>
      <w:r>
        <w:t>获取结果集某一列的属性</w:t>
      </w:r>
    </w:p>
    <w:p w14:paraId="656A0751" w14:textId="77777777" w:rsidR="00A23326" w:rsidRDefault="00A23326" w:rsidP="00F740C1">
      <w:pPr>
        <w:pStyle w:val="affffff5"/>
      </w:pPr>
      <w:r>
        <w:t xml:space="preserve">      SQLColAttribute(V_OD_hstmt,1,SQL_DESC_TYPE,typename,200,NULL,NULL);</w:t>
      </w:r>
    </w:p>
    <w:p w14:paraId="2FA7A244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printf</w:t>
      </w:r>
      <w:proofErr w:type="spellEnd"/>
      <w:r>
        <w:t>("</w:t>
      </w:r>
      <w:proofErr w:type="spellStart"/>
      <w:r>
        <w:t>SQLColAtrribute</w:t>
      </w:r>
      <w:proofErr w:type="spellEnd"/>
      <w:r>
        <w:t xml:space="preserve"> %s\n",</w:t>
      </w:r>
      <w:proofErr w:type="spellStart"/>
      <w:r>
        <w:t>typename</w:t>
      </w:r>
      <w:proofErr w:type="spellEnd"/>
      <w:r>
        <w:t>);</w:t>
      </w:r>
    </w:p>
    <w:p w14:paraId="4D08DD80" w14:textId="77777777" w:rsidR="00A23326" w:rsidRDefault="00A23326" w:rsidP="00F740C1">
      <w:pPr>
        <w:pStyle w:val="affffff5"/>
      </w:pPr>
      <w:r>
        <w:t xml:space="preserve">      // 13. </w:t>
      </w:r>
      <w:r>
        <w:t>绑定结果集</w:t>
      </w:r>
    </w:p>
    <w:p w14:paraId="68264653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SQLBindCol</w:t>
      </w:r>
      <w:proofErr w:type="spellEnd"/>
      <w:r>
        <w:t>(V_OD_hstmt,1,SQL_C_SLONG, (SQLPOINTER)&amp;V_OD_buffer,150,</w:t>
      </w:r>
    </w:p>
    <w:p w14:paraId="1F64BB4A" w14:textId="77777777" w:rsidR="00A23326" w:rsidRDefault="00A23326" w:rsidP="00F740C1">
      <w:pPr>
        <w:pStyle w:val="affffff5"/>
      </w:pPr>
      <w:r>
        <w:t xml:space="preserve">                (SQLLEN *)&amp;</w:t>
      </w:r>
      <w:proofErr w:type="spellStart"/>
      <w:r>
        <w:t>V_OD_err</w:t>
      </w:r>
      <w:proofErr w:type="spellEnd"/>
      <w:r>
        <w:t>);</w:t>
      </w:r>
    </w:p>
    <w:p w14:paraId="7671D740" w14:textId="77777777" w:rsidR="00A23326" w:rsidRDefault="00A23326" w:rsidP="00F740C1">
      <w:pPr>
        <w:pStyle w:val="affffff5"/>
      </w:pPr>
      <w:r>
        <w:t xml:space="preserve">      // 14. </w:t>
      </w:r>
      <w:r>
        <w:t>通过</w:t>
      </w:r>
      <w:proofErr w:type="spellStart"/>
      <w:r>
        <w:t>SQLFetch</w:t>
      </w:r>
      <w:proofErr w:type="spellEnd"/>
      <w:r>
        <w:t>取结果集中数据</w:t>
      </w:r>
    </w:p>
    <w:p w14:paraId="085BBC7F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V_OD_erg</w:t>
      </w:r>
      <w:proofErr w:type="spellEnd"/>
      <w:r>
        <w:t>=</w:t>
      </w:r>
      <w:proofErr w:type="spellStart"/>
      <w:r>
        <w:t>SQLFetch</w:t>
      </w:r>
      <w:proofErr w:type="spellEnd"/>
      <w:r>
        <w:t>(</w:t>
      </w:r>
      <w:proofErr w:type="spellStart"/>
      <w:r>
        <w:t>V_OD_hstmt</w:t>
      </w:r>
      <w:proofErr w:type="spellEnd"/>
      <w:r>
        <w:t>);</w:t>
      </w:r>
    </w:p>
    <w:p w14:paraId="425B0C8F" w14:textId="77777777" w:rsidR="00A23326" w:rsidRDefault="00A23326" w:rsidP="00F740C1">
      <w:pPr>
        <w:pStyle w:val="affffff5"/>
      </w:pPr>
      <w:r>
        <w:t xml:space="preserve">      // 15. </w:t>
      </w:r>
      <w:r>
        <w:t>通过</w:t>
      </w:r>
      <w:proofErr w:type="spellStart"/>
      <w:r>
        <w:t>SQLGetData</w:t>
      </w:r>
      <w:proofErr w:type="spellEnd"/>
      <w:r>
        <w:t>获取并返回数据。</w:t>
      </w:r>
    </w:p>
    <w:p w14:paraId="39FD9B2C" w14:textId="77777777" w:rsidR="00A23326" w:rsidRDefault="00A23326" w:rsidP="00F740C1">
      <w:pPr>
        <w:pStyle w:val="affffff5"/>
      </w:pPr>
      <w:r>
        <w:t xml:space="preserve">      while(</w:t>
      </w:r>
      <w:proofErr w:type="spellStart"/>
      <w:r>
        <w:t>V_OD_erg</w:t>
      </w:r>
      <w:proofErr w:type="spellEnd"/>
      <w:r>
        <w:t xml:space="preserve"> != SQL_NO_DATA)</w:t>
      </w:r>
    </w:p>
    <w:p w14:paraId="5136BCED" w14:textId="77777777" w:rsidR="00A23326" w:rsidRDefault="00A23326" w:rsidP="00F740C1">
      <w:pPr>
        <w:pStyle w:val="affffff5"/>
      </w:pPr>
      <w:r>
        <w:t xml:space="preserve">      {</w:t>
      </w:r>
    </w:p>
    <w:p w14:paraId="3BFAB70D" w14:textId="77777777" w:rsidR="00A23326" w:rsidRDefault="00A23326" w:rsidP="00F740C1">
      <w:pPr>
        <w:pStyle w:val="affffff5"/>
      </w:pPr>
      <w:r>
        <w:t xml:space="preserve">          SQLGetData(V_OD_hstmt,1,SQL_C_SLONG,(SQLPOINTER)&amp;V_OD_id,0,NULL);</w:t>
      </w:r>
    </w:p>
    <w:p w14:paraId="1C4D373B" w14:textId="77777777" w:rsidR="00A23326" w:rsidRDefault="00A23326" w:rsidP="00F740C1">
      <w:pPr>
        <w:pStyle w:val="affffff5"/>
      </w:pPr>
      <w:r>
        <w:t xml:space="preserve">          </w:t>
      </w:r>
      <w:proofErr w:type="spellStart"/>
      <w:r>
        <w:t>printf</w:t>
      </w:r>
      <w:proofErr w:type="spellEnd"/>
      <w:r>
        <w:t>("</w:t>
      </w:r>
      <w:proofErr w:type="spellStart"/>
      <w:r>
        <w:t>SQLGetData</w:t>
      </w:r>
      <w:proofErr w:type="spellEnd"/>
      <w:r>
        <w:t xml:space="preserve"> ----ID = %d\n",</w:t>
      </w:r>
      <w:proofErr w:type="spellStart"/>
      <w:r>
        <w:t>V_OD_id</w:t>
      </w:r>
      <w:proofErr w:type="spellEnd"/>
      <w:r>
        <w:t>);</w:t>
      </w:r>
    </w:p>
    <w:p w14:paraId="594C8D2D" w14:textId="77777777" w:rsidR="00A23326" w:rsidRDefault="00A23326" w:rsidP="00F740C1">
      <w:pPr>
        <w:pStyle w:val="affffff5"/>
      </w:pPr>
      <w:r>
        <w:t xml:space="preserve">          </w:t>
      </w:r>
      <w:proofErr w:type="spellStart"/>
      <w:r>
        <w:t>V_OD_erg</w:t>
      </w:r>
      <w:proofErr w:type="spellEnd"/>
      <w:r>
        <w:t>=</w:t>
      </w:r>
      <w:proofErr w:type="spellStart"/>
      <w:r>
        <w:t>SQLFetch</w:t>
      </w:r>
      <w:proofErr w:type="spellEnd"/>
      <w:r>
        <w:t>(</w:t>
      </w:r>
      <w:proofErr w:type="spellStart"/>
      <w:r>
        <w:t>V_OD_hstmt</w:t>
      </w:r>
      <w:proofErr w:type="spellEnd"/>
      <w:r>
        <w:t>);</w:t>
      </w:r>
    </w:p>
    <w:p w14:paraId="68D0E0C5" w14:textId="77777777" w:rsidR="00A23326" w:rsidRDefault="00A23326" w:rsidP="00F740C1">
      <w:pPr>
        <w:pStyle w:val="affffff5"/>
      </w:pPr>
      <w:r>
        <w:t xml:space="preserve">      };</w:t>
      </w:r>
    </w:p>
    <w:p w14:paraId="304BD536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printf</w:t>
      </w:r>
      <w:proofErr w:type="spellEnd"/>
      <w:r>
        <w:t>("Done !\n");</w:t>
      </w:r>
    </w:p>
    <w:p w14:paraId="683F44D1" w14:textId="77777777" w:rsidR="00A23326" w:rsidRDefault="00A23326" w:rsidP="00F740C1">
      <w:pPr>
        <w:pStyle w:val="affffff5"/>
      </w:pPr>
      <w:r>
        <w:t xml:space="preserve">      // 16. </w:t>
      </w:r>
      <w:r>
        <w:t>断开数据源连接并释放句柄资源</w:t>
      </w:r>
    </w:p>
    <w:p w14:paraId="5E3FFBB6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SQLFreeHandle</w:t>
      </w:r>
      <w:proofErr w:type="spellEnd"/>
      <w:r>
        <w:t>(</w:t>
      </w:r>
      <w:proofErr w:type="spellStart"/>
      <w:r>
        <w:t>SQL_HANDLE_STMT,V_OD_hstmt</w:t>
      </w:r>
      <w:proofErr w:type="spellEnd"/>
      <w:r>
        <w:t>);</w:t>
      </w:r>
    </w:p>
    <w:p w14:paraId="57A863A3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SQLDisconnect</w:t>
      </w:r>
      <w:proofErr w:type="spellEnd"/>
      <w:r>
        <w:t>(</w:t>
      </w:r>
      <w:proofErr w:type="spellStart"/>
      <w:r>
        <w:t>V_OD_hdbc</w:t>
      </w:r>
      <w:proofErr w:type="spellEnd"/>
      <w:r>
        <w:t>);</w:t>
      </w:r>
    </w:p>
    <w:p w14:paraId="72033AFB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SQLFreeHandle</w:t>
      </w:r>
      <w:proofErr w:type="spellEnd"/>
      <w:r>
        <w:t>(</w:t>
      </w:r>
      <w:proofErr w:type="spellStart"/>
      <w:r>
        <w:t>SQL_HANDLE_DBC,V_OD_hdbc</w:t>
      </w:r>
      <w:proofErr w:type="spellEnd"/>
      <w:r>
        <w:t>);</w:t>
      </w:r>
    </w:p>
    <w:p w14:paraId="00FA9610" w14:textId="77777777" w:rsidR="00A23326" w:rsidRDefault="00A23326" w:rsidP="00F740C1">
      <w:pPr>
        <w:pStyle w:val="affffff5"/>
      </w:pPr>
      <w:r>
        <w:t xml:space="preserve">      </w:t>
      </w:r>
      <w:proofErr w:type="spellStart"/>
      <w:r>
        <w:t>SQLFreeHandle</w:t>
      </w:r>
      <w:proofErr w:type="spellEnd"/>
      <w:r>
        <w:t xml:space="preserve">(SQL_HANDLE_ENV, </w:t>
      </w:r>
      <w:proofErr w:type="spellStart"/>
      <w:r>
        <w:t>V_OD_Env</w:t>
      </w:r>
      <w:proofErr w:type="spellEnd"/>
      <w:r>
        <w:t>);</w:t>
      </w:r>
    </w:p>
    <w:p w14:paraId="285BA66D" w14:textId="77777777" w:rsidR="00A23326" w:rsidRDefault="00A23326" w:rsidP="00F740C1">
      <w:pPr>
        <w:pStyle w:val="affffff5"/>
      </w:pPr>
      <w:r>
        <w:t xml:space="preserve">      return(0);</w:t>
      </w:r>
    </w:p>
    <w:p w14:paraId="2B232264" w14:textId="5F0C696E" w:rsidR="00ED6DFC" w:rsidRPr="00D748B1" w:rsidRDefault="00A23326" w:rsidP="00F740C1">
      <w:pPr>
        <w:pStyle w:val="affffff5"/>
      </w:pPr>
      <w:r>
        <w:t xml:space="preserve"> }</w:t>
      </w:r>
    </w:p>
    <w:p w14:paraId="3EE95E3B" w14:textId="7C66A9D6" w:rsidR="00ED6DFC" w:rsidRPr="00D748B1" w:rsidRDefault="00965762" w:rsidP="00C66139">
      <w:pPr>
        <w:pStyle w:val="30"/>
      </w:pPr>
      <w:r>
        <w:t>编译</w:t>
      </w:r>
      <w:proofErr w:type="spellStart"/>
      <w:r w:rsidRPr="00A23326">
        <w:t>DBtest.c</w:t>
      </w:r>
      <w:proofErr w:type="spellEnd"/>
      <w:r>
        <w:rPr>
          <w:rFonts w:hint="eastAsia"/>
        </w:rPr>
        <w:t>代码</w:t>
      </w:r>
      <w:r w:rsidR="00ED6DFC" w:rsidRPr="00D748B1">
        <w:t>。</w:t>
      </w:r>
    </w:p>
    <w:p w14:paraId="19D0CA17" w14:textId="3C9C5B3D" w:rsidR="00ED6DFC" w:rsidRDefault="00965762" w:rsidP="00F740C1">
      <w:pPr>
        <w:pStyle w:val="1e"/>
      </w:pPr>
      <w:r>
        <w:rPr>
          <w:rFonts w:hint="eastAsia"/>
        </w:rPr>
        <w:t>通过</w:t>
      </w:r>
      <w:proofErr w:type="spellStart"/>
      <w:r w:rsidRPr="00965762">
        <w:t>gcc</w:t>
      </w:r>
      <w:proofErr w:type="spellEnd"/>
      <w:r w:rsidRPr="00965762">
        <w:t xml:space="preserve"> -</w:t>
      </w:r>
      <w:proofErr w:type="spellStart"/>
      <w:r w:rsidRPr="00965762">
        <w:t>lodbc</w:t>
      </w:r>
      <w:proofErr w:type="spellEnd"/>
      <w:r w:rsidRPr="00965762">
        <w:t xml:space="preserve">  -o </w:t>
      </w:r>
      <w:proofErr w:type="spellStart"/>
      <w:r w:rsidRPr="00965762">
        <w:t>Mytest</w:t>
      </w:r>
      <w:proofErr w:type="spellEnd"/>
      <w:r w:rsidRPr="00965762">
        <w:t xml:space="preserve"> </w:t>
      </w:r>
      <w:proofErr w:type="spellStart"/>
      <w:r w:rsidRPr="00965762">
        <w:t>DBtest.c</w:t>
      </w:r>
      <w:proofErr w:type="spellEnd"/>
      <w:r>
        <w:t xml:space="preserve"> </w:t>
      </w:r>
      <w:r>
        <w:rPr>
          <w:rFonts w:hint="eastAsia"/>
        </w:rPr>
        <w:t>命令来编译，编译后生成一个</w:t>
      </w:r>
      <w:proofErr w:type="spellStart"/>
      <w:r>
        <w:t>Mytest</w:t>
      </w:r>
      <w:proofErr w:type="spellEnd"/>
      <w:r>
        <w:rPr>
          <w:rFonts w:hint="eastAsia"/>
        </w:rPr>
        <w:t>执行文件</w:t>
      </w:r>
    </w:p>
    <w:p w14:paraId="5A36B22E" w14:textId="0F17E3D5" w:rsidR="00965762" w:rsidRDefault="00965762" w:rsidP="00F740C1">
      <w:pPr>
        <w:pStyle w:val="affffff5"/>
      </w:pPr>
      <w:r>
        <w:t>[root@</w:t>
      </w:r>
      <w:r w:rsidR="00F421E5">
        <w:t>db1</w:t>
      </w:r>
      <w:r>
        <w:t xml:space="preserve"> lib]#</w:t>
      </w:r>
      <w:r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 </w:t>
      </w:r>
      <w:proofErr w:type="spellStart"/>
      <w:r w:rsidR="00F740C1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gcc</w:t>
      </w:r>
      <w:proofErr w:type="spellEnd"/>
      <w:r w:rsidR="00F740C1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 -</w:t>
      </w:r>
      <w:proofErr w:type="spellStart"/>
      <w:r w:rsidR="00F740C1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lodbc</w:t>
      </w:r>
      <w:proofErr w:type="spellEnd"/>
      <w:r w:rsidR="00F740C1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 -o </w:t>
      </w:r>
      <w:proofErr w:type="spellStart"/>
      <w:r w:rsidR="00F740C1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Mytest</w:t>
      </w:r>
      <w:proofErr w:type="spellEnd"/>
      <w:r w:rsidR="00F740C1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 xml:space="preserve"> </w:t>
      </w:r>
      <w:proofErr w:type="spellStart"/>
      <w:r w:rsidR="00F740C1" w:rsidRPr="00772002">
        <w:rPr>
          <w:rFonts w:eastAsia="微软雅黑"/>
          <w:b/>
          <w:color w:val="C7000B"/>
          <w:szCs w:val="18"/>
          <w:shd w:val="pct15" w:color="auto" w:fill="FFFFFF"/>
          <w:lang w:eastAsia="en-US"/>
        </w:rPr>
        <w:t>DBtest.c</w:t>
      </w:r>
      <w:proofErr w:type="spellEnd"/>
    </w:p>
    <w:p w14:paraId="7F5E6D91" w14:textId="77777777" w:rsidR="00965762" w:rsidRDefault="00965762" w:rsidP="00F740C1">
      <w:pPr>
        <w:pStyle w:val="affffff5"/>
      </w:pPr>
      <w:proofErr w:type="spellStart"/>
      <w:r>
        <w:t>DBtest.c</w:t>
      </w:r>
      <w:proofErr w:type="spellEnd"/>
      <w:r>
        <w:t>: In function ‘main’:</w:t>
      </w:r>
    </w:p>
    <w:p w14:paraId="649E523A" w14:textId="77777777" w:rsidR="00965762" w:rsidRDefault="00965762" w:rsidP="00F740C1">
      <w:pPr>
        <w:pStyle w:val="affffff5"/>
      </w:pPr>
      <w:r>
        <w:t>DBtest.c:34:57: warning: passing argument 3 of ‘</w:t>
      </w:r>
      <w:proofErr w:type="spellStart"/>
      <w:r>
        <w:t>SQLSetConnectAttr</w:t>
      </w:r>
      <w:proofErr w:type="spellEnd"/>
      <w:r>
        <w:t>’ makes pointer from integer without a cast [-Wint-conversion]</w:t>
      </w:r>
    </w:p>
    <w:p w14:paraId="28C57355" w14:textId="77777777" w:rsidR="00965762" w:rsidRDefault="00965762" w:rsidP="00F740C1">
      <w:pPr>
        <w:pStyle w:val="affffff5"/>
      </w:pPr>
      <w:r>
        <w:t xml:space="preserve">       </w:t>
      </w:r>
      <w:proofErr w:type="spellStart"/>
      <w:r>
        <w:t>SQLSetConnectAttr</w:t>
      </w:r>
      <w:proofErr w:type="spellEnd"/>
      <w:r>
        <w:t>(</w:t>
      </w:r>
      <w:proofErr w:type="spellStart"/>
      <w:r>
        <w:t>V_OD_hdbc</w:t>
      </w:r>
      <w:proofErr w:type="spellEnd"/>
      <w:r>
        <w:t>, SQL_ATTR_AUTOCOMMIT, SQL_AUTOCOMMIT_ON, 0);</w:t>
      </w:r>
    </w:p>
    <w:p w14:paraId="39E64BD0" w14:textId="77777777" w:rsidR="00965762" w:rsidRDefault="00965762" w:rsidP="00F740C1">
      <w:pPr>
        <w:pStyle w:val="affffff5"/>
      </w:pPr>
      <w:r>
        <w:t xml:space="preserve">                                                         ^~~~~~~~~~~~~~~~~</w:t>
      </w:r>
    </w:p>
    <w:p w14:paraId="52F72C6C" w14:textId="77777777" w:rsidR="00965762" w:rsidRDefault="00965762" w:rsidP="00F740C1">
      <w:pPr>
        <w:pStyle w:val="affffff5"/>
      </w:pPr>
      <w:r>
        <w:t>In file included from /</w:t>
      </w:r>
      <w:proofErr w:type="spellStart"/>
      <w:r>
        <w:t>usr</w:t>
      </w:r>
      <w:proofErr w:type="spellEnd"/>
      <w:r>
        <w:t>/local/include/sqlext.h:43:0,</w:t>
      </w:r>
    </w:p>
    <w:p w14:paraId="6F701E79" w14:textId="77777777" w:rsidR="00965762" w:rsidRDefault="00965762" w:rsidP="00F740C1">
      <w:pPr>
        <w:pStyle w:val="affffff5"/>
      </w:pPr>
      <w:r>
        <w:t xml:space="preserve">                 from DBtest.c:5:</w:t>
      </w:r>
    </w:p>
    <w:p w14:paraId="3B4DEFBC" w14:textId="77777777" w:rsidR="00965762" w:rsidRDefault="00965762" w:rsidP="00F740C1">
      <w:pPr>
        <w:pStyle w:val="affffff5"/>
      </w:pPr>
      <w:r>
        <w:t>/</w:t>
      </w:r>
      <w:proofErr w:type="spellStart"/>
      <w:r>
        <w:t>usr</w:t>
      </w:r>
      <w:proofErr w:type="spellEnd"/>
      <w:r>
        <w:t>/local/include/sql.h:765:24: note: expected ‘SQLPOINTER {aka void *}’ but argument is of type ‘long unsigned int’</w:t>
      </w:r>
    </w:p>
    <w:p w14:paraId="37F2C8CD" w14:textId="77777777" w:rsidR="00965762" w:rsidRDefault="00965762" w:rsidP="00F740C1">
      <w:pPr>
        <w:pStyle w:val="affffff5"/>
      </w:pPr>
      <w:r>
        <w:t xml:space="preserve">     SQLRETURN  SQL_API </w:t>
      </w:r>
      <w:proofErr w:type="spellStart"/>
      <w:r>
        <w:t>SQLSetConnectAttr</w:t>
      </w:r>
      <w:proofErr w:type="spellEnd"/>
      <w:r>
        <w:t xml:space="preserve">(SQLHDBC </w:t>
      </w:r>
      <w:proofErr w:type="spellStart"/>
      <w:r>
        <w:t>ConnectionHandle</w:t>
      </w:r>
      <w:proofErr w:type="spellEnd"/>
      <w:r>
        <w:t>,</w:t>
      </w:r>
    </w:p>
    <w:p w14:paraId="780E4194" w14:textId="6F5862B7" w:rsidR="00965762" w:rsidRDefault="00965762" w:rsidP="00F740C1">
      <w:pPr>
        <w:pStyle w:val="affffff5"/>
      </w:pPr>
      <w:r>
        <w:lastRenderedPageBreak/>
        <w:t xml:space="preserve">                        ^~~~~~~~~~~~~~~~~</w:t>
      </w:r>
    </w:p>
    <w:p w14:paraId="40B15DCA" w14:textId="3E5B2987" w:rsidR="00027EC5" w:rsidRPr="008B1BC2" w:rsidRDefault="00027EC5" w:rsidP="00F740C1">
      <w:pPr>
        <w:pStyle w:val="affffff5"/>
        <w:rPr>
          <w:b/>
          <w:color w:val="C7000B"/>
        </w:rPr>
      </w:pPr>
      <w:r>
        <w:t>[root@</w:t>
      </w:r>
      <w:r w:rsidR="00F421E5">
        <w:t>db1</w:t>
      </w:r>
      <w:r>
        <w:t xml:space="preserve"> lib]# </w:t>
      </w:r>
      <w:proofErr w:type="spellStart"/>
      <w:r w:rsidRPr="008B1BC2">
        <w:rPr>
          <w:b/>
          <w:color w:val="C7000B"/>
        </w:rPr>
        <w:t>ll</w:t>
      </w:r>
      <w:proofErr w:type="spellEnd"/>
      <w:r w:rsidRPr="008B1BC2">
        <w:rPr>
          <w:b/>
          <w:color w:val="C7000B"/>
        </w:rPr>
        <w:t xml:space="preserve"> </w:t>
      </w:r>
      <w:proofErr w:type="spellStart"/>
      <w:r w:rsidRPr="008B1BC2">
        <w:rPr>
          <w:b/>
          <w:color w:val="C7000B"/>
        </w:rPr>
        <w:t>Mytest</w:t>
      </w:r>
      <w:proofErr w:type="spellEnd"/>
      <w:r w:rsidRPr="008B1BC2">
        <w:rPr>
          <w:b/>
          <w:color w:val="C7000B"/>
        </w:rPr>
        <w:t xml:space="preserve"> </w:t>
      </w:r>
    </w:p>
    <w:p w14:paraId="6F67E49F" w14:textId="77777777" w:rsidR="00027EC5" w:rsidRDefault="00027EC5" w:rsidP="00F740C1">
      <w:pPr>
        <w:pStyle w:val="affffff5"/>
      </w:pPr>
      <w:r>
        <w:t>-</w:t>
      </w:r>
      <w:proofErr w:type="spellStart"/>
      <w:r>
        <w:t>rwx</w:t>
      </w:r>
      <w:proofErr w:type="spellEnd"/>
      <w:r>
        <w:t xml:space="preserve">------ 1 root </w:t>
      </w:r>
      <w:proofErr w:type="spellStart"/>
      <w:r>
        <w:t>root</w:t>
      </w:r>
      <w:proofErr w:type="spellEnd"/>
      <w:r>
        <w:t xml:space="preserve"> 71K Nov  6 18:04 </w:t>
      </w:r>
      <w:proofErr w:type="spellStart"/>
      <w:r>
        <w:t>Mytest</w:t>
      </w:r>
      <w:proofErr w:type="spellEnd"/>
    </w:p>
    <w:p w14:paraId="2EEC7781" w14:textId="77777777" w:rsidR="00027EC5" w:rsidRPr="00027EC5" w:rsidRDefault="00027EC5" w:rsidP="00F740C1">
      <w:pPr>
        <w:pStyle w:val="affffff5"/>
      </w:pPr>
    </w:p>
    <w:p w14:paraId="47A007D9" w14:textId="28EF653E" w:rsidR="00ED6DFC" w:rsidRPr="00D748B1" w:rsidRDefault="00ED6DFC" w:rsidP="00C66139">
      <w:pPr>
        <w:pStyle w:val="30"/>
      </w:pPr>
      <w:r w:rsidRPr="00D748B1">
        <w:t>执</w:t>
      </w:r>
      <w:r w:rsidR="0005459F">
        <w:t>行</w:t>
      </w:r>
      <w:r w:rsidR="0005459F">
        <w:rPr>
          <w:rFonts w:hint="eastAsia"/>
        </w:rPr>
        <w:t>连接</w:t>
      </w:r>
      <w:r w:rsidR="00CD2FE7">
        <w:rPr>
          <w:rFonts w:hint="eastAsia"/>
        </w:rPr>
        <w:t>并操作</w:t>
      </w:r>
      <w:r w:rsidR="00CD2FE7" w:rsidRPr="00D748B1">
        <w:t>数据库</w:t>
      </w:r>
      <w:r w:rsidRPr="00D748B1">
        <w:t>。</w:t>
      </w:r>
    </w:p>
    <w:p w14:paraId="6159F31C" w14:textId="77777777" w:rsidR="00ED6DFC" w:rsidRPr="00D748B1" w:rsidRDefault="00ED6DFC" w:rsidP="00F740C1">
      <w:pPr>
        <w:pStyle w:val="1e"/>
      </w:pPr>
      <w:r w:rsidRPr="00D748B1">
        <w:t>执行结果如下：</w:t>
      </w:r>
    </w:p>
    <w:p w14:paraId="4D4F2F42" w14:textId="39CF3B98" w:rsidR="00420120" w:rsidRPr="008B1BC2" w:rsidRDefault="00420120" w:rsidP="00F740C1">
      <w:pPr>
        <w:pStyle w:val="affffff5"/>
        <w:rPr>
          <w:b/>
          <w:color w:val="C7000B"/>
        </w:rPr>
      </w:pPr>
      <w:r>
        <w:t>[root@</w:t>
      </w:r>
      <w:r w:rsidR="00F421E5">
        <w:t>db1</w:t>
      </w:r>
      <w:r>
        <w:t xml:space="preserve"> lib]# </w:t>
      </w:r>
      <w:r w:rsidRPr="008B1BC2">
        <w:rPr>
          <w:b/>
          <w:color w:val="C7000B"/>
        </w:rPr>
        <w:t>./</w:t>
      </w:r>
      <w:proofErr w:type="spellStart"/>
      <w:r w:rsidRPr="008B1BC2">
        <w:rPr>
          <w:b/>
          <w:color w:val="C7000B"/>
        </w:rPr>
        <w:t>Mytest</w:t>
      </w:r>
      <w:proofErr w:type="spellEnd"/>
      <w:r w:rsidRPr="008B1BC2">
        <w:rPr>
          <w:b/>
          <w:color w:val="C7000B"/>
        </w:rPr>
        <w:t xml:space="preserve"> </w:t>
      </w:r>
    </w:p>
    <w:p w14:paraId="71D4D4EF" w14:textId="77777777" w:rsidR="00420120" w:rsidRDefault="00420120" w:rsidP="00F740C1">
      <w:pPr>
        <w:pStyle w:val="affffff5"/>
      </w:pPr>
      <w:r>
        <w:t>Connected !</w:t>
      </w:r>
    </w:p>
    <w:p w14:paraId="0CF9CC7D" w14:textId="77777777" w:rsidR="00420120" w:rsidRDefault="00420120" w:rsidP="00F740C1">
      <w:pPr>
        <w:pStyle w:val="affffff5"/>
      </w:pPr>
      <w:proofErr w:type="spellStart"/>
      <w:r>
        <w:t>SQLColAtrribute</w:t>
      </w:r>
      <w:proofErr w:type="spellEnd"/>
      <w:r>
        <w:t xml:space="preserve"> </w:t>
      </w:r>
    </w:p>
    <w:p w14:paraId="66268E08" w14:textId="77777777" w:rsidR="00420120" w:rsidRDefault="00420120" w:rsidP="00F740C1">
      <w:pPr>
        <w:pStyle w:val="affffff5"/>
      </w:pPr>
      <w:proofErr w:type="spellStart"/>
      <w:r>
        <w:t>SQLGetData</w:t>
      </w:r>
      <w:proofErr w:type="spellEnd"/>
      <w:r>
        <w:t xml:space="preserve"> ----ID = 25</w:t>
      </w:r>
    </w:p>
    <w:p w14:paraId="7023B2B4" w14:textId="77777777" w:rsidR="00420120" w:rsidRDefault="00420120" w:rsidP="00F740C1">
      <w:pPr>
        <w:pStyle w:val="affffff5"/>
      </w:pPr>
      <w:proofErr w:type="spellStart"/>
      <w:r>
        <w:t>SQLGetData</w:t>
      </w:r>
      <w:proofErr w:type="spellEnd"/>
      <w:r>
        <w:t xml:space="preserve"> ----ID = 600</w:t>
      </w:r>
    </w:p>
    <w:p w14:paraId="248B8F84" w14:textId="77777777" w:rsidR="00420120" w:rsidRDefault="00420120" w:rsidP="00F740C1">
      <w:pPr>
        <w:pStyle w:val="affffff5"/>
      </w:pPr>
      <w:r>
        <w:t>Done !</w:t>
      </w:r>
    </w:p>
    <w:p w14:paraId="6458EA26" w14:textId="247EEB6A" w:rsidR="00420120" w:rsidRDefault="00420120" w:rsidP="00F740C1">
      <w:pPr>
        <w:pStyle w:val="affffff5"/>
      </w:pPr>
      <w:r>
        <w:t>[root@</w:t>
      </w:r>
      <w:r w:rsidR="00F421E5">
        <w:t>db1</w:t>
      </w:r>
      <w:r>
        <w:t xml:space="preserve"> lib]#</w:t>
      </w:r>
    </w:p>
    <w:p w14:paraId="54180767" w14:textId="6184D602" w:rsidR="00ED6DFC" w:rsidRPr="00F740C1" w:rsidRDefault="005942BC" w:rsidP="00F740C1">
      <w:pPr>
        <w:pStyle w:val="1e"/>
        <w:rPr>
          <w:shd w:val="clear" w:color="auto" w:fill="FFFFFF"/>
        </w:rPr>
      </w:pPr>
      <w:r w:rsidRPr="00F740C1">
        <w:t>执行成功后，会在</w:t>
      </w:r>
      <w:proofErr w:type="spellStart"/>
      <w:r w:rsidRPr="00F740C1">
        <w:t>dbuser</w:t>
      </w:r>
      <w:proofErr w:type="spellEnd"/>
      <w:r w:rsidRPr="00F740C1">
        <w:t>用户下创建一张</w:t>
      </w:r>
      <w:r w:rsidRPr="00F740C1">
        <w:rPr>
          <w:shd w:val="clear" w:color="auto" w:fill="FFFFFF"/>
        </w:rPr>
        <w:t>customer_t1</w:t>
      </w:r>
      <w:r w:rsidRPr="00F740C1">
        <w:rPr>
          <w:shd w:val="clear" w:color="auto" w:fill="FFFFFF"/>
        </w:rPr>
        <w:t>表，并在表中插入二条数据。</w:t>
      </w:r>
    </w:p>
    <w:p w14:paraId="4012E910" w14:textId="7AE8256E" w:rsidR="005942BC" w:rsidRDefault="005942BC" w:rsidP="00C66139">
      <w:pPr>
        <w:pStyle w:val="30"/>
      </w:pPr>
      <w:r>
        <w:rPr>
          <w:rFonts w:hint="eastAsia"/>
        </w:rPr>
        <w:t>登录</w:t>
      </w:r>
      <w:r w:rsidRPr="00D748B1">
        <w:t>数据库</w:t>
      </w:r>
      <w:r>
        <w:rPr>
          <w:rFonts w:hint="eastAsia"/>
        </w:rPr>
        <w:t>进行验证。</w:t>
      </w:r>
    </w:p>
    <w:p w14:paraId="268182C1" w14:textId="7A65D1C0" w:rsidR="00546021" w:rsidRDefault="00546021" w:rsidP="00F740C1">
      <w:pPr>
        <w:pStyle w:val="1e"/>
      </w:pPr>
      <w:r>
        <w:rPr>
          <w:rFonts w:hint="eastAsia"/>
        </w:rPr>
        <w:t>先切换到</w:t>
      </w:r>
      <w:r>
        <w:rPr>
          <w:rFonts w:hint="eastAsia"/>
        </w:rPr>
        <w:t>O</w:t>
      </w:r>
      <w:r>
        <w:t>MM</w:t>
      </w:r>
      <w:r>
        <w:rPr>
          <w:rFonts w:hint="eastAsia"/>
        </w:rPr>
        <w:t>用户下。</w:t>
      </w:r>
    </w:p>
    <w:p w14:paraId="572A4037" w14:textId="6381D196" w:rsidR="005942BC" w:rsidRPr="008B1BC2" w:rsidRDefault="005942BC" w:rsidP="00F740C1">
      <w:pPr>
        <w:pStyle w:val="affffff5"/>
        <w:rPr>
          <w:b/>
          <w:color w:val="C7000B"/>
        </w:rPr>
      </w:pPr>
      <w:r>
        <w:t>[root@</w:t>
      </w:r>
      <w:r w:rsidR="00F421E5">
        <w:t>db1</w:t>
      </w:r>
      <w:r>
        <w:t xml:space="preserve"> lib]# </w:t>
      </w:r>
      <w:proofErr w:type="spellStart"/>
      <w:r w:rsidRPr="008B1BC2">
        <w:rPr>
          <w:b/>
          <w:color w:val="C7000B"/>
        </w:rPr>
        <w:t>su</w:t>
      </w:r>
      <w:proofErr w:type="spellEnd"/>
      <w:r w:rsidRPr="008B1BC2">
        <w:rPr>
          <w:b/>
          <w:color w:val="C7000B"/>
        </w:rPr>
        <w:t xml:space="preserve"> - </w:t>
      </w:r>
      <w:proofErr w:type="spellStart"/>
      <w:r w:rsidRPr="008B1BC2">
        <w:rPr>
          <w:b/>
          <w:color w:val="C7000B"/>
        </w:rPr>
        <w:t>omm</w:t>
      </w:r>
      <w:proofErr w:type="spellEnd"/>
    </w:p>
    <w:p w14:paraId="0AEE5533" w14:textId="77777777" w:rsidR="005942BC" w:rsidRDefault="005942BC" w:rsidP="00F740C1">
      <w:pPr>
        <w:pStyle w:val="affffff5"/>
      </w:pPr>
      <w:r>
        <w:t>Last login: Fri Nov  6 16:20:14 CST 2020 on pts/0</w:t>
      </w:r>
    </w:p>
    <w:p w14:paraId="7447497C" w14:textId="77777777" w:rsidR="005942BC" w:rsidRDefault="005942BC" w:rsidP="00F740C1">
      <w:pPr>
        <w:pStyle w:val="affffff5"/>
      </w:pPr>
    </w:p>
    <w:p w14:paraId="6DDB1095" w14:textId="77777777" w:rsidR="005942BC" w:rsidRDefault="005942BC" w:rsidP="00F740C1">
      <w:pPr>
        <w:pStyle w:val="affffff5"/>
      </w:pPr>
    </w:p>
    <w:p w14:paraId="08180BC2" w14:textId="77777777" w:rsidR="005942BC" w:rsidRDefault="005942BC" w:rsidP="00F740C1">
      <w:pPr>
        <w:pStyle w:val="affffff5"/>
      </w:pPr>
      <w:r>
        <w:t>Welcome to 4.19.90-2003.4.0.0036.oe1.aarch64</w:t>
      </w:r>
    </w:p>
    <w:p w14:paraId="1D87CD0C" w14:textId="77777777" w:rsidR="005942BC" w:rsidRDefault="005942BC" w:rsidP="00F740C1">
      <w:pPr>
        <w:pStyle w:val="affffff5"/>
      </w:pPr>
    </w:p>
    <w:p w14:paraId="7DD20858" w14:textId="77777777" w:rsidR="005942BC" w:rsidRDefault="005942BC" w:rsidP="00F740C1">
      <w:pPr>
        <w:pStyle w:val="affffff5"/>
      </w:pPr>
      <w:r>
        <w:t xml:space="preserve">System information as of time: </w:t>
      </w:r>
      <w:r>
        <w:tab/>
        <w:t>Fri Nov  6 18:10:39 CST 2020</w:t>
      </w:r>
    </w:p>
    <w:p w14:paraId="7D9700A4" w14:textId="77777777" w:rsidR="005942BC" w:rsidRDefault="005942BC" w:rsidP="00F740C1">
      <w:pPr>
        <w:pStyle w:val="affffff5"/>
      </w:pPr>
    </w:p>
    <w:p w14:paraId="25008A57" w14:textId="77777777" w:rsidR="005942BC" w:rsidRDefault="005942BC" w:rsidP="00F740C1">
      <w:pPr>
        <w:pStyle w:val="affffff5"/>
      </w:pPr>
      <w:r>
        <w:t xml:space="preserve">System load: </w:t>
      </w:r>
      <w:r>
        <w:tab/>
        <w:t>0.00</w:t>
      </w:r>
    </w:p>
    <w:p w14:paraId="20C801B3" w14:textId="77777777" w:rsidR="005942BC" w:rsidRDefault="005942BC" w:rsidP="00F740C1">
      <w:pPr>
        <w:pStyle w:val="affffff5"/>
      </w:pPr>
      <w:r>
        <w:t xml:space="preserve">Processes: </w:t>
      </w:r>
      <w:r>
        <w:tab/>
        <w:t>127</w:t>
      </w:r>
    </w:p>
    <w:p w14:paraId="33F5FE8E" w14:textId="77777777" w:rsidR="005942BC" w:rsidRDefault="005942BC" w:rsidP="00F740C1">
      <w:pPr>
        <w:pStyle w:val="affffff5"/>
      </w:pPr>
      <w:r>
        <w:t xml:space="preserve">Memory used: </w:t>
      </w:r>
      <w:r>
        <w:tab/>
        <w:t>8.7%</w:t>
      </w:r>
    </w:p>
    <w:p w14:paraId="7F334ED8" w14:textId="77777777" w:rsidR="005942BC" w:rsidRDefault="005942BC" w:rsidP="00F740C1">
      <w:pPr>
        <w:pStyle w:val="affffff5"/>
      </w:pPr>
      <w:r>
        <w:t xml:space="preserve">Swap used: </w:t>
      </w:r>
      <w:r>
        <w:tab/>
        <w:t>0.0%</w:t>
      </w:r>
    </w:p>
    <w:p w14:paraId="6E64BCB0" w14:textId="77777777" w:rsidR="005942BC" w:rsidRDefault="005942BC" w:rsidP="00F740C1">
      <w:pPr>
        <w:pStyle w:val="affffff5"/>
      </w:pPr>
      <w:r>
        <w:t xml:space="preserve">Usage On: </w:t>
      </w:r>
      <w:r>
        <w:tab/>
        <w:t>12%</w:t>
      </w:r>
    </w:p>
    <w:p w14:paraId="29A78E78" w14:textId="77777777" w:rsidR="005942BC" w:rsidRDefault="005942BC" w:rsidP="00F740C1">
      <w:pPr>
        <w:pStyle w:val="affffff5"/>
      </w:pPr>
      <w:r>
        <w:t xml:space="preserve">IP address: </w:t>
      </w:r>
      <w:r>
        <w:tab/>
        <w:t>192.168.0.208</w:t>
      </w:r>
    </w:p>
    <w:p w14:paraId="1C11660A" w14:textId="77777777" w:rsidR="005942BC" w:rsidRDefault="005942BC" w:rsidP="00F740C1">
      <w:pPr>
        <w:pStyle w:val="affffff5"/>
      </w:pPr>
      <w:r>
        <w:t xml:space="preserve">Users online: </w:t>
      </w:r>
      <w:r>
        <w:tab/>
        <w:t>2</w:t>
      </w:r>
    </w:p>
    <w:p w14:paraId="51797E2B" w14:textId="1BF97659" w:rsidR="005942BC" w:rsidRDefault="00546021" w:rsidP="00F740C1">
      <w:pPr>
        <w:pStyle w:val="1e"/>
      </w:pPr>
      <w:r>
        <w:rPr>
          <w:rFonts w:hint="eastAsia"/>
        </w:rPr>
        <w:t>然后登录</w:t>
      </w:r>
      <w:r w:rsidRPr="00D748B1">
        <w:t>数据库</w:t>
      </w:r>
      <w:r>
        <w:rPr>
          <w:rFonts w:hint="eastAsia"/>
        </w:rPr>
        <w:t>。</w:t>
      </w:r>
    </w:p>
    <w:p w14:paraId="3CEA1AC0" w14:textId="205E607D" w:rsidR="005942BC" w:rsidRDefault="005942BC" w:rsidP="00F740C1">
      <w:pPr>
        <w:pStyle w:val="affffff5"/>
      </w:pPr>
      <w:r>
        <w:t>[omm@</w:t>
      </w:r>
      <w:r w:rsidR="00F421E5">
        <w:t>db1</w:t>
      </w:r>
      <w:r>
        <w:t xml:space="preserve"> ~]$ </w:t>
      </w:r>
      <w:proofErr w:type="spellStart"/>
      <w:r w:rsidRPr="00772002">
        <w:rPr>
          <w:b/>
          <w:color w:val="C7000B"/>
        </w:rPr>
        <w:t>gsql</w:t>
      </w:r>
      <w:proofErr w:type="spellEnd"/>
      <w:r w:rsidRPr="00772002">
        <w:rPr>
          <w:b/>
          <w:color w:val="C7000B"/>
        </w:rPr>
        <w:t xml:space="preserve"> -d </w:t>
      </w:r>
      <w:proofErr w:type="spellStart"/>
      <w:r w:rsidRPr="00772002">
        <w:rPr>
          <w:b/>
          <w:color w:val="C7000B"/>
        </w:rPr>
        <w:t>postgres</w:t>
      </w:r>
      <w:proofErr w:type="spellEnd"/>
      <w:r w:rsidRPr="00772002">
        <w:rPr>
          <w:b/>
          <w:color w:val="C7000B"/>
        </w:rPr>
        <w:t xml:space="preserve"> -p 26000 -r</w:t>
      </w:r>
    </w:p>
    <w:p w14:paraId="7C111D80" w14:textId="77777777" w:rsidR="005942BC" w:rsidRDefault="005942BC" w:rsidP="00F740C1">
      <w:pPr>
        <w:pStyle w:val="affffff5"/>
      </w:pPr>
      <w:proofErr w:type="spellStart"/>
      <w:r>
        <w:t>gsql</w:t>
      </w:r>
      <w:proofErr w:type="spellEnd"/>
      <w:r>
        <w:t xml:space="preserve"> ((</w:t>
      </w:r>
      <w:proofErr w:type="spellStart"/>
      <w:r>
        <w:t>openGauss</w:t>
      </w:r>
      <w:proofErr w:type="spellEnd"/>
      <w:r>
        <w:t xml:space="preserve"> 1.0.1 build 13b34b53) compiled at 2020-10-12 02:01:33 commit 0 last </w:t>
      </w:r>
      <w:proofErr w:type="spellStart"/>
      <w:r>
        <w:t>mr</w:t>
      </w:r>
      <w:proofErr w:type="spellEnd"/>
      <w:r>
        <w:t xml:space="preserve">  )</w:t>
      </w:r>
    </w:p>
    <w:p w14:paraId="37A5AAF7" w14:textId="77777777" w:rsidR="005942BC" w:rsidRDefault="005942BC" w:rsidP="00F740C1">
      <w:pPr>
        <w:pStyle w:val="affffff5"/>
      </w:pPr>
      <w:r>
        <w:t>Non-SSL connection (SSL connection is recommended when requiring high-security)</w:t>
      </w:r>
    </w:p>
    <w:p w14:paraId="699C9C1F" w14:textId="77777777" w:rsidR="005942BC" w:rsidRDefault="005942BC" w:rsidP="00F740C1">
      <w:pPr>
        <w:pStyle w:val="affffff5"/>
      </w:pPr>
      <w:r>
        <w:t>Type "help" for help.</w:t>
      </w:r>
    </w:p>
    <w:p w14:paraId="381E3BA9" w14:textId="3DE48E92" w:rsidR="005942BC" w:rsidRDefault="00546021" w:rsidP="00F740C1">
      <w:pPr>
        <w:pStyle w:val="1e"/>
      </w:pPr>
      <w:r>
        <w:rPr>
          <w:rFonts w:hint="eastAsia"/>
        </w:rPr>
        <w:t>进行查询验证。</w:t>
      </w:r>
    </w:p>
    <w:p w14:paraId="686AB6E8" w14:textId="77777777" w:rsidR="005942BC" w:rsidRPr="008B1BC2" w:rsidRDefault="005942BC" w:rsidP="00F740C1">
      <w:pPr>
        <w:pStyle w:val="affffff5"/>
      </w:pPr>
      <w:proofErr w:type="spellStart"/>
      <w:r>
        <w:t>postgres</w:t>
      </w:r>
      <w:proofErr w:type="spellEnd"/>
      <w:r>
        <w:t xml:space="preserve">=# </w:t>
      </w:r>
      <w:r w:rsidRPr="00772002">
        <w:rPr>
          <w:b/>
          <w:color w:val="C7000B"/>
        </w:rPr>
        <w:t>select * from dbuser.customer_t1;</w:t>
      </w:r>
    </w:p>
    <w:p w14:paraId="60F7D5BE" w14:textId="77777777" w:rsidR="005942BC" w:rsidRDefault="005942BC" w:rsidP="00F740C1">
      <w:pPr>
        <w:pStyle w:val="affffff5"/>
      </w:pPr>
      <w:r>
        <w:t xml:space="preserve"> </w:t>
      </w:r>
      <w:proofErr w:type="spellStart"/>
      <w:r>
        <w:t>c_customer_sk</w:t>
      </w:r>
      <w:proofErr w:type="spellEnd"/>
      <w:r>
        <w:t xml:space="preserve"> | </w:t>
      </w:r>
      <w:proofErr w:type="spellStart"/>
      <w:r>
        <w:t>c_customer_name</w:t>
      </w:r>
      <w:proofErr w:type="spellEnd"/>
      <w:r>
        <w:t xml:space="preserve"> </w:t>
      </w:r>
    </w:p>
    <w:p w14:paraId="1ECFD6B5" w14:textId="77777777" w:rsidR="005942BC" w:rsidRDefault="005942BC" w:rsidP="00F740C1">
      <w:pPr>
        <w:pStyle w:val="affffff5"/>
      </w:pPr>
      <w:r>
        <w:t>---------------+-----------------</w:t>
      </w:r>
    </w:p>
    <w:p w14:paraId="266C9AD3" w14:textId="77777777" w:rsidR="005942BC" w:rsidRDefault="005942BC" w:rsidP="00F740C1">
      <w:pPr>
        <w:pStyle w:val="affffff5"/>
      </w:pPr>
      <w:r>
        <w:t xml:space="preserve">            25 | li</w:t>
      </w:r>
    </w:p>
    <w:p w14:paraId="2F7C458E" w14:textId="77777777" w:rsidR="005942BC" w:rsidRDefault="005942BC" w:rsidP="00F740C1">
      <w:pPr>
        <w:pStyle w:val="affffff5"/>
      </w:pPr>
      <w:r>
        <w:t xml:space="preserve">           600 | </w:t>
      </w:r>
    </w:p>
    <w:p w14:paraId="4D851534" w14:textId="77777777" w:rsidR="005942BC" w:rsidRDefault="005942BC" w:rsidP="00F740C1">
      <w:pPr>
        <w:pStyle w:val="affffff5"/>
      </w:pPr>
      <w:r>
        <w:lastRenderedPageBreak/>
        <w:t>(2 rows)</w:t>
      </w:r>
    </w:p>
    <w:p w14:paraId="058B43B6" w14:textId="77777777" w:rsidR="005942BC" w:rsidRDefault="005942BC" w:rsidP="00F740C1">
      <w:pPr>
        <w:pStyle w:val="affffff5"/>
      </w:pPr>
    </w:p>
    <w:p w14:paraId="2FF101CA" w14:textId="4AB14C19" w:rsidR="005942BC" w:rsidRDefault="005942BC" w:rsidP="00F740C1">
      <w:pPr>
        <w:pStyle w:val="affffff5"/>
      </w:pPr>
      <w:proofErr w:type="spellStart"/>
      <w:r>
        <w:t>postgres</w:t>
      </w:r>
      <w:proofErr w:type="spellEnd"/>
      <w:r>
        <w:t>=#</w:t>
      </w:r>
    </w:p>
    <w:p w14:paraId="2D787BCF" w14:textId="7660CC19" w:rsidR="00EE7FF6" w:rsidRPr="00D748B1" w:rsidRDefault="00EE7FF6" w:rsidP="00EE7FF6">
      <w:pPr>
        <w:pStyle w:val="2"/>
        <w:numPr>
          <w:ilvl w:val="1"/>
          <w:numId w:val="4"/>
        </w:numPr>
        <w:rPr>
          <w:rFonts w:cs="Huawei Sans"/>
        </w:rPr>
      </w:pPr>
      <w:bookmarkStart w:id="24" w:name="_Toc66441147"/>
      <w:r w:rsidRPr="00D748B1">
        <w:rPr>
          <w:rFonts w:cs="Huawei Sans"/>
        </w:rPr>
        <w:t>实验小</w:t>
      </w:r>
      <w:bookmarkEnd w:id="11"/>
      <w:r w:rsidRPr="00D748B1">
        <w:rPr>
          <w:rFonts w:cs="Huawei Sans"/>
        </w:rPr>
        <w:t>结</w:t>
      </w:r>
      <w:bookmarkEnd w:id="12"/>
      <w:bookmarkEnd w:id="24"/>
    </w:p>
    <w:p w14:paraId="638C4056" w14:textId="07A15EA1" w:rsidR="00EE7FF6" w:rsidRDefault="00EE7FF6" w:rsidP="00F740C1">
      <w:pPr>
        <w:pStyle w:val="1e"/>
      </w:pPr>
      <w:r w:rsidRPr="00D748B1">
        <w:t>本实验通过</w:t>
      </w:r>
      <w:r w:rsidRPr="00D748B1">
        <w:t>ER</w:t>
      </w:r>
      <w:r w:rsidRPr="00D748B1">
        <w:t>模型加深对数据库的理解和数据库设计知识的掌握，通过</w:t>
      </w:r>
      <w:r w:rsidRPr="00D748B1">
        <w:t>SQL</w:t>
      </w:r>
      <w:r w:rsidRPr="00D748B1">
        <w:t>语句的练习，使学员熟练掌握</w:t>
      </w:r>
      <w:r w:rsidRPr="00D748B1">
        <w:t>SQL</w:t>
      </w:r>
      <w:r w:rsidRPr="00D748B1">
        <w:t>语法。</w:t>
      </w:r>
    </w:p>
    <w:p w14:paraId="71FF5E17" w14:textId="0FEB480A" w:rsidR="00223874" w:rsidRDefault="0022387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cs="Huawei Sans"/>
        </w:rPr>
        <w:br w:type="page"/>
      </w:r>
    </w:p>
    <w:p w14:paraId="50375D35" w14:textId="77777777" w:rsidR="00223874" w:rsidRPr="00D748B1" w:rsidRDefault="00223874" w:rsidP="00F740C1">
      <w:pPr>
        <w:pStyle w:val="1e"/>
        <w:rPr>
          <w:rStyle w:val="affffff3"/>
          <w:rFonts w:ascii="Huawei Sans" w:eastAsia="方正兰亭黑简体" w:hAnsi="Huawei Sans" w:cs="Huawei Sans"/>
          <w:b w:val="0"/>
          <w:bCs w:val="0"/>
          <w:smallCaps w:val="0"/>
          <w:spacing w:val="0"/>
        </w:rPr>
      </w:pPr>
    </w:p>
    <w:p w14:paraId="4018CF05" w14:textId="75DB8796" w:rsidR="00305587" w:rsidRDefault="001B5871" w:rsidP="00305587">
      <w:pPr>
        <w:pStyle w:val="1"/>
      </w:pPr>
      <w:bookmarkStart w:id="25" w:name="_Toc66441148"/>
      <w:bookmarkStart w:id="26" w:name="_Toc51141528"/>
      <w:bookmarkStart w:id="27" w:name="_Toc51148705"/>
      <w:bookmarkStart w:id="28" w:name="_Toc51162990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>
        <w:t>附录一</w:t>
      </w:r>
      <w:r>
        <w:rPr>
          <w:rFonts w:hint="eastAsia"/>
        </w:rPr>
        <w:t>：</w:t>
      </w:r>
      <w:r w:rsidR="0092788B">
        <w:rPr>
          <w:rFonts w:hint="eastAsia"/>
        </w:rPr>
        <w:t>Windows</w:t>
      </w:r>
      <w:r w:rsidR="0092788B">
        <w:rPr>
          <w:rFonts w:hint="eastAsia"/>
        </w:rPr>
        <w:t>下配置</w:t>
      </w:r>
      <w:r w:rsidR="0092788B">
        <w:rPr>
          <w:rFonts w:hint="eastAsia"/>
        </w:rPr>
        <w:t>ODBC</w:t>
      </w:r>
      <w:r w:rsidR="0092788B">
        <w:rPr>
          <w:rFonts w:hint="eastAsia"/>
        </w:rPr>
        <w:t>数据源</w:t>
      </w:r>
      <w:bookmarkEnd w:id="25"/>
    </w:p>
    <w:p w14:paraId="142832F6" w14:textId="2EE96C8D" w:rsidR="00305587" w:rsidRDefault="0092788B" w:rsidP="0092788B">
      <w:pPr>
        <w:pStyle w:val="1e"/>
        <w:rPr>
          <w:rFonts w:ascii="Helvetica" w:hAnsi="Helvetica"/>
          <w:color w:val="252B3A"/>
          <w:szCs w:val="21"/>
          <w:shd w:val="clear" w:color="auto" w:fill="FFFFFF"/>
        </w:rPr>
      </w:pPr>
      <w:r>
        <w:rPr>
          <w:rFonts w:ascii="Helvetica" w:hAnsi="Helvetica"/>
          <w:color w:val="252B3A"/>
          <w:szCs w:val="21"/>
          <w:shd w:val="clear" w:color="auto" w:fill="FFFFFF"/>
        </w:rPr>
        <w:t>Windows</w:t>
      </w:r>
      <w:r>
        <w:rPr>
          <w:rFonts w:ascii="Helvetica" w:hAnsi="Helvetica"/>
          <w:color w:val="252B3A"/>
          <w:szCs w:val="21"/>
          <w:shd w:val="clear" w:color="auto" w:fill="FFFFFF"/>
        </w:rPr>
        <w:t>操作系统自带</w:t>
      </w:r>
      <w:r>
        <w:rPr>
          <w:rFonts w:ascii="Helvetica" w:hAnsi="Helvetica"/>
          <w:color w:val="252B3A"/>
          <w:szCs w:val="21"/>
          <w:shd w:val="clear" w:color="auto" w:fill="FFFFFF"/>
        </w:rPr>
        <w:t>ODBC</w:t>
      </w:r>
      <w:r>
        <w:rPr>
          <w:rFonts w:ascii="Helvetica" w:hAnsi="Helvetica"/>
          <w:color w:val="252B3A"/>
          <w:szCs w:val="21"/>
          <w:shd w:val="clear" w:color="auto" w:fill="FFFFFF"/>
        </w:rPr>
        <w:t>数据源管理器，无需用户手动安装管理器便可直接进行配置。</w:t>
      </w:r>
    </w:p>
    <w:p w14:paraId="4BF634BD" w14:textId="012B17B3" w:rsidR="0092788B" w:rsidRDefault="0092788B" w:rsidP="0092788B">
      <w:pPr>
        <w:pStyle w:val="2"/>
      </w:pPr>
      <w:bookmarkStart w:id="29" w:name="_Toc66441149"/>
      <w:r w:rsidRPr="0092788B">
        <w:rPr>
          <w:rFonts w:hint="eastAsia"/>
        </w:rPr>
        <w:t>操作步骤</w:t>
      </w:r>
      <w:bookmarkEnd w:id="29"/>
    </w:p>
    <w:p w14:paraId="547A64B6" w14:textId="2C7DACD9" w:rsidR="0092788B" w:rsidRPr="0092788B" w:rsidRDefault="0092788B" w:rsidP="0092788B">
      <w:pPr>
        <w:pStyle w:val="30"/>
        <w:rPr>
          <w:lang w:eastAsia="en-US"/>
        </w:rPr>
      </w:pPr>
      <w:proofErr w:type="spellStart"/>
      <w:r>
        <w:rPr>
          <w:rFonts w:hint="eastAsia"/>
          <w:lang w:eastAsia="en-US"/>
        </w:rPr>
        <w:t>下载</w:t>
      </w:r>
      <w:proofErr w:type="spellEnd"/>
      <w:r>
        <w:rPr>
          <w:rFonts w:ascii="Helvetica" w:hAnsi="Helvetica"/>
          <w:color w:val="252B3A"/>
          <w:szCs w:val="21"/>
          <w:shd w:val="clear" w:color="auto" w:fill="FFFFFF"/>
        </w:rPr>
        <w:t>客户端</w:t>
      </w:r>
      <w:proofErr w:type="spellStart"/>
      <w:r>
        <w:rPr>
          <w:rFonts w:ascii="Helvetica" w:hAnsi="Helvetica"/>
          <w:color w:val="252B3A"/>
          <w:szCs w:val="21"/>
          <w:shd w:val="clear" w:color="auto" w:fill="FFFFFF"/>
        </w:rPr>
        <w:t>GaussDB</w:t>
      </w:r>
      <w:proofErr w:type="spellEnd"/>
      <w:r>
        <w:rPr>
          <w:rFonts w:ascii="Helvetica" w:hAnsi="Helvetica"/>
          <w:color w:val="252B3A"/>
          <w:szCs w:val="21"/>
          <w:shd w:val="clear" w:color="auto" w:fill="FFFFFF"/>
        </w:rPr>
        <w:t xml:space="preserve">(for </w:t>
      </w:r>
      <w:proofErr w:type="spellStart"/>
      <w:r>
        <w:rPr>
          <w:rFonts w:ascii="Helvetica" w:hAnsi="Helvetica"/>
          <w:color w:val="252B3A"/>
          <w:szCs w:val="21"/>
          <w:shd w:val="clear" w:color="auto" w:fill="FFFFFF"/>
        </w:rPr>
        <w:t>openGauss</w:t>
      </w:r>
      <w:proofErr w:type="spellEnd"/>
      <w:r>
        <w:rPr>
          <w:rFonts w:ascii="Helvetica" w:hAnsi="Helvetica"/>
          <w:color w:val="252B3A"/>
          <w:szCs w:val="21"/>
          <w:shd w:val="clear" w:color="auto" w:fill="FFFFFF"/>
        </w:rPr>
        <w:t>)</w:t>
      </w:r>
      <w:r>
        <w:rPr>
          <w:rFonts w:ascii="Helvetica" w:hAnsi="Helvetica"/>
          <w:color w:val="252B3A"/>
          <w:szCs w:val="21"/>
          <w:shd w:val="clear" w:color="auto" w:fill="FFFFFF"/>
        </w:rPr>
        <w:t>驱动程序</w:t>
      </w:r>
      <w:r w:rsidR="009B68E5">
        <w:rPr>
          <w:rFonts w:ascii="Helvetica" w:hAnsi="Helvetica"/>
          <w:color w:val="252B3A"/>
          <w:szCs w:val="21"/>
          <w:shd w:val="clear" w:color="auto" w:fill="FFFFFF"/>
        </w:rPr>
        <w:t>并进行安装</w:t>
      </w:r>
      <w:r>
        <w:rPr>
          <w:rFonts w:ascii="Helvetica" w:hAnsi="Helvetica" w:hint="eastAsia"/>
          <w:color w:val="252B3A"/>
          <w:szCs w:val="21"/>
          <w:shd w:val="clear" w:color="auto" w:fill="FFFFFF"/>
        </w:rPr>
        <w:t>：</w:t>
      </w:r>
    </w:p>
    <w:p w14:paraId="197AECBE" w14:textId="14972482" w:rsidR="0092788B" w:rsidRDefault="0092788B" w:rsidP="0092788B">
      <w:pPr>
        <w:pStyle w:val="1e"/>
      </w:pPr>
      <w:proofErr w:type="spellStart"/>
      <w:r>
        <w:rPr>
          <w:lang w:eastAsia="en-US"/>
        </w:rPr>
        <w:t>下载地址</w:t>
      </w:r>
      <w:proofErr w:type="spellEnd"/>
      <w:r>
        <w:rPr>
          <w:rFonts w:hint="eastAsia"/>
        </w:rPr>
        <w:t>：</w:t>
      </w:r>
      <w:r w:rsidR="005C23F8">
        <w:fldChar w:fldCharType="begin"/>
      </w:r>
      <w:r w:rsidR="005C23F8">
        <w:instrText xml:space="preserve"> HYPERLINK "https://dbs-download.obs.cn-north-1.myhuaweicloud.com/rds/GaussDB_opengauss_client_tools.zip" </w:instrText>
      </w:r>
      <w:r w:rsidR="005C23F8">
        <w:fldChar w:fldCharType="separate"/>
      </w:r>
      <w:r w:rsidRPr="002756CA">
        <w:rPr>
          <w:rStyle w:val="af1"/>
        </w:rPr>
        <w:t>https://dbs-download.obs.cn-north-1.myhuaweicloud.com/rds/GaussDB_opengauss_client_tools.zip</w:t>
      </w:r>
      <w:r w:rsidR="005C23F8">
        <w:rPr>
          <w:rStyle w:val="af1"/>
        </w:rPr>
        <w:fldChar w:fldCharType="end"/>
      </w:r>
    </w:p>
    <w:p w14:paraId="5E42145C" w14:textId="77777777" w:rsidR="00A233F0" w:rsidRDefault="00A233F0" w:rsidP="00A233F0">
      <w:pPr>
        <w:pStyle w:val="1e"/>
      </w:pPr>
      <w:r>
        <w:rPr>
          <w:rFonts w:hint="eastAsia"/>
        </w:rPr>
        <w:t>在本地（例如</w:t>
      </w:r>
      <w:r>
        <w:rPr>
          <w:rFonts w:hint="eastAsia"/>
        </w:rPr>
        <w:t>D:</w:t>
      </w:r>
      <w:r>
        <w:t>/download</w:t>
      </w:r>
      <w:r>
        <w:rPr>
          <w:rFonts w:hint="eastAsia"/>
        </w:rPr>
        <w:t>）下载</w:t>
      </w:r>
      <w:r>
        <w:rPr>
          <w:rFonts w:hint="eastAsia"/>
        </w:rPr>
        <w:t>ZIP</w:t>
      </w:r>
      <w:r>
        <w:rPr>
          <w:rFonts w:hint="eastAsia"/>
        </w:rPr>
        <w:t>文件后进行解压缩，解压缩后文件如下。</w:t>
      </w:r>
    </w:p>
    <w:p w14:paraId="2813F4C0" w14:textId="77777777" w:rsidR="00A233F0" w:rsidRDefault="00A233F0" w:rsidP="00A233F0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0A12FBC" wp14:editId="137CE5AB">
                <wp:simplePos x="0" y="0"/>
                <wp:positionH relativeFrom="column">
                  <wp:posOffset>1538605</wp:posOffset>
                </wp:positionH>
                <wp:positionV relativeFrom="paragraph">
                  <wp:posOffset>827132</wp:posOffset>
                </wp:positionV>
                <wp:extent cx="1226372" cy="215153"/>
                <wp:effectExtent l="19050" t="19050" r="12065" b="13970"/>
                <wp:wrapNone/>
                <wp:docPr id="214" name="矩形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372" cy="21515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4E6A5" id="矩形 214" o:spid="_x0000_s1026" style="position:absolute;left:0;text-align:left;margin-left:121.15pt;margin-top:65.15pt;width:96.55pt;height:16.9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" filled="f" strokecolor="#c7000b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D1E7C68" wp14:editId="3CE5EC16">
            <wp:extent cx="5454000" cy="1645200"/>
            <wp:effectExtent l="19050" t="19050" r="13970" b="12700"/>
            <wp:docPr id="217" name="图片 217" descr="C:\Users\swx941157\AppData\Roaming\eSpace_Desktop\UserData\swx941157\imagefiles\79FB5774-CC15-4C8F-B558-16DB2DA07F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wx941157\AppData\Roaming\eSpace_Desktop\UserData\swx941157\imagefiles\79FB5774-CC15-4C8F-B558-16DB2DA07F0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645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E10D5" w14:textId="6161CBD5" w:rsidR="0092788B" w:rsidRDefault="00A233F0" w:rsidP="0092788B">
      <w:pPr>
        <w:pStyle w:val="1e"/>
      </w:pPr>
      <w:proofErr w:type="spellStart"/>
      <w:r>
        <w:rPr>
          <w:lang w:eastAsia="en-US"/>
        </w:rPr>
        <w:t>由于本实验</w:t>
      </w:r>
      <w:r>
        <w:rPr>
          <w:lang w:eastAsia="en-US"/>
        </w:rPr>
        <w:t>openGauss</w:t>
      </w:r>
      <w:r>
        <w:rPr>
          <w:lang w:eastAsia="en-US"/>
        </w:rPr>
        <w:t>安装在</w:t>
      </w:r>
      <w:r>
        <w:rPr>
          <w:lang w:eastAsia="en-US"/>
        </w:rPr>
        <w:t>ECS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openEuler</w:t>
      </w:r>
      <w:proofErr w:type="spellEnd"/>
      <w:r>
        <w:t xml:space="preserve"> ARM</w:t>
      </w:r>
      <w:r>
        <w:rPr>
          <w:rFonts w:hint="eastAsia"/>
        </w:rPr>
        <w:t>）上，所以进入</w:t>
      </w:r>
      <w:r>
        <w:rPr>
          <w:rFonts w:hint="eastAsia"/>
        </w:rPr>
        <w:t>Euler</w:t>
      </w:r>
      <w:r>
        <w:t>2.8_arm_64</w:t>
      </w:r>
      <w:r>
        <w:t>文件夹</w:t>
      </w:r>
      <w:r>
        <w:rPr>
          <w:rFonts w:hint="eastAsia"/>
        </w:rPr>
        <w:t>，</w:t>
      </w:r>
      <w:r>
        <w:t>显示如下</w:t>
      </w:r>
      <w:r>
        <w:rPr>
          <w:rFonts w:hint="eastAsia"/>
        </w:rPr>
        <w:t>：</w:t>
      </w:r>
    </w:p>
    <w:p w14:paraId="7FD585DD" w14:textId="4A7B4BF7" w:rsidR="00A233F0" w:rsidRPr="0092788B" w:rsidRDefault="00340410" w:rsidP="0092788B">
      <w:pPr>
        <w:pStyle w:val="1e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71E1406" wp14:editId="3EAA8174">
                <wp:simplePos x="0" y="0"/>
                <wp:positionH relativeFrom="column">
                  <wp:posOffset>1402793</wp:posOffset>
                </wp:positionH>
                <wp:positionV relativeFrom="paragraph">
                  <wp:posOffset>1730656</wp:posOffset>
                </wp:positionV>
                <wp:extent cx="3630819" cy="195123"/>
                <wp:effectExtent l="19050" t="19050" r="27305" b="14605"/>
                <wp:wrapNone/>
                <wp:docPr id="220" name="矩形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0819" cy="1951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7000B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A0928" id="矩形 220" o:spid="_x0000_s1026" style="position:absolute;left:0;text-align:left;margin-left:110.45pt;margin-top:136.25pt;width:285.9pt;height:15.3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" filled="f" strokecolor="#c7000b" strokeweight="2.25pt"/>
            </w:pict>
          </mc:Fallback>
        </mc:AlternateContent>
      </w:r>
      <w:r w:rsidR="00A233F0">
        <w:rPr>
          <w:noProof/>
        </w:rPr>
        <w:drawing>
          <wp:inline distT="0" distB="0" distL="0" distR="0" wp14:anchorId="69B7C53C" wp14:editId="473B128B">
            <wp:extent cx="5454000" cy="2012400"/>
            <wp:effectExtent l="19050" t="19050" r="13970" b="26035"/>
            <wp:docPr id="219" name="图片 219" descr="C:\Users\swx941157\AppData\Roaming\eSpace_Desktop\UserData\swx941157\imagefiles\E1B3215A-4018-4B1F-BCBC-5F110B891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wx941157\AppData\Roaming\eSpace_Desktop\UserData\swx941157\imagefiles\E1B3215A-4018-4B1F-BCBC-5F110B89186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2012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16A313" w14:textId="6CCA0B68" w:rsidR="0092788B" w:rsidRDefault="00340410" w:rsidP="009B68E5">
      <w:pPr>
        <w:pStyle w:val="1e"/>
        <w:rPr>
          <w:lang w:eastAsia="en-US"/>
        </w:rPr>
      </w:pPr>
      <w:r>
        <w:rPr>
          <w:rFonts w:hint="eastAsia"/>
          <w:lang w:eastAsia="en-US"/>
        </w:rPr>
        <w:t>解压缩</w:t>
      </w:r>
      <w:r w:rsidRPr="00340410">
        <w:rPr>
          <w:lang w:eastAsia="en-US"/>
        </w:rPr>
        <w:t>GaussDB-Kernel-V500R001C10-Windows-Odbc.tar.gz</w:t>
      </w:r>
      <w:r>
        <w:rPr>
          <w:lang w:eastAsia="en-US"/>
        </w:rPr>
        <w:t>文件</w:t>
      </w:r>
      <w:r>
        <w:rPr>
          <w:rFonts w:hint="eastAsia"/>
        </w:rPr>
        <w:t>，</w:t>
      </w:r>
      <w:proofErr w:type="spellStart"/>
      <w:r>
        <w:rPr>
          <w:lang w:eastAsia="en-US"/>
        </w:rPr>
        <w:t>显示如下</w:t>
      </w:r>
      <w:proofErr w:type="spellEnd"/>
      <w:r>
        <w:rPr>
          <w:rFonts w:hint="eastAsia"/>
        </w:rPr>
        <w:t>：</w:t>
      </w:r>
    </w:p>
    <w:p w14:paraId="30159013" w14:textId="00479A91" w:rsidR="00340410" w:rsidRDefault="00340410" w:rsidP="00340410">
      <w:pPr>
        <w:pStyle w:val="1e"/>
        <w:rPr>
          <w:lang w:eastAsia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6016FC6" wp14:editId="3C6C196A">
                <wp:simplePos x="0" y="0"/>
                <wp:positionH relativeFrom="column">
                  <wp:posOffset>1345918</wp:posOffset>
                </wp:positionH>
                <wp:positionV relativeFrom="paragraph">
                  <wp:posOffset>924658</wp:posOffset>
                </wp:positionV>
                <wp:extent cx="994745" cy="195123"/>
                <wp:effectExtent l="19050" t="19050" r="15240" b="14605"/>
                <wp:wrapNone/>
                <wp:docPr id="222" name="矩形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745" cy="19512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354DCE" id="矩形 222" o:spid="_x0000_s1026" style="position:absolute;left:0;text-align:left;margin-left:106pt;margin-top:72.8pt;width:78.35pt;height:15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" filled="f" strokecolor="#c7000b" strokeweight="2.25pt"/>
            </w:pict>
          </mc:Fallback>
        </mc:AlternateContent>
      </w:r>
      <w:r w:rsidRPr="00340410">
        <w:rPr>
          <w:noProof/>
        </w:rPr>
        <w:drawing>
          <wp:inline distT="0" distB="0" distL="0" distR="0" wp14:anchorId="6CC6829E" wp14:editId="13597C1B">
            <wp:extent cx="5454000" cy="1177200"/>
            <wp:effectExtent l="19050" t="19050" r="13970" b="23495"/>
            <wp:docPr id="221" name="图片 221" descr="C:\Users\swx941157\AppData\Roaming\eSpace_Desktop\UserData\swx941157\imagefiles\EDE9CDBF-979A-4560-AA33-7799EB4794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wx941157\AppData\Roaming\eSpace_Desktop\UserData\swx941157\imagefiles\EDE9CDBF-979A-4560-AA33-7799EB4794D8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00" cy="1177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2473A5" w14:textId="36D8BA02" w:rsidR="00340410" w:rsidRPr="00340410" w:rsidRDefault="00340410" w:rsidP="009B68E5">
      <w:pPr>
        <w:pStyle w:val="1e"/>
      </w:pPr>
      <w:r>
        <w:rPr>
          <w:rFonts w:hint="eastAsia"/>
          <w:shd w:val="clear" w:color="auto" w:fill="FFFFFF"/>
        </w:rPr>
        <w:t>点击</w:t>
      </w:r>
      <w:r>
        <w:rPr>
          <w:rFonts w:hint="eastAsia"/>
          <w:shd w:val="clear" w:color="auto" w:fill="FFFFFF"/>
        </w:rPr>
        <w:t>p</w:t>
      </w:r>
      <w:r>
        <w:rPr>
          <w:shd w:val="clear" w:color="auto" w:fill="FFFFFF"/>
        </w:rPr>
        <w:t>sqlodbc_x86.msi</w:t>
      </w:r>
      <w:r>
        <w:rPr>
          <w:shd w:val="clear" w:color="auto" w:fill="FFFFFF"/>
        </w:rPr>
        <w:t>进行安装</w:t>
      </w:r>
      <w:r>
        <w:rPr>
          <w:rFonts w:hint="eastAsia"/>
          <w:shd w:val="clear" w:color="auto" w:fill="FFFFFF"/>
        </w:rPr>
        <w:t>：</w:t>
      </w:r>
    </w:p>
    <w:p w14:paraId="338CA6C5" w14:textId="6F7319F2" w:rsidR="00340410" w:rsidRDefault="00340410" w:rsidP="00340410">
      <w:pPr>
        <w:pStyle w:val="1e"/>
      </w:pPr>
      <w:r>
        <w:rPr>
          <w:noProof/>
        </w:rPr>
        <w:drawing>
          <wp:inline distT="0" distB="0" distL="0" distR="0" wp14:anchorId="799E31DA" wp14:editId="6A1CA611">
            <wp:extent cx="4320000" cy="3362400"/>
            <wp:effectExtent l="19050" t="19050" r="23495" b="28575"/>
            <wp:docPr id="223" name="图片 223" descr="C:\Users\swx941157\AppData\Roaming\eSpace_Desktop\UserData\swx941157\imagefiles\595F254B-51FB-4F4A-A266-EA9577B99B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wx941157\AppData\Roaming\eSpace_Desktop\UserData\swx941157\imagefiles\595F254B-51FB-4F4A-A266-EA9577B99B2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62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39A72" w14:textId="18EBD0FC" w:rsidR="00340410" w:rsidRDefault="00340410" w:rsidP="00340410">
      <w:pPr>
        <w:pStyle w:val="1e"/>
      </w:pPr>
      <w:r>
        <w:t>默认设置</w:t>
      </w:r>
      <w:r>
        <w:rPr>
          <w:rFonts w:hint="eastAsia"/>
        </w:rPr>
        <w:t>，</w:t>
      </w:r>
      <w:r>
        <w:t>直到安装完毕</w:t>
      </w:r>
      <w:r>
        <w:rPr>
          <w:rFonts w:hint="eastAsia"/>
        </w:rPr>
        <w:t>。</w:t>
      </w:r>
    </w:p>
    <w:p w14:paraId="29BD06A6" w14:textId="38979F1F" w:rsidR="00340410" w:rsidRPr="009B68E5" w:rsidRDefault="009B68E5" w:rsidP="009B68E5">
      <w:pPr>
        <w:pStyle w:val="30"/>
      </w:pPr>
      <w:r>
        <w:rPr>
          <w:rFonts w:ascii="Helvetica" w:hAnsi="Helvetica"/>
          <w:color w:val="252B3A"/>
          <w:szCs w:val="21"/>
          <w:shd w:val="clear" w:color="auto" w:fill="FFFFFF"/>
        </w:rPr>
        <w:t>打开驱动管理器。</w:t>
      </w:r>
    </w:p>
    <w:p w14:paraId="6F65F362" w14:textId="1B649DBB" w:rsidR="009B68E5" w:rsidRDefault="009B68E5" w:rsidP="009B68E5">
      <w:pPr>
        <w:pStyle w:val="1e"/>
        <w:rPr>
          <w:rStyle w:val="affff1"/>
          <w:rFonts w:ascii="Helvetica" w:hAnsi="Helvetica"/>
          <w:color w:val="36383C"/>
          <w:szCs w:val="21"/>
          <w:shd w:val="clear" w:color="auto" w:fill="FFFFFF"/>
        </w:rPr>
      </w:pPr>
      <w:r>
        <w:rPr>
          <w:rFonts w:ascii="Helvetica" w:hAnsi="Helvetica"/>
          <w:color w:val="252B3A"/>
          <w:szCs w:val="21"/>
          <w:shd w:val="clear" w:color="auto" w:fill="FFFFFF"/>
        </w:rPr>
        <w:t>在配置数据源时，请使用对应的驱动管理器（假设操作系统安装盘符为</w:t>
      </w:r>
      <w:r>
        <w:rPr>
          <w:rFonts w:ascii="Helvetica" w:hAnsi="Helvetica"/>
          <w:color w:val="252B3A"/>
          <w:szCs w:val="21"/>
          <w:shd w:val="clear" w:color="auto" w:fill="FFFFFF"/>
        </w:rPr>
        <w:t>C</w:t>
      </w:r>
      <w:r>
        <w:rPr>
          <w:rFonts w:ascii="Helvetica" w:hAnsi="Helvetica"/>
          <w:color w:val="252B3A"/>
          <w:szCs w:val="21"/>
          <w:shd w:val="clear" w:color="auto" w:fill="FFFFFF"/>
        </w:rPr>
        <w:t>盘，如果是其他盘符，请对路径做相应修改）：</w:t>
      </w:r>
    </w:p>
    <w:p w14:paraId="2BC028A0" w14:textId="3FF2FF97" w:rsidR="009B68E5" w:rsidRDefault="009B68E5" w:rsidP="009B68E5">
      <w:pPr>
        <w:pStyle w:val="1e"/>
        <w:rPr>
          <w:rFonts w:ascii="Helvetica" w:hAnsi="Helvetica"/>
          <w:szCs w:val="21"/>
          <w:shd w:val="clear" w:color="auto" w:fill="FFFFFF"/>
        </w:rPr>
      </w:pPr>
      <w:r>
        <w:rPr>
          <w:rStyle w:val="affff1"/>
          <w:rFonts w:ascii="Helvetica" w:hAnsi="Helvetica"/>
          <w:color w:val="36383C"/>
          <w:szCs w:val="21"/>
          <w:shd w:val="clear" w:color="auto" w:fill="FFFFFF"/>
        </w:rPr>
        <w:t>64</w:t>
      </w:r>
      <w:r>
        <w:rPr>
          <w:rFonts w:ascii="Helvetica" w:hAnsi="Helvetica"/>
          <w:color w:val="252B3A"/>
          <w:szCs w:val="21"/>
          <w:shd w:val="clear" w:color="auto" w:fill="FFFFFF"/>
        </w:rPr>
        <w:t>位操作系统上进行</w:t>
      </w:r>
      <w:r>
        <w:rPr>
          <w:rStyle w:val="affff1"/>
          <w:rFonts w:ascii="Helvetica" w:hAnsi="Helvetica"/>
          <w:color w:val="36383C"/>
          <w:szCs w:val="21"/>
          <w:shd w:val="clear" w:color="auto" w:fill="FFFFFF"/>
        </w:rPr>
        <w:t>64</w:t>
      </w:r>
      <w:r>
        <w:rPr>
          <w:rFonts w:ascii="Helvetica" w:hAnsi="Helvetica"/>
          <w:color w:val="252B3A"/>
          <w:szCs w:val="21"/>
          <w:shd w:val="clear" w:color="auto" w:fill="FFFFFF"/>
        </w:rPr>
        <w:t>位程序开发，安装</w:t>
      </w:r>
      <w:r>
        <w:rPr>
          <w:rStyle w:val="affff1"/>
          <w:rFonts w:ascii="Helvetica" w:hAnsi="Helvetica"/>
          <w:color w:val="36383C"/>
          <w:szCs w:val="21"/>
          <w:shd w:val="clear" w:color="auto" w:fill="FFFFFF"/>
        </w:rPr>
        <w:t>64</w:t>
      </w:r>
      <w:r>
        <w:rPr>
          <w:rFonts w:ascii="Helvetica" w:hAnsi="Helvetica"/>
          <w:color w:val="252B3A"/>
          <w:szCs w:val="21"/>
          <w:shd w:val="clear" w:color="auto" w:fill="FFFFFF"/>
        </w:rPr>
        <w:t>位驱动程序后，使用</w:t>
      </w:r>
      <w:r>
        <w:rPr>
          <w:rStyle w:val="affff1"/>
          <w:rFonts w:ascii="Helvetica" w:hAnsi="Helvetica"/>
          <w:color w:val="36383C"/>
          <w:szCs w:val="21"/>
          <w:shd w:val="clear" w:color="auto" w:fill="FFFFFF"/>
        </w:rPr>
        <w:t>64</w:t>
      </w:r>
      <w:r>
        <w:rPr>
          <w:rFonts w:ascii="Helvetica" w:hAnsi="Helvetica"/>
          <w:color w:val="252B3A"/>
          <w:szCs w:val="21"/>
          <w:shd w:val="clear" w:color="auto" w:fill="FFFFFF"/>
        </w:rPr>
        <w:t>位的驱动管理器：</w:t>
      </w:r>
      <w:r w:rsidRPr="009B68E5">
        <w:rPr>
          <w:rFonts w:ascii="Helvetica" w:hAnsi="Helvetica"/>
          <w:b/>
          <w:color w:val="C00000"/>
          <w:szCs w:val="21"/>
          <w:shd w:val="clear" w:color="auto" w:fill="FFFFFF"/>
        </w:rPr>
        <w:t>C:\Windows\</w:t>
      </w:r>
      <w:r w:rsidRPr="009B68E5">
        <w:rPr>
          <w:rStyle w:val="affff1"/>
          <w:rFonts w:ascii="Helvetica" w:hAnsi="Helvetica"/>
          <w:b w:val="0"/>
          <w:color w:val="C00000"/>
          <w:szCs w:val="21"/>
          <w:shd w:val="clear" w:color="auto" w:fill="FFFFFF"/>
        </w:rPr>
        <w:t>System32</w:t>
      </w:r>
      <w:r w:rsidRPr="009B68E5">
        <w:rPr>
          <w:rFonts w:ascii="Helvetica" w:hAnsi="Helvetica"/>
          <w:b/>
          <w:color w:val="C00000"/>
          <w:szCs w:val="21"/>
          <w:shd w:val="clear" w:color="auto" w:fill="FFFFFF"/>
        </w:rPr>
        <w:t>\odbcad32.exe</w:t>
      </w:r>
      <w:r>
        <w:rPr>
          <w:rFonts w:ascii="Helvetica" w:hAnsi="Helvetica"/>
          <w:b/>
          <w:color w:val="C00000"/>
          <w:szCs w:val="21"/>
          <w:shd w:val="clear" w:color="auto" w:fill="FFFFFF"/>
        </w:rPr>
        <w:t xml:space="preserve"> </w:t>
      </w:r>
      <w:r w:rsidRPr="009B68E5">
        <w:rPr>
          <w:rFonts w:ascii="Helvetica" w:hAnsi="Helvetica"/>
          <w:szCs w:val="21"/>
          <w:shd w:val="clear" w:color="auto" w:fill="FFFFFF"/>
        </w:rPr>
        <w:t>或者</w:t>
      </w:r>
      <w:r>
        <w:rPr>
          <w:rFonts w:ascii="Helvetica" w:hAnsi="Helvetica"/>
          <w:color w:val="252B3A"/>
          <w:szCs w:val="21"/>
          <w:shd w:val="clear" w:color="auto" w:fill="FFFFFF"/>
        </w:rPr>
        <w:t>直接使用</w:t>
      </w:r>
      <w:r>
        <w:rPr>
          <w:rFonts w:ascii="Helvetica" w:hAnsi="Helvetica"/>
          <w:color w:val="252B3A"/>
          <w:szCs w:val="21"/>
          <w:shd w:val="clear" w:color="auto" w:fill="FFFFFF"/>
        </w:rPr>
        <w:t>“</w:t>
      </w:r>
      <w:r>
        <w:rPr>
          <w:rFonts w:ascii="Helvetica" w:hAnsi="Helvetica"/>
          <w:color w:val="252B3A"/>
          <w:szCs w:val="21"/>
          <w:shd w:val="clear" w:color="auto" w:fill="FFFFFF"/>
        </w:rPr>
        <w:t>控制面板</w:t>
      </w:r>
      <w:r>
        <w:rPr>
          <w:rFonts w:ascii="Helvetica" w:hAnsi="Helvetica"/>
          <w:color w:val="252B3A"/>
          <w:szCs w:val="21"/>
          <w:shd w:val="clear" w:color="auto" w:fill="FFFFFF"/>
        </w:rPr>
        <w:t xml:space="preserve"> &gt; </w:t>
      </w:r>
      <w:r>
        <w:rPr>
          <w:rFonts w:ascii="Helvetica" w:hAnsi="Helvetica"/>
          <w:color w:val="252B3A"/>
          <w:szCs w:val="21"/>
          <w:shd w:val="clear" w:color="auto" w:fill="FFFFFF"/>
        </w:rPr>
        <w:t>管理工具</w:t>
      </w:r>
      <w:r>
        <w:rPr>
          <w:rFonts w:ascii="Helvetica" w:hAnsi="Helvetica"/>
          <w:color w:val="252B3A"/>
          <w:szCs w:val="21"/>
          <w:shd w:val="clear" w:color="auto" w:fill="FFFFFF"/>
        </w:rPr>
        <w:t xml:space="preserve"> &gt; </w:t>
      </w:r>
      <w:r w:rsidRPr="009B68E5">
        <w:rPr>
          <w:rFonts w:ascii="Helvetica" w:hAnsi="Helvetica"/>
          <w:color w:val="252B3A"/>
          <w:szCs w:val="21"/>
          <w:shd w:val="clear" w:color="auto" w:fill="FFFFFF"/>
        </w:rPr>
        <w:t xml:space="preserve">ODBC </w:t>
      </w:r>
      <w:r w:rsidRPr="009B68E5">
        <w:rPr>
          <w:rFonts w:ascii="Helvetica" w:hAnsi="Helvetica"/>
          <w:color w:val="252B3A"/>
          <w:szCs w:val="21"/>
          <w:shd w:val="clear" w:color="auto" w:fill="FFFFFF"/>
        </w:rPr>
        <w:t>数据源</w:t>
      </w:r>
      <w:r w:rsidRPr="009B68E5">
        <w:rPr>
          <w:rFonts w:ascii="Helvetica" w:hAnsi="Helvetica"/>
          <w:color w:val="252B3A"/>
          <w:szCs w:val="21"/>
          <w:shd w:val="clear" w:color="auto" w:fill="FFFFFF"/>
        </w:rPr>
        <w:t xml:space="preserve">(64 </w:t>
      </w:r>
      <w:r w:rsidRPr="009B68E5">
        <w:rPr>
          <w:rFonts w:ascii="Helvetica" w:hAnsi="Helvetica"/>
          <w:color w:val="252B3A"/>
          <w:szCs w:val="21"/>
          <w:shd w:val="clear" w:color="auto" w:fill="FFFFFF"/>
        </w:rPr>
        <w:t>位</w:t>
      </w:r>
      <w:r w:rsidRPr="009B68E5">
        <w:rPr>
          <w:rFonts w:ascii="Helvetica" w:hAnsi="Helvetica"/>
          <w:color w:val="252B3A"/>
          <w:szCs w:val="21"/>
          <w:shd w:val="clear" w:color="auto" w:fill="FFFFFF"/>
        </w:rPr>
        <w:t>)</w:t>
      </w:r>
      <w:r w:rsidRPr="009B68E5">
        <w:rPr>
          <w:rFonts w:ascii="Helvetica" w:hAnsi="Helvetica" w:hint="eastAsia"/>
          <w:szCs w:val="21"/>
          <w:shd w:val="clear" w:color="auto" w:fill="FFFFFF"/>
        </w:rPr>
        <w:t>。</w:t>
      </w:r>
    </w:p>
    <w:p w14:paraId="7FA4763D" w14:textId="77777777" w:rsidR="00D725E5" w:rsidRDefault="00D725E5" w:rsidP="009B68E5">
      <w:pPr>
        <w:pStyle w:val="1e"/>
        <w:rPr>
          <w:rFonts w:ascii="Helvetica" w:hAnsi="Helvetica"/>
          <w:color w:val="252B3A"/>
          <w:szCs w:val="21"/>
          <w:shd w:val="clear" w:color="auto" w:fill="FFFFFF"/>
        </w:rPr>
      </w:pPr>
    </w:p>
    <w:p w14:paraId="7E03D224" w14:textId="1B1B786D" w:rsidR="009B68E5" w:rsidRDefault="009B68E5" w:rsidP="009B68E5">
      <w:pPr>
        <w:pStyle w:val="1e"/>
      </w:pPr>
      <w:r>
        <w:rPr>
          <w:noProof/>
        </w:rPr>
        <w:lastRenderedPageBreak/>
        <w:drawing>
          <wp:inline distT="0" distB="0" distL="0" distR="0" wp14:anchorId="3DF62A2A" wp14:editId="681BC013">
            <wp:extent cx="4320000" cy="3351600"/>
            <wp:effectExtent l="19050" t="19050" r="23495" b="20320"/>
            <wp:docPr id="224" name="图片 224" descr="C:\Users\swx941157\AppData\Roaming\eSpace_Desktop\UserData\swx941157\imagefiles\originalImgfiles\FF1CB773-5B27-4ECD-BE0D-968441161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wx941157\AppData\Roaming\eSpace_Desktop\UserData\swx941157\imagefiles\originalImgfiles\FF1CB773-5B27-4ECD-BE0D-968441161E5A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51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ED91E" w14:textId="345EB103" w:rsidR="009B68E5" w:rsidRPr="00D725E5" w:rsidRDefault="00D725E5" w:rsidP="00D725E5">
      <w:pPr>
        <w:pStyle w:val="30"/>
      </w:pPr>
      <w:r>
        <w:rPr>
          <w:rFonts w:ascii="Helvetica" w:hAnsi="Helvetica"/>
          <w:color w:val="252B3A"/>
          <w:szCs w:val="21"/>
          <w:shd w:val="clear" w:color="auto" w:fill="FFFFFF"/>
        </w:rPr>
        <w:t>配置数据源</w:t>
      </w:r>
      <w:r>
        <w:rPr>
          <w:rFonts w:ascii="Helvetica" w:hAnsi="Helvetica" w:hint="eastAsia"/>
          <w:color w:val="252B3A"/>
          <w:szCs w:val="21"/>
          <w:shd w:val="clear" w:color="auto" w:fill="FFFFFF"/>
        </w:rPr>
        <w:t>。</w:t>
      </w:r>
    </w:p>
    <w:p w14:paraId="43036692" w14:textId="75E7B3DC" w:rsidR="00D725E5" w:rsidRPr="00D725E5" w:rsidRDefault="00D725E5" w:rsidP="00D725E5">
      <w:pPr>
        <w:rPr>
          <w:rFonts w:ascii="Huawei Sans" w:eastAsia="方正兰亭黑简体" w:hAnsi="Huawei Sans" w:cs="Huawei Sans"/>
          <w:sz w:val="21"/>
        </w:rPr>
      </w:pPr>
      <w:r w:rsidRPr="00D725E5">
        <w:rPr>
          <w:rFonts w:ascii="Huawei Sans" w:eastAsia="方正兰亭黑简体" w:hAnsi="Huawei Sans" w:cs="Huawei Sans" w:hint="eastAsia"/>
          <w:sz w:val="21"/>
        </w:rPr>
        <w:t>在打开的驱动管理器上，选择“用户</w:t>
      </w:r>
      <w:r w:rsidRPr="00D725E5">
        <w:rPr>
          <w:rFonts w:ascii="Huawei Sans" w:eastAsia="方正兰亭黑简体" w:hAnsi="Huawei Sans" w:cs="Huawei Sans"/>
          <w:sz w:val="21"/>
        </w:rPr>
        <w:t xml:space="preserve">DSN &gt; </w:t>
      </w:r>
      <w:r w:rsidRPr="00D725E5">
        <w:rPr>
          <w:rFonts w:ascii="Huawei Sans" w:eastAsia="方正兰亭黑简体" w:hAnsi="Huawei Sans" w:cs="Huawei Sans"/>
          <w:sz w:val="21"/>
        </w:rPr>
        <w:t>添加</w:t>
      </w:r>
      <w:r w:rsidRPr="00D725E5">
        <w:rPr>
          <w:rFonts w:ascii="Huawei Sans" w:eastAsia="方正兰亭黑简体" w:hAnsi="Huawei Sans" w:cs="Huawei Sans"/>
          <w:sz w:val="21"/>
        </w:rPr>
        <w:t xml:space="preserve"> &gt; PostgreSQL Unicode</w:t>
      </w:r>
      <w:r w:rsidR="003C1407">
        <w:rPr>
          <w:rFonts w:ascii="Huawei Sans" w:eastAsia="方正兰亭黑简体" w:hAnsi="Huawei Sans" w:cs="Huawei Sans"/>
          <w:sz w:val="21"/>
        </w:rPr>
        <w:t>(x64)</w:t>
      </w:r>
      <w:r w:rsidRPr="00D725E5">
        <w:rPr>
          <w:rFonts w:ascii="Huawei Sans" w:eastAsia="方正兰亭黑简体" w:hAnsi="Huawei Sans" w:cs="Huawei Sans"/>
          <w:sz w:val="21"/>
        </w:rPr>
        <w:t>”</w:t>
      </w:r>
      <w:r w:rsidRPr="00D725E5">
        <w:rPr>
          <w:rFonts w:ascii="Huawei Sans" w:eastAsia="方正兰亭黑简体" w:hAnsi="Huawei Sans" w:cs="Huawei Sans"/>
          <w:sz w:val="21"/>
        </w:rPr>
        <w:t>，然后进行配置：</w:t>
      </w:r>
    </w:p>
    <w:p w14:paraId="2FB98387" w14:textId="64D71F9F" w:rsidR="00D725E5" w:rsidRDefault="003C1407" w:rsidP="00D725E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BE507FB" wp14:editId="7EE6E942">
                <wp:simplePos x="0" y="0"/>
                <wp:positionH relativeFrom="column">
                  <wp:posOffset>2945162</wp:posOffset>
                </wp:positionH>
                <wp:positionV relativeFrom="paragraph">
                  <wp:posOffset>5194231</wp:posOffset>
                </wp:positionV>
                <wp:extent cx="658062" cy="1450210"/>
                <wp:effectExtent l="19050" t="19050" r="46990" b="55245"/>
                <wp:wrapNone/>
                <wp:docPr id="229" name="直接箭头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062" cy="14502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E20A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29" o:spid="_x0000_s1026" type="#_x0000_t32" style="position:absolute;left:0;text-align:left;margin-left:231.9pt;margin-top:409pt;width:51.8pt;height:114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" strokecolor="#c00000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7003B9A" wp14:editId="24B9640B">
                <wp:simplePos x="0" y="0"/>
                <wp:positionH relativeFrom="column">
                  <wp:posOffset>3802174</wp:posOffset>
                </wp:positionH>
                <wp:positionV relativeFrom="paragraph">
                  <wp:posOffset>653016</wp:posOffset>
                </wp:positionV>
                <wp:extent cx="1036830" cy="225731"/>
                <wp:effectExtent l="19050" t="19050" r="11430" b="22225"/>
                <wp:wrapNone/>
                <wp:docPr id="226" name="矩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830" cy="22573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DC54E" id="矩形 226" o:spid="_x0000_s1026" style="position:absolute;left:0;text-align:left;margin-left:299.4pt;margin-top:51.4pt;width:81.65pt;height:17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" filled="f" strokecolor="#c7000b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A6D401B" wp14:editId="3CEE35AD">
                <wp:simplePos x="0" y="0"/>
                <wp:positionH relativeFrom="column">
                  <wp:posOffset>2187625</wp:posOffset>
                </wp:positionH>
                <wp:positionV relativeFrom="paragraph">
                  <wp:posOffset>4999286</wp:posOffset>
                </wp:positionV>
                <wp:extent cx="1308472" cy="195123"/>
                <wp:effectExtent l="19050" t="19050" r="25400" b="14605"/>
                <wp:wrapNone/>
                <wp:docPr id="228" name="矩形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472" cy="195123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36D35" id="矩形 228" o:spid="_x0000_s1026" style="position:absolute;left:0;text-align:left;margin-left:172.25pt;margin-top:393.65pt;width:103.05pt;height:15.3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" filled="f" strokecolor="#c7000b" strokeweight="2.25pt"/>
            </w:pict>
          </mc:Fallback>
        </mc:AlternateContent>
      </w:r>
      <w:r w:rsidR="00D725E5">
        <w:rPr>
          <w:noProof/>
        </w:rPr>
        <w:drawing>
          <wp:inline distT="0" distB="0" distL="0" distR="0" wp14:anchorId="362EFF45" wp14:editId="0BA49A4F">
            <wp:extent cx="4320000" cy="3362400"/>
            <wp:effectExtent l="19050" t="19050" r="23495" b="28575"/>
            <wp:docPr id="225" name="图片 225" descr="C:\Users\swx941157\AppData\Roaming\eSpace_Desktop\UserData\swx941157\imagefiles\originalImgfiles\4A027FC5-D472-4025-8BA4-0C1E8FE633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wx941157\AppData\Roaming\eSpace_Desktop\UserData\swx941157\imagefiles\originalImgfiles\4A027FC5-D472-4025-8BA4-0C1E8FE633D8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624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D725E5">
        <w:rPr>
          <w:noProof/>
        </w:rPr>
        <w:drawing>
          <wp:inline distT="0" distB="0" distL="0" distR="0" wp14:anchorId="2A71EC5F" wp14:editId="44C07069">
            <wp:extent cx="4320000" cy="3571200"/>
            <wp:effectExtent l="19050" t="19050" r="23495" b="10795"/>
            <wp:docPr id="227" name="图片 227" descr="C:\Users\swx941157\AppData\Roaming\eSpace_Desktop\UserData\swx941157\imagefiles\originalImgfiles\AC2CEEE8-E5A8-428A-B1D0-7B7FA326D0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wx941157\AppData\Roaming\eSpace_Desktop\UserData\swx941157\imagefiles\originalImgfiles\AC2CEEE8-E5A8-428A-B1D0-7B7FA326D05F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1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439710" w14:textId="5A57727F" w:rsidR="000E4CC7" w:rsidRDefault="00882FA8" w:rsidP="00D725E5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7D052CB" wp14:editId="74DF82A2">
                <wp:simplePos x="0" y="0"/>
                <wp:positionH relativeFrom="column">
                  <wp:posOffset>1437741</wp:posOffset>
                </wp:positionH>
                <wp:positionV relativeFrom="paragraph">
                  <wp:posOffset>565020</wp:posOffset>
                </wp:positionV>
                <wp:extent cx="3049275" cy="998571"/>
                <wp:effectExtent l="19050" t="19050" r="17780" b="11430"/>
                <wp:wrapNone/>
                <wp:docPr id="231" name="矩形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75" cy="99857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35422" id="矩形 231" o:spid="_x0000_s1026" style="position:absolute;left:0;text-align:left;margin-left:113.2pt;margin-top:44.5pt;width:240.1pt;height:78.6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" filled="f" strokecolor="#c7000b" strokeweight="2.25pt"/>
            </w:pict>
          </mc:Fallback>
        </mc:AlternateContent>
      </w:r>
      <w:r w:rsidR="000E4CC7">
        <w:rPr>
          <w:noProof/>
        </w:rPr>
        <w:drawing>
          <wp:inline distT="0" distB="0" distL="0" distR="0" wp14:anchorId="7110D82E" wp14:editId="365B9ECE">
            <wp:extent cx="4320000" cy="2433600"/>
            <wp:effectExtent l="19050" t="19050" r="23495" b="24130"/>
            <wp:docPr id="230" name="图片 230" descr="C:\Users\swx941157\AppData\Roaming\eSpace_Desktop\UserData\swx941157\imagefiles\7B39F833-8ED0-4CB9-AFEF-CD0FD0906C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wx941157\AppData\Roaming\eSpace_Desktop\UserData\swx941157\imagefiles\7B39F833-8ED0-4CB9-AFEF-CD0FD0906CD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3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8F88CD" w14:textId="609EFCD1" w:rsidR="003C1407" w:rsidRDefault="003C1407" w:rsidP="00D725E5">
      <w:pPr>
        <w:pStyle w:val="1e"/>
      </w:pPr>
      <w:r>
        <w:rPr>
          <w:rFonts w:hint="eastAsia"/>
        </w:rPr>
        <w:t>D</w:t>
      </w:r>
      <w:r>
        <w:t xml:space="preserve">ata </w:t>
      </w:r>
      <w:proofErr w:type="spellStart"/>
      <w:r>
        <w:t>Source:openGauss</w:t>
      </w:r>
      <w:proofErr w:type="spellEnd"/>
      <w:r>
        <w:t xml:space="preserve"> </w:t>
      </w:r>
      <w:r>
        <w:rPr>
          <w:rFonts w:hint="eastAsia"/>
        </w:rPr>
        <w:t>（数据源名称，可以自定义）。</w:t>
      </w:r>
    </w:p>
    <w:p w14:paraId="0EBE72BB" w14:textId="6456F919" w:rsidR="003C1407" w:rsidRDefault="003C1407" w:rsidP="00D725E5">
      <w:pPr>
        <w:pStyle w:val="1e"/>
      </w:pPr>
      <w:proofErr w:type="spellStart"/>
      <w:r>
        <w:rPr>
          <w:rFonts w:hint="eastAsia"/>
        </w:rPr>
        <w:t>D</w:t>
      </w:r>
      <w:r>
        <w:t>atabase:postgres</w:t>
      </w:r>
      <w:proofErr w:type="spellEnd"/>
      <w:r>
        <w:t xml:space="preserve"> (</w:t>
      </w:r>
      <w:r>
        <w:t>需要连接的</w:t>
      </w:r>
      <w:proofErr w:type="spellStart"/>
      <w:r>
        <w:t>Datebase</w:t>
      </w:r>
      <w:proofErr w:type="spellEnd"/>
      <w:r>
        <w:t>名称</w:t>
      </w:r>
      <w:r>
        <w:t>)</w:t>
      </w:r>
      <w:r>
        <w:rPr>
          <w:rFonts w:hint="eastAsia"/>
        </w:rPr>
        <w:t>。</w:t>
      </w:r>
    </w:p>
    <w:p w14:paraId="2D542638" w14:textId="57F447E6" w:rsidR="003C1407" w:rsidRDefault="003C1407" w:rsidP="00D725E5">
      <w:pPr>
        <w:pStyle w:val="1e"/>
        <w:rPr>
          <w:b/>
          <w:color w:val="C00000"/>
        </w:rPr>
      </w:pPr>
      <w:r>
        <w:t>Server</w:t>
      </w:r>
      <w:r>
        <w:rPr>
          <w:rFonts w:hint="eastAsia"/>
        </w:rPr>
        <w:t>：</w:t>
      </w:r>
      <w:proofErr w:type="spellStart"/>
      <w:r w:rsidRPr="003C1407">
        <w:rPr>
          <w:rFonts w:hint="eastAsia"/>
          <w:b/>
          <w:color w:val="C00000"/>
        </w:rPr>
        <w:t>open</w:t>
      </w:r>
      <w:r w:rsidRPr="003C1407">
        <w:rPr>
          <w:b/>
          <w:color w:val="C00000"/>
        </w:rPr>
        <w:t>Gauss</w:t>
      </w:r>
      <w:proofErr w:type="spellEnd"/>
      <w:r w:rsidRPr="003C1407">
        <w:rPr>
          <w:b/>
          <w:color w:val="C00000"/>
        </w:rPr>
        <w:t>数据库服务器的公网</w:t>
      </w:r>
      <w:r w:rsidRPr="003C1407">
        <w:rPr>
          <w:b/>
          <w:color w:val="C00000"/>
        </w:rPr>
        <w:t>IP</w:t>
      </w:r>
      <w:r w:rsidRPr="003C1407">
        <w:rPr>
          <w:rFonts w:hint="eastAsia"/>
          <w:b/>
          <w:color w:val="C00000"/>
        </w:rPr>
        <w:t>，</w:t>
      </w:r>
      <w:r w:rsidRPr="003C1407">
        <w:rPr>
          <w:b/>
          <w:color w:val="C00000"/>
        </w:rPr>
        <w:t>请根据实际情况填写</w:t>
      </w:r>
      <w:r w:rsidRPr="003C1407">
        <w:rPr>
          <w:rFonts w:hint="eastAsia"/>
          <w:b/>
          <w:color w:val="C00000"/>
        </w:rPr>
        <w:t>。</w:t>
      </w:r>
    </w:p>
    <w:p w14:paraId="3947500D" w14:textId="3FCDDE35" w:rsidR="003C1407" w:rsidRDefault="003C1407" w:rsidP="00D725E5">
      <w:pPr>
        <w:pStyle w:val="1e"/>
      </w:pPr>
      <w:r w:rsidRPr="003C1407">
        <w:t>Pot:26000</w:t>
      </w:r>
      <w:r>
        <w:t xml:space="preserve"> (</w:t>
      </w:r>
      <w:r>
        <w:t>端口号</w:t>
      </w:r>
      <w:r>
        <w:t>)</w:t>
      </w:r>
      <w:r>
        <w:rPr>
          <w:rFonts w:hint="eastAsia"/>
        </w:rPr>
        <w:t>。</w:t>
      </w:r>
    </w:p>
    <w:p w14:paraId="57D27344" w14:textId="389206BE" w:rsidR="003C1407" w:rsidRDefault="003C1407" w:rsidP="00D725E5">
      <w:pPr>
        <w:pStyle w:val="1e"/>
      </w:pPr>
      <w:r>
        <w:t xml:space="preserve">User </w:t>
      </w:r>
      <w:proofErr w:type="spellStart"/>
      <w:r>
        <w:t>Name:dbuser</w:t>
      </w:r>
      <w:proofErr w:type="spellEnd"/>
      <w:r>
        <w:t xml:space="preserve"> </w:t>
      </w:r>
      <w:r>
        <w:rPr>
          <w:rFonts w:hint="eastAsia"/>
        </w:rPr>
        <w:t>（连接数据库的用户名，不能使用</w:t>
      </w:r>
      <w:proofErr w:type="spellStart"/>
      <w:r>
        <w:rPr>
          <w:rFonts w:hint="eastAsia"/>
        </w:rPr>
        <w:t>omm</w:t>
      </w:r>
      <w:proofErr w:type="spellEnd"/>
      <w:r>
        <w:rPr>
          <w:rFonts w:hint="eastAsia"/>
        </w:rPr>
        <w:t>用户，需要在数据库中创建）</w:t>
      </w:r>
    </w:p>
    <w:p w14:paraId="55196AFC" w14:textId="2D2DB348" w:rsidR="003C1407" w:rsidRDefault="000E4CC7" w:rsidP="00D725E5">
      <w:pPr>
        <w:pStyle w:val="1e"/>
      </w:pPr>
      <w:r>
        <w:t>Password</w:t>
      </w:r>
      <w:r>
        <w:rPr>
          <w:rFonts w:hint="eastAsia"/>
        </w:rPr>
        <w:t>：</w:t>
      </w:r>
      <w:proofErr w:type="spellStart"/>
      <w:r>
        <w:t>dbuser</w:t>
      </w:r>
      <w:proofErr w:type="spellEnd"/>
      <w:r>
        <w:t>用户的密码</w:t>
      </w:r>
      <w:r>
        <w:rPr>
          <w:rFonts w:hint="eastAsia"/>
        </w:rPr>
        <w:t>，</w:t>
      </w:r>
      <w:r>
        <w:t>请根据实际情况填写</w:t>
      </w:r>
      <w:r>
        <w:rPr>
          <w:rFonts w:hint="eastAsia"/>
        </w:rPr>
        <w:t>。</w:t>
      </w:r>
    </w:p>
    <w:p w14:paraId="7E470399" w14:textId="43E876B8" w:rsidR="00882FA8" w:rsidRDefault="00882FA8" w:rsidP="00882FA8">
      <w:pPr>
        <w:pStyle w:val="30"/>
      </w:pPr>
      <w:r>
        <w:t>验证并保存设置</w:t>
      </w:r>
      <w:r>
        <w:rPr>
          <w:rFonts w:hint="eastAsia"/>
        </w:rPr>
        <w:t>。</w:t>
      </w:r>
    </w:p>
    <w:p w14:paraId="64316F41" w14:textId="6D6EC729" w:rsidR="00882FA8" w:rsidRDefault="00882FA8" w:rsidP="00882FA8">
      <w:pPr>
        <w:pStyle w:val="1e"/>
      </w:pPr>
      <w:r>
        <w:t>点击</w:t>
      </w:r>
      <w:r>
        <w:t>Test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 xml:space="preserve"> Connection</w:t>
      </w:r>
      <w:r>
        <w:t xml:space="preserve"> successful </w:t>
      </w:r>
      <w:r>
        <w:t>表示设置成功</w:t>
      </w:r>
      <w:r>
        <w:rPr>
          <w:rFonts w:hint="eastAsia"/>
        </w:rPr>
        <w:t>：</w:t>
      </w:r>
    </w:p>
    <w:p w14:paraId="481F48F6" w14:textId="6F65FEAF" w:rsidR="00882FA8" w:rsidRDefault="000645F7" w:rsidP="00882FA8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6E87656" wp14:editId="466F9545">
                <wp:simplePos x="0" y="0"/>
                <wp:positionH relativeFrom="column">
                  <wp:posOffset>3717519</wp:posOffset>
                </wp:positionH>
                <wp:positionV relativeFrom="paragraph">
                  <wp:posOffset>1466284</wp:posOffset>
                </wp:positionV>
                <wp:extent cx="646786" cy="421180"/>
                <wp:effectExtent l="38100" t="38100" r="20320" b="17145"/>
                <wp:wrapNone/>
                <wp:docPr id="235" name="直接箭头连接符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6786" cy="421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5332E" id="直接箭头连接符 235" o:spid="_x0000_s1026" type="#_x0000_t32" style="position:absolute;left:0;text-align:left;margin-left:292.7pt;margin-top:115.45pt;width:50.95pt;height:33.15pt;flip:x y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" strokecolor="#c00000" strokeweight="2.25pt">
                <v:stroke endarrow="block"/>
              </v:shape>
            </w:pict>
          </mc:Fallback>
        </mc:AlternateContent>
      </w:r>
      <w:r w:rsidR="00882FA8">
        <w:rPr>
          <w:noProof/>
        </w:rPr>
        <w:drawing>
          <wp:inline distT="0" distB="0" distL="0" distR="0" wp14:anchorId="19E67445" wp14:editId="4B27EF8C">
            <wp:extent cx="4250055" cy="2444777"/>
            <wp:effectExtent l="19050" t="19050" r="17145" b="12700"/>
            <wp:docPr id="232" name="图片 232" descr="C:\Users\swx941157\AppData\Roaming\eSpace_Desktop\UserData\swx941157\imagefiles\E9EDF5D5-61A2-4FD8-B6E4-081DD215B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wx941157\AppData\Roaming\eSpace_Desktop\UserData\swx941157\imagefiles\E9EDF5D5-61A2-4FD8-B6E4-081DD215B59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4" b="1697"/>
                    <a:stretch/>
                  </pic:blipFill>
                  <pic:spPr bwMode="auto">
                    <a:xfrm>
                      <a:off x="0" y="0"/>
                      <a:ext cx="4251142" cy="2445402"/>
                    </a:xfrm>
                    <a:prstGeom prst="rect">
                      <a:avLst/>
                    </a:prstGeom>
                    <a:noFill/>
                    <a:ln w="12700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DBA81" w14:textId="34DFE1A1" w:rsidR="00882FA8" w:rsidRDefault="000645F7" w:rsidP="00882FA8">
      <w:pPr>
        <w:pStyle w:val="1e"/>
      </w:pPr>
      <w:r>
        <w:rPr>
          <w:rFonts w:hint="eastAsia"/>
        </w:rPr>
        <w:t>点击保存：</w:t>
      </w:r>
    </w:p>
    <w:p w14:paraId="0BDFA679" w14:textId="4F0C0758" w:rsidR="000645F7" w:rsidRDefault="00F76F0E" w:rsidP="00882FA8">
      <w:pPr>
        <w:pStyle w:val="1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B82ABF7" wp14:editId="437C0B44">
                <wp:simplePos x="0" y="0"/>
                <wp:positionH relativeFrom="column">
                  <wp:posOffset>3454013</wp:posOffset>
                </wp:positionH>
                <wp:positionV relativeFrom="paragraph">
                  <wp:posOffset>2129830</wp:posOffset>
                </wp:positionV>
                <wp:extent cx="795796" cy="278778"/>
                <wp:effectExtent l="19050" t="19050" r="23495" b="26035"/>
                <wp:wrapNone/>
                <wp:docPr id="236" name="矩形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796" cy="27877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1D860" id="矩形 236" o:spid="_x0000_s1026" style="position:absolute;left:0;text-align:left;margin-left:271.95pt;margin-top:167.7pt;width:62.65pt;height:21.9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" filled="f" strokecolor="#c7000b" strokeweight="2.25pt"/>
            </w:pict>
          </mc:Fallback>
        </mc:AlternateContent>
      </w:r>
      <w:r w:rsidR="000645F7">
        <w:rPr>
          <w:noProof/>
        </w:rPr>
        <w:drawing>
          <wp:inline distT="0" distB="0" distL="0" distR="0" wp14:anchorId="1BDBE1E9" wp14:editId="5F90D523">
            <wp:extent cx="4320000" cy="2437200"/>
            <wp:effectExtent l="19050" t="19050" r="23495" b="20320"/>
            <wp:docPr id="233" name="图片 233" descr="C:\Users\swx941157\AppData\Roaming\eSpace_Desktop\UserData\swx941157\imagefiles\44D6F594-226D-49CF-B5BC-8F2DECD062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wx941157\AppData\Roaming\eSpace_Desktop\UserData\swx941157\imagefiles\44D6F594-226D-49CF-B5BC-8F2DECD0623B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7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434AA3" w14:textId="3C581D83" w:rsidR="000645F7" w:rsidRDefault="00B13A4B" w:rsidP="00882FA8">
      <w:pPr>
        <w:pStyle w:val="1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3E8C5EE" wp14:editId="1EEF411B">
                <wp:simplePos x="0" y="0"/>
                <wp:positionH relativeFrom="column">
                  <wp:posOffset>2478398</wp:posOffset>
                </wp:positionH>
                <wp:positionV relativeFrom="paragraph">
                  <wp:posOffset>1389244</wp:posOffset>
                </wp:positionV>
                <wp:extent cx="405550" cy="1702544"/>
                <wp:effectExtent l="19050" t="19050" r="52070" b="50165"/>
                <wp:wrapNone/>
                <wp:docPr id="238" name="直接箭头连接符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50" cy="170254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47843" id="直接箭头连接符 238" o:spid="_x0000_s1026" type="#_x0000_t32" style="position:absolute;left:0;text-align:left;margin-left:195.15pt;margin-top:109.4pt;width:31.95pt;height:134.0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" strokecolor="#c00000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4907AF1" wp14:editId="1B70F0CD">
                <wp:simplePos x="0" y="0"/>
                <wp:positionH relativeFrom="column">
                  <wp:posOffset>772027</wp:posOffset>
                </wp:positionH>
                <wp:positionV relativeFrom="paragraph">
                  <wp:posOffset>1067865</wp:posOffset>
                </wp:positionV>
                <wp:extent cx="2395039" cy="202775"/>
                <wp:effectExtent l="19050" t="19050" r="24765" b="26035"/>
                <wp:wrapNone/>
                <wp:docPr id="237" name="矩形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5039" cy="2027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C7000B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5B72B" id="矩形 237" o:spid="_x0000_s1026" style="position:absolute;left:0;text-align:left;margin-left:60.8pt;margin-top:84.1pt;width:188.6pt;height:15.9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" filled="f" strokecolor="#c7000b" strokeweight="2.25pt"/>
            </w:pict>
          </mc:Fallback>
        </mc:AlternateContent>
      </w:r>
      <w:r w:rsidR="000645F7">
        <w:rPr>
          <w:noProof/>
        </w:rPr>
        <w:drawing>
          <wp:inline distT="0" distB="0" distL="0" distR="0" wp14:anchorId="2AF0A11A" wp14:editId="1928D80B">
            <wp:extent cx="4320000" cy="3348000"/>
            <wp:effectExtent l="19050" t="19050" r="23495" b="24130"/>
            <wp:docPr id="234" name="图片 234" descr="C:\Users\swx941157\AppData\Roaming\eSpace_Desktop\UserData\swx941157\imagefiles\originalImgfiles\B2C1B9CC-2F90-452A-A88E-56D3CBE808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wx941157\AppData\Roaming\eSpace_Desktop\UserData\swx941157\imagefiles\originalImgfiles\B2C1B9CC-2F90-452A-A88E-56D3CBE808EA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48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36EB3F" w14:textId="08B92F09" w:rsidR="000645F7" w:rsidRDefault="000645F7" w:rsidP="00882FA8">
      <w:pPr>
        <w:pStyle w:val="1e"/>
      </w:pPr>
      <w:r>
        <w:t>配置成功</w:t>
      </w:r>
      <w:r>
        <w:rPr>
          <w:rFonts w:hint="eastAsia"/>
        </w:rPr>
        <w:t>！</w:t>
      </w:r>
    </w:p>
    <w:p w14:paraId="055D66F7" w14:textId="6B43D34A" w:rsidR="005929D2" w:rsidRDefault="005929D2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br w:type="page"/>
      </w:r>
    </w:p>
    <w:p w14:paraId="64F068DC" w14:textId="5351B26A" w:rsidR="001B5871" w:rsidRDefault="00305587" w:rsidP="00305587">
      <w:pPr>
        <w:pStyle w:val="1"/>
      </w:pPr>
      <w:bookmarkStart w:id="30" w:name="_Toc66441150"/>
      <w:r>
        <w:lastRenderedPageBreak/>
        <w:t>附录二</w:t>
      </w:r>
      <w:r>
        <w:rPr>
          <w:rFonts w:hint="eastAsia"/>
        </w:rPr>
        <w:t>：</w:t>
      </w:r>
      <w:proofErr w:type="spellStart"/>
      <w:r w:rsidR="001B5871">
        <w:t>openGauss</w:t>
      </w:r>
      <w:proofErr w:type="spellEnd"/>
      <w:r w:rsidR="001B5871">
        <w:t>数据库基本操作</w:t>
      </w:r>
      <w:bookmarkEnd w:id="26"/>
      <w:bookmarkEnd w:id="27"/>
      <w:bookmarkEnd w:id="28"/>
      <w:bookmarkEnd w:id="30"/>
    </w:p>
    <w:p w14:paraId="75F3A080" w14:textId="77777777" w:rsidR="001B5871" w:rsidRDefault="001B5871" w:rsidP="001B5871">
      <w:pPr>
        <w:pStyle w:val="2"/>
        <w:numPr>
          <w:ilvl w:val="1"/>
          <w:numId w:val="4"/>
        </w:numPr>
      </w:pPr>
      <w:bookmarkStart w:id="31" w:name="_Toc51057498"/>
      <w:bookmarkStart w:id="32" w:name="_Toc51141529"/>
      <w:bookmarkStart w:id="33" w:name="_Toc51148706"/>
      <w:bookmarkStart w:id="34" w:name="_Toc51162991"/>
      <w:bookmarkStart w:id="35" w:name="_Toc51174023"/>
      <w:bookmarkStart w:id="36" w:name="_Toc51334725"/>
      <w:bookmarkStart w:id="37" w:name="_Toc51334756"/>
      <w:bookmarkStart w:id="38" w:name="_Toc53473220"/>
      <w:bookmarkStart w:id="39" w:name="_Toc66441151"/>
      <w:r>
        <w:t>查看数据库对象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E6153E0" w14:textId="77777777" w:rsidR="001B5871" w:rsidRDefault="001B5871" w:rsidP="005C23F8">
      <w:pPr>
        <w:pStyle w:val="4a"/>
        <w:numPr>
          <w:ilvl w:val="0"/>
          <w:numId w:val="17"/>
        </w:numPr>
      </w:pPr>
      <w:r>
        <w:rPr>
          <w:rFonts w:hint="eastAsia"/>
        </w:rPr>
        <w:t>查看帮助信息：</w:t>
      </w:r>
    </w:p>
    <w:p w14:paraId="16DB7824" w14:textId="77777777" w:rsidR="001B5871" w:rsidRDefault="001B5871" w:rsidP="00F740C1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>?</w:t>
      </w:r>
    </w:p>
    <w:p w14:paraId="7C9CC6A8" w14:textId="77777777" w:rsidR="001B5871" w:rsidRDefault="001B5871" w:rsidP="005C23F8">
      <w:pPr>
        <w:pStyle w:val="4a"/>
        <w:numPr>
          <w:ilvl w:val="0"/>
          <w:numId w:val="17"/>
        </w:numPr>
      </w:pPr>
      <w:r>
        <w:t>切换数据库</w:t>
      </w:r>
      <w:r>
        <w:rPr>
          <w:rFonts w:hint="eastAsia"/>
        </w:rPr>
        <w:t>：</w:t>
      </w:r>
    </w:p>
    <w:p w14:paraId="257E031C" w14:textId="77777777" w:rsidR="001B5871" w:rsidRDefault="001B5871" w:rsidP="00F740C1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 xml:space="preserve">c </w:t>
      </w:r>
      <w:proofErr w:type="spellStart"/>
      <w:r>
        <w:t>dbname</w:t>
      </w:r>
      <w:proofErr w:type="spellEnd"/>
    </w:p>
    <w:p w14:paraId="6E4A082F" w14:textId="77777777" w:rsidR="001B5871" w:rsidRDefault="001B5871" w:rsidP="005C23F8">
      <w:pPr>
        <w:pStyle w:val="4a"/>
        <w:numPr>
          <w:ilvl w:val="0"/>
          <w:numId w:val="17"/>
        </w:numPr>
      </w:pPr>
      <w:r>
        <w:t>列举数据库</w:t>
      </w:r>
      <w:r>
        <w:rPr>
          <w:rFonts w:hint="eastAsia"/>
        </w:rPr>
        <w:t>：</w:t>
      </w:r>
    </w:p>
    <w:p w14:paraId="2928EA10" w14:textId="77777777" w:rsidR="001B5871" w:rsidRDefault="001B5871" w:rsidP="00F740C1">
      <w:pPr>
        <w:pStyle w:val="1e"/>
      </w:pPr>
      <w:r w:rsidRPr="00C57CF6">
        <w:rPr>
          <w:rFonts w:hint="eastAsia"/>
        </w:rPr>
        <w:t>使用</w:t>
      </w:r>
      <w:r w:rsidRPr="00C57CF6">
        <w:t>\l</w:t>
      </w:r>
      <w:r w:rsidRPr="00C57CF6">
        <w:t>元命令查看数据库系统的数据库列表</w:t>
      </w:r>
      <w:r>
        <w:rPr>
          <w:rFonts w:hint="eastAsia"/>
        </w:rPr>
        <w:t>。</w:t>
      </w:r>
    </w:p>
    <w:p w14:paraId="21A82C60" w14:textId="77777777" w:rsidR="001B5871" w:rsidRDefault="001B5871" w:rsidP="00F740C1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t>\l</w:t>
      </w:r>
    </w:p>
    <w:p w14:paraId="4BBB1A11" w14:textId="77777777" w:rsidR="001B5871" w:rsidRDefault="001B5871" w:rsidP="00F740C1">
      <w:pPr>
        <w:pStyle w:val="1e"/>
      </w:pPr>
      <w:r w:rsidRPr="00B67E29">
        <w:rPr>
          <w:rFonts w:hint="eastAsia"/>
        </w:rPr>
        <w:t>使用如下命令通过系统表</w:t>
      </w:r>
      <w:proofErr w:type="spellStart"/>
      <w:r w:rsidRPr="00B67E29">
        <w:t>pg_database</w:t>
      </w:r>
      <w:proofErr w:type="spellEnd"/>
      <w:r w:rsidRPr="00B67E29">
        <w:t>查询数据库列表。</w:t>
      </w:r>
    </w:p>
    <w:p w14:paraId="63E3EB0B" w14:textId="77777777" w:rsidR="001B5871" w:rsidRDefault="001B5871" w:rsidP="00F740C1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Pr="00B67E29">
        <w:t xml:space="preserve">SELECT </w:t>
      </w:r>
      <w:proofErr w:type="spellStart"/>
      <w:r w:rsidRPr="00B67E29">
        <w:t>datname</w:t>
      </w:r>
      <w:proofErr w:type="spellEnd"/>
      <w:r w:rsidRPr="00B67E29">
        <w:t xml:space="preserve"> FROM </w:t>
      </w:r>
      <w:proofErr w:type="spellStart"/>
      <w:r w:rsidRPr="00B67E29">
        <w:t>pg_database</w:t>
      </w:r>
      <w:proofErr w:type="spellEnd"/>
      <w:r w:rsidRPr="00B67E29">
        <w:t>;</w:t>
      </w:r>
    </w:p>
    <w:p w14:paraId="39BD0247" w14:textId="77777777" w:rsidR="001B5871" w:rsidRDefault="001B5871" w:rsidP="005C23F8">
      <w:pPr>
        <w:pStyle w:val="4a"/>
        <w:numPr>
          <w:ilvl w:val="0"/>
          <w:numId w:val="17"/>
        </w:numPr>
      </w:pPr>
      <w:r>
        <w:rPr>
          <w:rFonts w:hint="eastAsia"/>
        </w:rPr>
        <w:t>列举表：</w:t>
      </w:r>
    </w:p>
    <w:p w14:paraId="230D2C3F" w14:textId="77777777" w:rsidR="001B5871" w:rsidRDefault="001B5871" w:rsidP="00F740C1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t>\dt</w:t>
      </w:r>
    </w:p>
    <w:p w14:paraId="4B67272E" w14:textId="77777777" w:rsidR="001B5871" w:rsidRDefault="001B5871" w:rsidP="005C23F8">
      <w:pPr>
        <w:pStyle w:val="4a"/>
        <w:numPr>
          <w:ilvl w:val="0"/>
          <w:numId w:val="17"/>
        </w:numPr>
      </w:pPr>
      <w:r>
        <w:t>列举所有表</w:t>
      </w:r>
      <w:r>
        <w:rPr>
          <w:rFonts w:hint="eastAsia"/>
        </w:rPr>
        <w:t>、</w:t>
      </w:r>
      <w:r>
        <w:t>视图和索引</w:t>
      </w:r>
      <w:r>
        <w:rPr>
          <w:rFonts w:hint="eastAsia"/>
        </w:rPr>
        <w:t>：</w:t>
      </w:r>
    </w:p>
    <w:p w14:paraId="4F56F5B0" w14:textId="77777777" w:rsidR="001B5871" w:rsidRDefault="001B5871" w:rsidP="00F740C1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>d+</w:t>
      </w:r>
    </w:p>
    <w:p w14:paraId="561C42F1" w14:textId="77777777" w:rsidR="001B5871" w:rsidRDefault="001B5871" w:rsidP="005C23F8">
      <w:pPr>
        <w:pStyle w:val="4a"/>
        <w:numPr>
          <w:ilvl w:val="0"/>
          <w:numId w:val="17"/>
        </w:numPr>
      </w:pPr>
      <w:r w:rsidRPr="005535B5">
        <w:rPr>
          <w:rFonts w:hint="eastAsia"/>
        </w:rPr>
        <w:t>使用</w:t>
      </w:r>
      <w:proofErr w:type="spellStart"/>
      <w:r w:rsidRPr="005535B5">
        <w:t>gsql</w:t>
      </w:r>
      <w:proofErr w:type="spellEnd"/>
      <w:r w:rsidRPr="005535B5">
        <w:t>的</w:t>
      </w:r>
      <w:r w:rsidRPr="005535B5">
        <w:t>\d+</w:t>
      </w:r>
      <w:r w:rsidRPr="005535B5">
        <w:t>命令查询表的属性。</w:t>
      </w:r>
    </w:p>
    <w:p w14:paraId="154107DF" w14:textId="77777777" w:rsidR="001B5871" w:rsidRDefault="001B5871" w:rsidP="00F740C1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 xml:space="preserve">d+ </w:t>
      </w:r>
      <w:proofErr w:type="spellStart"/>
      <w:r>
        <w:t>tablename</w:t>
      </w:r>
      <w:proofErr w:type="spellEnd"/>
    </w:p>
    <w:p w14:paraId="7AD7B433" w14:textId="77777777" w:rsidR="001B5871" w:rsidRDefault="001B5871" w:rsidP="005C23F8">
      <w:pPr>
        <w:pStyle w:val="4a"/>
        <w:numPr>
          <w:ilvl w:val="0"/>
          <w:numId w:val="17"/>
        </w:numPr>
      </w:pPr>
      <w:r>
        <w:rPr>
          <w:rFonts w:hint="eastAsia"/>
        </w:rPr>
        <w:t>查看表结构：</w:t>
      </w:r>
    </w:p>
    <w:p w14:paraId="4028FF97" w14:textId="77777777" w:rsidR="001B5871" w:rsidRDefault="001B5871" w:rsidP="00F740C1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t xml:space="preserve">\d </w:t>
      </w:r>
      <w:proofErr w:type="spellStart"/>
      <w:r>
        <w:t>tablename</w:t>
      </w:r>
      <w:proofErr w:type="spellEnd"/>
    </w:p>
    <w:p w14:paraId="7FE20F74" w14:textId="77777777" w:rsidR="001B5871" w:rsidRDefault="001B5871" w:rsidP="005C23F8">
      <w:pPr>
        <w:pStyle w:val="4a"/>
        <w:numPr>
          <w:ilvl w:val="0"/>
          <w:numId w:val="17"/>
        </w:numPr>
      </w:pPr>
      <w:r>
        <w:rPr>
          <w:rFonts w:hint="eastAsia"/>
        </w:rPr>
        <w:t>列举</w:t>
      </w:r>
      <w:r>
        <w:t>schema</w:t>
      </w:r>
      <w:r>
        <w:rPr>
          <w:rFonts w:hint="eastAsia"/>
        </w:rPr>
        <w:t>：</w:t>
      </w:r>
    </w:p>
    <w:p w14:paraId="1E77DFE9" w14:textId="77777777" w:rsidR="001B5871" w:rsidRDefault="001B5871" w:rsidP="00F740C1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t>\</w:t>
      </w:r>
      <w:proofErr w:type="spellStart"/>
      <w:r>
        <w:t>dn</w:t>
      </w:r>
      <w:proofErr w:type="spellEnd"/>
    </w:p>
    <w:p w14:paraId="77D5B067" w14:textId="77777777" w:rsidR="001B5871" w:rsidRDefault="001B5871" w:rsidP="005C23F8">
      <w:pPr>
        <w:pStyle w:val="4a"/>
        <w:numPr>
          <w:ilvl w:val="0"/>
          <w:numId w:val="17"/>
        </w:numPr>
      </w:pPr>
      <w:r>
        <w:rPr>
          <w:rFonts w:hint="eastAsia"/>
        </w:rPr>
        <w:t>查看索引：</w:t>
      </w:r>
    </w:p>
    <w:p w14:paraId="5BDD598D" w14:textId="77777777" w:rsidR="001B5871" w:rsidRDefault="001B5871" w:rsidP="00F740C1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t>\di</w:t>
      </w:r>
    </w:p>
    <w:p w14:paraId="55C1530F" w14:textId="77777777" w:rsidR="001B5871" w:rsidRDefault="001B5871" w:rsidP="005C23F8">
      <w:pPr>
        <w:pStyle w:val="4a"/>
        <w:numPr>
          <w:ilvl w:val="0"/>
          <w:numId w:val="17"/>
        </w:numPr>
      </w:pPr>
      <w:r>
        <w:rPr>
          <w:rFonts w:hint="eastAsia"/>
        </w:rPr>
        <w:t>查询表空间：</w:t>
      </w:r>
    </w:p>
    <w:p w14:paraId="749C424F" w14:textId="77777777" w:rsidR="001B5871" w:rsidRDefault="001B5871" w:rsidP="00F740C1">
      <w:pPr>
        <w:pStyle w:val="1e"/>
      </w:pPr>
      <w:r w:rsidRPr="005535B5">
        <w:rPr>
          <w:rFonts w:hint="eastAsia"/>
        </w:rPr>
        <w:t>使用</w:t>
      </w:r>
      <w:proofErr w:type="spellStart"/>
      <w:r w:rsidRPr="005535B5">
        <w:t>gsql</w:t>
      </w:r>
      <w:proofErr w:type="spellEnd"/>
      <w:r w:rsidRPr="005535B5">
        <w:t>程序的元命令查询表空间。</w:t>
      </w:r>
    </w:p>
    <w:p w14:paraId="29A8C511" w14:textId="77777777" w:rsidR="001B5871" w:rsidRDefault="001B5871" w:rsidP="00F740C1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proofErr w:type="spellStart"/>
      <w:r>
        <w:t>db</w:t>
      </w:r>
      <w:proofErr w:type="spellEnd"/>
    </w:p>
    <w:p w14:paraId="4A9CD419" w14:textId="77777777" w:rsidR="001B5871" w:rsidRDefault="001B5871" w:rsidP="00F740C1">
      <w:pPr>
        <w:pStyle w:val="1e"/>
      </w:pPr>
      <w:r w:rsidRPr="005535B5">
        <w:rPr>
          <w:rFonts w:hint="eastAsia"/>
        </w:rPr>
        <w:t>检查</w:t>
      </w:r>
      <w:proofErr w:type="spellStart"/>
      <w:r w:rsidRPr="005535B5">
        <w:t>pg_tablespace</w:t>
      </w:r>
      <w:proofErr w:type="spellEnd"/>
      <w:r w:rsidRPr="005535B5">
        <w:t>系统表。如下命令可查到系统和用户定义的全部表空间。</w:t>
      </w:r>
    </w:p>
    <w:p w14:paraId="7D81A263" w14:textId="77777777" w:rsidR="001B5871" w:rsidRDefault="001B5871" w:rsidP="00F740C1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Pr="005535B5">
        <w:t xml:space="preserve">SELECT </w:t>
      </w:r>
      <w:proofErr w:type="spellStart"/>
      <w:r w:rsidRPr="005535B5">
        <w:t>spcname</w:t>
      </w:r>
      <w:proofErr w:type="spellEnd"/>
      <w:r w:rsidRPr="005535B5">
        <w:t xml:space="preserve"> FROM </w:t>
      </w:r>
      <w:proofErr w:type="spellStart"/>
      <w:r w:rsidRPr="005535B5">
        <w:t>pg_tablespace</w:t>
      </w:r>
      <w:proofErr w:type="spellEnd"/>
      <w:r w:rsidRPr="005535B5">
        <w:t>;</w:t>
      </w:r>
    </w:p>
    <w:p w14:paraId="713FB1F6" w14:textId="77777777" w:rsidR="001B5871" w:rsidRDefault="001B5871" w:rsidP="005C23F8">
      <w:pPr>
        <w:pStyle w:val="4a"/>
        <w:numPr>
          <w:ilvl w:val="0"/>
          <w:numId w:val="17"/>
        </w:numPr>
      </w:pPr>
      <w:r>
        <w:rPr>
          <w:rFonts w:hint="eastAsia"/>
        </w:rPr>
        <w:lastRenderedPageBreak/>
        <w:t>查看数据库用户</w:t>
      </w:r>
      <w:r>
        <w:t>列表</w:t>
      </w:r>
      <w:r>
        <w:rPr>
          <w:rFonts w:hint="eastAsia"/>
        </w:rPr>
        <w:t>：</w:t>
      </w:r>
    </w:p>
    <w:p w14:paraId="339B3044" w14:textId="77777777" w:rsidR="001B5871" w:rsidRDefault="001B5871" w:rsidP="00F740C1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Pr="001465DA">
        <w:t xml:space="preserve">SELECT * FROM </w:t>
      </w:r>
      <w:proofErr w:type="spellStart"/>
      <w:r w:rsidRPr="001465DA">
        <w:t>pg_user</w:t>
      </w:r>
      <w:proofErr w:type="spellEnd"/>
      <w:r>
        <w:t>;</w:t>
      </w:r>
    </w:p>
    <w:p w14:paraId="63976AF5" w14:textId="77777777" w:rsidR="001B5871" w:rsidRDefault="001B5871" w:rsidP="005C23F8">
      <w:pPr>
        <w:pStyle w:val="4a"/>
        <w:numPr>
          <w:ilvl w:val="0"/>
          <w:numId w:val="17"/>
        </w:numPr>
      </w:pPr>
      <w:r>
        <w:rPr>
          <w:rFonts w:hint="eastAsia"/>
        </w:rPr>
        <w:t>要查看用户属性：</w:t>
      </w:r>
    </w:p>
    <w:p w14:paraId="42EF1311" w14:textId="77777777" w:rsidR="001B5871" w:rsidRDefault="001B5871" w:rsidP="00F740C1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Pr="008A38EC">
        <w:t xml:space="preserve">SELECT * FROM </w:t>
      </w:r>
      <w:proofErr w:type="spellStart"/>
      <w:r w:rsidRPr="008A38EC">
        <w:t>pg_authid</w:t>
      </w:r>
      <w:proofErr w:type="spellEnd"/>
      <w:r w:rsidRPr="008A38EC">
        <w:t>;</w:t>
      </w:r>
    </w:p>
    <w:p w14:paraId="68BB59C0" w14:textId="77777777" w:rsidR="001B5871" w:rsidRDefault="001B5871" w:rsidP="005C23F8">
      <w:pPr>
        <w:pStyle w:val="4a"/>
        <w:numPr>
          <w:ilvl w:val="0"/>
          <w:numId w:val="17"/>
        </w:numPr>
      </w:pPr>
      <w:r>
        <w:rPr>
          <w:rFonts w:hint="eastAsia"/>
        </w:rPr>
        <w:t>查看所有角色：</w:t>
      </w:r>
    </w:p>
    <w:p w14:paraId="766F0E23" w14:textId="77777777" w:rsidR="001B5871" w:rsidRDefault="001B5871" w:rsidP="00F740C1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 w:rsidRPr="00EB6EFE">
        <w:t>SELECT * FROM PG_ROLES;</w:t>
      </w:r>
    </w:p>
    <w:p w14:paraId="1D7E4A6E" w14:textId="39EA4381" w:rsidR="001B5871" w:rsidRDefault="001B5871" w:rsidP="001B5871">
      <w:pPr>
        <w:pStyle w:val="2"/>
        <w:numPr>
          <w:ilvl w:val="1"/>
          <w:numId w:val="4"/>
        </w:numPr>
      </w:pPr>
      <w:bookmarkStart w:id="40" w:name="_Toc51057499"/>
      <w:bookmarkStart w:id="41" w:name="_Toc51141530"/>
      <w:bookmarkStart w:id="42" w:name="_Toc51148707"/>
      <w:bookmarkStart w:id="43" w:name="_Toc51162992"/>
      <w:bookmarkStart w:id="44" w:name="_Toc51174024"/>
      <w:bookmarkStart w:id="45" w:name="_Toc51334726"/>
      <w:bookmarkStart w:id="46" w:name="_Toc51334757"/>
      <w:bookmarkStart w:id="47" w:name="_Toc53473221"/>
      <w:bookmarkStart w:id="48" w:name="_Toc66441152"/>
      <w:r>
        <w:rPr>
          <w:rFonts w:hint="eastAsia"/>
        </w:rPr>
        <w:t>其他操作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14:paraId="10FA1F3A" w14:textId="77777777" w:rsidR="001B5871" w:rsidRPr="006E6A1D" w:rsidRDefault="001B5871" w:rsidP="005C23F8">
      <w:pPr>
        <w:pStyle w:val="4a"/>
        <w:numPr>
          <w:ilvl w:val="0"/>
          <w:numId w:val="17"/>
        </w:numPr>
      </w:pPr>
      <w:r w:rsidRPr="006E6A1D">
        <w:t>查看</w:t>
      </w:r>
      <w:proofErr w:type="spellStart"/>
      <w:r w:rsidRPr="006E6A1D">
        <w:t>openGauss</w:t>
      </w:r>
      <w:proofErr w:type="spellEnd"/>
      <w:r w:rsidRPr="006E6A1D">
        <w:t>支持的所有</w:t>
      </w:r>
      <w:r w:rsidRPr="006E6A1D">
        <w:t>SQL</w:t>
      </w:r>
      <w:r w:rsidRPr="006E6A1D">
        <w:t>语句。</w:t>
      </w:r>
    </w:p>
    <w:p w14:paraId="668CAF90" w14:textId="77777777" w:rsidR="001B5871" w:rsidRPr="006E6A1D" w:rsidRDefault="001B5871" w:rsidP="00F740C1">
      <w:pPr>
        <w:pStyle w:val="affffff5"/>
        <w:rPr>
          <w:snapToGrid w:val="0"/>
        </w:rPr>
      </w:pPr>
      <w:proofErr w:type="spellStart"/>
      <w:r w:rsidRPr="006E6A1D">
        <w:rPr>
          <w:snapToGrid w:val="0"/>
        </w:rPr>
        <w:t>postgres</w:t>
      </w:r>
      <w:proofErr w:type="spellEnd"/>
      <w:r w:rsidRPr="006E6A1D">
        <w:rPr>
          <w:snapToGrid w:val="0"/>
        </w:rPr>
        <w:t>=#</w:t>
      </w:r>
      <w:r w:rsidRPr="00420F0E">
        <w:rPr>
          <w:snapToGrid w:val="0"/>
        </w:rPr>
        <w:t>\h</w:t>
      </w:r>
    </w:p>
    <w:p w14:paraId="3E3809B2" w14:textId="77777777" w:rsidR="001B5871" w:rsidRDefault="001B5871" w:rsidP="005C23F8">
      <w:pPr>
        <w:pStyle w:val="4a"/>
        <w:numPr>
          <w:ilvl w:val="0"/>
          <w:numId w:val="17"/>
        </w:numPr>
      </w:pPr>
      <w:r>
        <w:t>切换数据库</w:t>
      </w:r>
      <w:r>
        <w:rPr>
          <w:rFonts w:hint="eastAsia"/>
        </w:rPr>
        <w:t>：</w:t>
      </w:r>
    </w:p>
    <w:p w14:paraId="06D8B81A" w14:textId="77777777" w:rsidR="001B5871" w:rsidRDefault="001B5871" w:rsidP="00F740C1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 xml:space="preserve">c </w:t>
      </w:r>
      <w:proofErr w:type="spellStart"/>
      <w:r>
        <w:t>dbname</w:t>
      </w:r>
      <w:proofErr w:type="spellEnd"/>
    </w:p>
    <w:p w14:paraId="431B6708" w14:textId="77777777" w:rsidR="001B5871" w:rsidRDefault="001B5871" w:rsidP="005C23F8">
      <w:pPr>
        <w:pStyle w:val="4a"/>
        <w:numPr>
          <w:ilvl w:val="0"/>
          <w:numId w:val="17"/>
        </w:numPr>
      </w:pPr>
      <w:r>
        <w:rPr>
          <w:rFonts w:hint="eastAsia"/>
        </w:rPr>
        <w:t>切换用户：</w:t>
      </w:r>
    </w:p>
    <w:p w14:paraId="0D4C707B" w14:textId="77777777" w:rsidR="001B5871" w:rsidRDefault="001B5871" w:rsidP="00F740C1">
      <w:pPr>
        <w:pStyle w:val="affffff5"/>
      </w:pPr>
      <w:proofErr w:type="spellStart"/>
      <w:r w:rsidRPr="00A721D4">
        <w:rPr>
          <w:i/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>c – username</w:t>
      </w:r>
    </w:p>
    <w:p w14:paraId="4883D89A" w14:textId="77777777" w:rsidR="001B5871" w:rsidRDefault="001B5871" w:rsidP="005C23F8">
      <w:pPr>
        <w:pStyle w:val="4a"/>
        <w:numPr>
          <w:ilvl w:val="0"/>
          <w:numId w:val="17"/>
        </w:numPr>
      </w:pPr>
      <w:r>
        <w:rPr>
          <w:rFonts w:hint="eastAsia"/>
        </w:rPr>
        <w:t>退出数据库：</w:t>
      </w:r>
    </w:p>
    <w:p w14:paraId="05197573" w14:textId="77777777" w:rsidR="001B5871" w:rsidRPr="00C57CF6" w:rsidRDefault="001B5871" w:rsidP="00F740C1">
      <w:pPr>
        <w:pStyle w:val="affffff5"/>
      </w:pPr>
      <w:proofErr w:type="spellStart"/>
      <w:r w:rsidRPr="00A721D4">
        <w:rPr>
          <w:snapToGrid w:val="0"/>
        </w:rPr>
        <w:t>postgres</w:t>
      </w:r>
      <w:proofErr w:type="spellEnd"/>
      <w:r w:rsidRPr="0053549F">
        <w:rPr>
          <w:snapToGrid w:val="0"/>
        </w:rPr>
        <w:t>=#</w:t>
      </w:r>
      <w:r>
        <w:rPr>
          <w:snapToGrid w:val="0"/>
        </w:rPr>
        <w:t xml:space="preserve"> </w:t>
      </w:r>
      <w:r>
        <w:rPr>
          <w:rFonts w:hint="eastAsia"/>
        </w:rPr>
        <w:t>\</w:t>
      </w:r>
      <w:r>
        <w:t>q</w:t>
      </w:r>
    </w:p>
    <w:p w14:paraId="08FD8128" w14:textId="77777777" w:rsidR="00002614" w:rsidRPr="00D748B1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</w:rPr>
      </w:pPr>
    </w:p>
    <w:sectPr w:rsidR="00002614" w:rsidRPr="00D748B1" w:rsidSect="00033B54">
      <w:headerReference w:type="default" r:id="rId4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27E88" w14:textId="77777777" w:rsidR="005C23F8" w:rsidRDefault="005C23F8" w:rsidP="00940D2A">
      <w:pPr>
        <w:spacing w:before="0" w:after="0" w:line="240" w:lineRule="auto"/>
      </w:pPr>
      <w:r>
        <w:separator/>
      </w:r>
    </w:p>
  </w:endnote>
  <w:endnote w:type="continuationSeparator" w:id="0">
    <w:p w14:paraId="1A29486E" w14:textId="77777777" w:rsidR="005C23F8" w:rsidRDefault="005C23F8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Aria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TimesNewRomanPSMT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4C3FF" w14:textId="77777777" w:rsidR="005C23F8" w:rsidRDefault="005C23F8" w:rsidP="00940D2A">
      <w:pPr>
        <w:spacing w:before="0" w:after="0" w:line="240" w:lineRule="auto"/>
      </w:pPr>
      <w:r>
        <w:separator/>
      </w:r>
    </w:p>
  </w:footnote>
  <w:footnote w:type="continuationSeparator" w:id="0">
    <w:p w14:paraId="30763276" w14:textId="77777777" w:rsidR="005C23F8" w:rsidRDefault="005C23F8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E03A8" w:rsidRPr="009D4127" w:rsidRDefault="00CE03A8" w:rsidP="00033B54">
    <w:pPr>
      <w:pStyle w:val="a7"/>
      <w:rPr>
        <w:rFonts w:ascii="Huawei Sans" w:eastAsia="方正兰亭黑简体" w:hAnsi="Huawei Sans"/>
      </w:rPr>
    </w:pPr>
  </w:p>
  <w:p w14:paraId="6619D47F" w14:textId="77777777" w:rsidR="00CE03A8" w:rsidRPr="009D4127" w:rsidRDefault="00CE03A8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E03A8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E03A8" w:rsidRPr="009D4127" w:rsidRDefault="00CE03A8" w:rsidP="00854769">
          <w:pPr>
            <w:pStyle w:val="afffff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E03A8" w:rsidRPr="009D4127" w:rsidRDefault="00CE03A8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07137094" w:rsidR="00CE03A8" w:rsidRPr="009D4127" w:rsidRDefault="00CE03A8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proofErr w:type="spellStart"/>
          <w:r>
            <w:t>openGauss</w:t>
          </w:r>
          <w:proofErr w:type="spellEnd"/>
          <w:r>
            <w:t>金融场景化实验</w:t>
          </w:r>
        </w:p>
      </w:tc>
      <w:tc>
        <w:tcPr>
          <w:tcW w:w="1134" w:type="dxa"/>
          <w:vAlign w:val="bottom"/>
        </w:tcPr>
        <w:p w14:paraId="279C3BBC" w14:textId="1A924E70" w:rsidR="00CE03A8" w:rsidRPr="009D4127" w:rsidRDefault="00CE03A8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7F4E26">
            <w:rPr>
              <w:rFonts w:ascii="Huawei Sans" w:eastAsia="方正兰亭黑简体" w:hAnsi="Huawei Sans"/>
              <w:noProof/>
            </w:rPr>
            <w:t>33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E03A8" w:rsidRPr="009D4127" w:rsidRDefault="00CE03A8" w:rsidP="00033B54">
    <w:pPr>
      <w:pStyle w:val="a7"/>
      <w:rPr>
        <w:rFonts w:ascii="Huawei Sans" w:eastAsia="方正兰亭黑简体" w:hAnsi="Huawei Sans"/>
      </w:rPr>
    </w:pPr>
  </w:p>
  <w:p w14:paraId="76432B8F" w14:textId="77777777" w:rsidR="00CE03A8" w:rsidRPr="009D4127" w:rsidRDefault="00CE03A8" w:rsidP="00033B54">
    <w:pPr>
      <w:pStyle w:val="a7"/>
      <w:rPr>
        <w:rFonts w:ascii="Huawei Sans" w:eastAsia="方正兰亭黑简体" w:hAnsi="Huawei Sans"/>
      </w:rPr>
    </w:pPr>
  </w:p>
  <w:p w14:paraId="2CCE42D9" w14:textId="77777777" w:rsidR="00CE03A8" w:rsidRPr="009D4127" w:rsidRDefault="00CE03A8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54C386A"/>
    <w:multiLevelType w:val="hybridMultilevel"/>
    <w:tmpl w:val="ED8CB182"/>
    <w:lvl w:ilvl="0" w:tplc="693C7E9C">
      <w:start w:val="1"/>
      <w:numFmt w:val="bullet"/>
      <w:lvlText w:val=""/>
      <w:lvlJc w:val="left"/>
      <w:pPr>
        <w:ind w:left="18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20"/>
      </w:pPr>
      <w:rPr>
        <w:rFonts w:ascii="Wingdings" w:hAnsi="Wingdings" w:hint="default"/>
      </w:rPr>
    </w:lvl>
  </w:abstractNum>
  <w:abstractNum w:abstractNumId="3" w15:restartNumberingAfterBreak="0">
    <w:nsid w:val="171657A1"/>
    <w:multiLevelType w:val="multilevel"/>
    <w:tmpl w:val="18ACD1A0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4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5"/>
  </w:num>
  <w:num w:numId="2">
    <w:abstractNumId w:val="8"/>
  </w:num>
  <w:num w:numId="3">
    <w:abstractNumId w:val="6"/>
  </w:num>
  <w:num w:numId="4">
    <w:abstractNumId w:val="3"/>
  </w:num>
  <w:num w:numId="5">
    <w:abstractNumId w:val="10"/>
  </w:num>
  <w:num w:numId="6">
    <w:abstractNumId w:val="5"/>
  </w:num>
  <w:num w:numId="7">
    <w:abstractNumId w:val="1"/>
  </w:num>
  <w:num w:numId="8">
    <w:abstractNumId w:val="7"/>
  </w:num>
  <w:num w:numId="9">
    <w:abstractNumId w:val="11"/>
  </w:num>
  <w:num w:numId="10">
    <w:abstractNumId w:val="9"/>
  </w:num>
  <w:num w:numId="11">
    <w:abstractNumId w:val="12"/>
  </w:num>
  <w:num w:numId="12">
    <w:abstractNumId w:val="0"/>
  </w:num>
  <w:num w:numId="13">
    <w:abstractNumId w:val="3"/>
  </w:num>
  <w:num w:numId="14">
    <w:abstractNumId w:val="4"/>
  </w:num>
  <w:num w:numId="15">
    <w:abstractNumId w:val="14"/>
  </w:num>
  <w:num w:numId="16">
    <w:abstractNumId w:val="13"/>
  </w:num>
  <w:num w:numId="17">
    <w:abstractNumId w:val="2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2D49"/>
    <w:rsid w:val="00007325"/>
    <w:rsid w:val="00007CD0"/>
    <w:rsid w:val="00010C0A"/>
    <w:rsid w:val="00011630"/>
    <w:rsid w:val="00011962"/>
    <w:rsid w:val="00011B50"/>
    <w:rsid w:val="00013155"/>
    <w:rsid w:val="00014276"/>
    <w:rsid w:val="000145D8"/>
    <w:rsid w:val="00014C0D"/>
    <w:rsid w:val="00014F2F"/>
    <w:rsid w:val="00015181"/>
    <w:rsid w:val="000171EC"/>
    <w:rsid w:val="00017C40"/>
    <w:rsid w:val="0002087F"/>
    <w:rsid w:val="000210D2"/>
    <w:rsid w:val="0002214D"/>
    <w:rsid w:val="0002276F"/>
    <w:rsid w:val="00024836"/>
    <w:rsid w:val="0002518A"/>
    <w:rsid w:val="0002558E"/>
    <w:rsid w:val="00027EC5"/>
    <w:rsid w:val="00027F46"/>
    <w:rsid w:val="00030293"/>
    <w:rsid w:val="000321CB"/>
    <w:rsid w:val="00033243"/>
    <w:rsid w:val="00033B54"/>
    <w:rsid w:val="00033F84"/>
    <w:rsid w:val="000364D6"/>
    <w:rsid w:val="000375E9"/>
    <w:rsid w:val="00041545"/>
    <w:rsid w:val="00041907"/>
    <w:rsid w:val="000423DA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59F"/>
    <w:rsid w:val="00054DE4"/>
    <w:rsid w:val="000557A9"/>
    <w:rsid w:val="00062A99"/>
    <w:rsid w:val="000645F7"/>
    <w:rsid w:val="00064F80"/>
    <w:rsid w:val="0006678D"/>
    <w:rsid w:val="0006684D"/>
    <w:rsid w:val="00066A44"/>
    <w:rsid w:val="00066F4D"/>
    <w:rsid w:val="00070957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A51"/>
    <w:rsid w:val="00084BE0"/>
    <w:rsid w:val="0008503A"/>
    <w:rsid w:val="000854EA"/>
    <w:rsid w:val="000862CE"/>
    <w:rsid w:val="00087B38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0199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C7A1A"/>
    <w:rsid w:val="000D0045"/>
    <w:rsid w:val="000D0502"/>
    <w:rsid w:val="000D2513"/>
    <w:rsid w:val="000D41DD"/>
    <w:rsid w:val="000D57E7"/>
    <w:rsid w:val="000D601E"/>
    <w:rsid w:val="000D79DE"/>
    <w:rsid w:val="000E12FE"/>
    <w:rsid w:val="000E16AA"/>
    <w:rsid w:val="000E3396"/>
    <w:rsid w:val="000E3FA8"/>
    <w:rsid w:val="000E48ED"/>
    <w:rsid w:val="000E4CC7"/>
    <w:rsid w:val="000E5B3B"/>
    <w:rsid w:val="000E79AF"/>
    <w:rsid w:val="000F21A1"/>
    <w:rsid w:val="000F443B"/>
    <w:rsid w:val="000F4683"/>
    <w:rsid w:val="000F536E"/>
    <w:rsid w:val="000F6AA5"/>
    <w:rsid w:val="000F73A2"/>
    <w:rsid w:val="001007FB"/>
    <w:rsid w:val="001017DC"/>
    <w:rsid w:val="0010187A"/>
    <w:rsid w:val="00101AE3"/>
    <w:rsid w:val="001020BB"/>
    <w:rsid w:val="0010214D"/>
    <w:rsid w:val="0010341A"/>
    <w:rsid w:val="00103DD7"/>
    <w:rsid w:val="0010410B"/>
    <w:rsid w:val="00104ADC"/>
    <w:rsid w:val="00106460"/>
    <w:rsid w:val="00106705"/>
    <w:rsid w:val="00106A4A"/>
    <w:rsid w:val="00107072"/>
    <w:rsid w:val="00107DA6"/>
    <w:rsid w:val="00110F4C"/>
    <w:rsid w:val="0011199D"/>
    <w:rsid w:val="00114A3D"/>
    <w:rsid w:val="0011636E"/>
    <w:rsid w:val="00116DBF"/>
    <w:rsid w:val="00117096"/>
    <w:rsid w:val="001178C7"/>
    <w:rsid w:val="00117C30"/>
    <w:rsid w:val="0012031C"/>
    <w:rsid w:val="00120C0B"/>
    <w:rsid w:val="0012112D"/>
    <w:rsid w:val="00122A8A"/>
    <w:rsid w:val="001237D1"/>
    <w:rsid w:val="00125657"/>
    <w:rsid w:val="00131CAC"/>
    <w:rsid w:val="00134805"/>
    <w:rsid w:val="00135AD4"/>
    <w:rsid w:val="00135B97"/>
    <w:rsid w:val="00135C53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967"/>
    <w:rsid w:val="00154ACF"/>
    <w:rsid w:val="001566C6"/>
    <w:rsid w:val="00156F51"/>
    <w:rsid w:val="00160729"/>
    <w:rsid w:val="00161715"/>
    <w:rsid w:val="00161BC3"/>
    <w:rsid w:val="00163D02"/>
    <w:rsid w:val="001666C5"/>
    <w:rsid w:val="00166EE5"/>
    <w:rsid w:val="00172027"/>
    <w:rsid w:val="00172E55"/>
    <w:rsid w:val="0017327A"/>
    <w:rsid w:val="0017451A"/>
    <w:rsid w:val="00176B45"/>
    <w:rsid w:val="00180259"/>
    <w:rsid w:val="00180368"/>
    <w:rsid w:val="0018080D"/>
    <w:rsid w:val="00180E3E"/>
    <w:rsid w:val="00181143"/>
    <w:rsid w:val="00185231"/>
    <w:rsid w:val="00185AA1"/>
    <w:rsid w:val="00185EEE"/>
    <w:rsid w:val="00187508"/>
    <w:rsid w:val="00187DEF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7817"/>
    <w:rsid w:val="001B05A0"/>
    <w:rsid w:val="001B0FF2"/>
    <w:rsid w:val="001B1484"/>
    <w:rsid w:val="001B18BF"/>
    <w:rsid w:val="001B20C3"/>
    <w:rsid w:val="001B38FF"/>
    <w:rsid w:val="001B3964"/>
    <w:rsid w:val="001B3B2E"/>
    <w:rsid w:val="001B4094"/>
    <w:rsid w:val="001B4737"/>
    <w:rsid w:val="001B5185"/>
    <w:rsid w:val="001B5871"/>
    <w:rsid w:val="001B5D02"/>
    <w:rsid w:val="001B61FE"/>
    <w:rsid w:val="001B6FAC"/>
    <w:rsid w:val="001B70B6"/>
    <w:rsid w:val="001C0851"/>
    <w:rsid w:val="001C0E12"/>
    <w:rsid w:val="001C0F7A"/>
    <w:rsid w:val="001C1EFA"/>
    <w:rsid w:val="001C3D41"/>
    <w:rsid w:val="001C3F12"/>
    <w:rsid w:val="001C4487"/>
    <w:rsid w:val="001D001D"/>
    <w:rsid w:val="001D0149"/>
    <w:rsid w:val="001D0278"/>
    <w:rsid w:val="001D18DC"/>
    <w:rsid w:val="001D4BE3"/>
    <w:rsid w:val="001D669F"/>
    <w:rsid w:val="001D6842"/>
    <w:rsid w:val="001D7530"/>
    <w:rsid w:val="001D7798"/>
    <w:rsid w:val="001D7DDA"/>
    <w:rsid w:val="001E1A21"/>
    <w:rsid w:val="001E30B9"/>
    <w:rsid w:val="001E382D"/>
    <w:rsid w:val="001E4390"/>
    <w:rsid w:val="001E5B72"/>
    <w:rsid w:val="001E6211"/>
    <w:rsid w:val="001E6ABB"/>
    <w:rsid w:val="001E71BD"/>
    <w:rsid w:val="001F0076"/>
    <w:rsid w:val="001F1D00"/>
    <w:rsid w:val="001F3661"/>
    <w:rsid w:val="001F54BE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3F5D"/>
    <w:rsid w:val="002148FC"/>
    <w:rsid w:val="00215F94"/>
    <w:rsid w:val="00216D88"/>
    <w:rsid w:val="002176D9"/>
    <w:rsid w:val="00217D84"/>
    <w:rsid w:val="00220C70"/>
    <w:rsid w:val="002213B8"/>
    <w:rsid w:val="002226E2"/>
    <w:rsid w:val="00223874"/>
    <w:rsid w:val="002245F2"/>
    <w:rsid w:val="002247BC"/>
    <w:rsid w:val="00225DA0"/>
    <w:rsid w:val="00230C51"/>
    <w:rsid w:val="00230DFA"/>
    <w:rsid w:val="002315E3"/>
    <w:rsid w:val="0023220D"/>
    <w:rsid w:val="00232D1D"/>
    <w:rsid w:val="00234CC4"/>
    <w:rsid w:val="002352DE"/>
    <w:rsid w:val="00236A73"/>
    <w:rsid w:val="00237449"/>
    <w:rsid w:val="002375BA"/>
    <w:rsid w:val="002376A5"/>
    <w:rsid w:val="00242D9E"/>
    <w:rsid w:val="00243793"/>
    <w:rsid w:val="00244EA6"/>
    <w:rsid w:val="002457D8"/>
    <w:rsid w:val="002461C9"/>
    <w:rsid w:val="00246E3D"/>
    <w:rsid w:val="002512A2"/>
    <w:rsid w:val="00251FCE"/>
    <w:rsid w:val="00253234"/>
    <w:rsid w:val="00253B8B"/>
    <w:rsid w:val="00254017"/>
    <w:rsid w:val="002541B3"/>
    <w:rsid w:val="00254FAD"/>
    <w:rsid w:val="00257718"/>
    <w:rsid w:val="002605B0"/>
    <w:rsid w:val="00260775"/>
    <w:rsid w:val="0026243F"/>
    <w:rsid w:val="00262636"/>
    <w:rsid w:val="00264059"/>
    <w:rsid w:val="002652D5"/>
    <w:rsid w:val="00266DCD"/>
    <w:rsid w:val="002711F9"/>
    <w:rsid w:val="002713DB"/>
    <w:rsid w:val="00271653"/>
    <w:rsid w:val="00273DF1"/>
    <w:rsid w:val="00274DC5"/>
    <w:rsid w:val="0027689A"/>
    <w:rsid w:val="00276B83"/>
    <w:rsid w:val="00276BD2"/>
    <w:rsid w:val="0028004A"/>
    <w:rsid w:val="00280093"/>
    <w:rsid w:val="002819BC"/>
    <w:rsid w:val="00282C8C"/>
    <w:rsid w:val="00284CBB"/>
    <w:rsid w:val="002867B5"/>
    <w:rsid w:val="002867C1"/>
    <w:rsid w:val="00286E38"/>
    <w:rsid w:val="00287854"/>
    <w:rsid w:val="00287B6B"/>
    <w:rsid w:val="00287E2E"/>
    <w:rsid w:val="0029076F"/>
    <w:rsid w:val="002907EC"/>
    <w:rsid w:val="002908D1"/>
    <w:rsid w:val="00290F98"/>
    <w:rsid w:val="00292365"/>
    <w:rsid w:val="002925A6"/>
    <w:rsid w:val="0029317F"/>
    <w:rsid w:val="002935E0"/>
    <w:rsid w:val="00294C23"/>
    <w:rsid w:val="002960B1"/>
    <w:rsid w:val="00296E4D"/>
    <w:rsid w:val="002978F8"/>
    <w:rsid w:val="00297AEF"/>
    <w:rsid w:val="002A09D3"/>
    <w:rsid w:val="002A19E2"/>
    <w:rsid w:val="002A1B3F"/>
    <w:rsid w:val="002A213C"/>
    <w:rsid w:val="002A2995"/>
    <w:rsid w:val="002A2E79"/>
    <w:rsid w:val="002A2F8F"/>
    <w:rsid w:val="002A33AF"/>
    <w:rsid w:val="002A39A2"/>
    <w:rsid w:val="002A3B1A"/>
    <w:rsid w:val="002A4754"/>
    <w:rsid w:val="002A486C"/>
    <w:rsid w:val="002A571E"/>
    <w:rsid w:val="002A5DEE"/>
    <w:rsid w:val="002A7E08"/>
    <w:rsid w:val="002B0014"/>
    <w:rsid w:val="002B09E6"/>
    <w:rsid w:val="002B0F35"/>
    <w:rsid w:val="002B12E7"/>
    <w:rsid w:val="002B3A45"/>
    <w:rsid w:val="002B479B"/>
    <w:rsid w:val="002B5115"/>
    <w:rsid w:val="002B5643"/>
    <w:rsid w:val="002B6979"/>
    <w:rsid w:val="002B798B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D10F5"/>
    <w:rsid w:val="002D1728"/>
    <w:rsid w:val="002D489E"/>
    <w:rsid w:val="002D4CA7"/>
    <w:rsid w:val="002D5BF8"/>
    <w:rsid w:val="002D6C54"/>
    <w:rsid w:val="002E0191"/>
    <w:rsid w:val="002E48D0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1C46"/>
    <w:rsid w:val="00302245"/>
    <w:rsid w:val="00303D9D"/>
    <w:rsid w:val="003041A0"/>
    <w:rsid w:val="00305587"/>
    <w:rsid w:val="00305710"/>
    <w:rsid w:val="00305BEB"/>
    <w:rsid w:val="00305FB3"/>
    <w:rsid w:val="00306280"/>
    <w:rsid w:val="00307DBA"/>
    <w:rsid w:val="00311171"/>
    <w:rsid w:val="00312DF1"/>
    <w:rsid w:val="003141CC"/>
    <w:rsid w:val="00314574"/>
    <w:rsid w:val="003162AE"/>
    <w:rsid w:val="0031692E"/>
    <w:rsid w:val="00316C8E"/>
    <w:rsid w:val="00320117"/>
    <w:rsid w:val="00321154"/>
    <w:rsid w:val="00322063"/>
    <w:rsid w:val="00325029"/>
    <w:rsid w:val="003267BB"/>
    <w:rsid w:val="00327963"/>
    <w:rsid w:val="00327A89"/>
    <w:rsid w:val="003344D9"/>
    <w:rsid w:val="003372EA"/>
    <w:rsid w:val="00337A16"/>
    <w:rsid w:val="00337B1D"/>
    <w:rsid w:val="00340410"/>
    <w:rsid w:val="00340C4B"/>
    <w:rsid w:val="00342110"/>
    <w:rsid w:val="003449B6"/>
    <w:rsid w:val="00345758"/>
    <w:rsid w:val="00345CA8"/>
    <w:rsid w:val="003460BF"/>
    <w:rsid w:val="003461B0"/>
    <w:rsid w:val="0034741F"/>
    <w:rsid w:val="00350893"/>
    <w:rsid w:val="00350A7D"/>
    <w:rsid w:val="00352F23"/>
    <w:rsid w:val="003539B9"/>
    <w:rsid w:val="00354F26"/>
    <w:rsid w:val="003550D4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31D"/>
    <w:rsid w:val="00366C78"/>
    <w:rsid w:val="00366E4B"/>
    <w:rsid w:val="00370DC3"/>
    <w:rsid w:val="00373B2C"/>
    <w:rsid w:val="00375EAD"/>
    <w:rsid w:val="00382427"/>
    <w:rsid w:val="00382C74"/>
    <w:rsid w:val="00383C67"/>
    <w:rsid w:val="00384F48"/>
    <w:rsid w:val="003860AA"/>
    <w:rsid w:val="0038612C"/>
    <w:rsid w:val="00386230"/>
    <w:rsid w:val="0038624B"/>
    <w:rsid w:val="00390521"/>
    <w:rsid w:val="00390D3B"/>
    <w:rsid w:val="00391A56"/>
    <w:rsid w:val="003925C2"/>
    <w:rsid w:val="003938C4"/>
    <w:rsid w:val="003944FC"/>
    <w:rsid w:val="003959B9"/>
    <w:rsid w:val="00395E20"/>
    <w:rsid w:val="00395E30"/>
    <w:rsid w:val="0039711D"/>
    <w:rsid w:val="003A104F"/>
    <w:rsid w:val="003A27F5"/>
    <w:rsid w:val="003A3E26"/>
    <w:rsid w:val="003A3E7D"/>
    <w:rsid w:val="003A4513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CAF"/>
    <w:rsid w:val="003B6F29"/>
    <w:rsid w:val="003C08CB"/>
    <w:rsid w:val="003C1407"/>
    <w:rsid w:val="003C1978"/>
    <w:rsid w:val="003C1E9E"/>
    <w:rsid w:val="003C2E2D"/>
    <w:rsid w:val="003C30C3"/>
    <w:rsid w:val="003C39E6"/>
    <w:rsid w:val="003C5BE1"/>
    <w:rsid w:val="003C752E"/>
    <w:rsid w:val="003D2573"/>
    <w:rsid w:val="003D2786"/>
    <w:rsid w:val="003D696D"/>
    <w:rsid w:val="003E06CC"/>
    <w:rsid w:val="003E115D"/>
    <w:rsid w:val="003E1CCE"/>
    <w:rsid w:val="003E1F44"/>
    <w:rsid w:val="003E20B8"/>
    <w:rsid w:val="003E211E"/>
    <w:rsid w:val="003E3A83"/>
    <w:rsid w:val="003E5019"/>
    <w:rsid w:val="003E5313"/>
    <w:rsid w:val="003E63EC"/>
    <w:rsid w:val="003E6B70"/>
    <w:rsid w:val="003E7A16"/>
    <w:rsid w:val="003E7FEC"/>
    <w:rsid w:val="003F0B45"/>
    <w:rsid w:val="003F0F18"/>
    <w:rsid w:val="003F2CF4"/>
    <w:rsid w:val="003F3A47"/>
    <w:rsid w:val="003F3D2A"/>
    <w:rsid w:val="003F4170"/>
    <w:rsid w:val="003F43CE"/>
    <w:rsid w:val="003F44BC"/>
    <w:rsid w:val="003F4FCF"/>
    <w:rsid w:val="003F646B"/>
    <w:rsid w:val="003F7555"/>
    <w:rsid w:val="00400F61"/>
    <w:rsid w:val="00403032"/>
    <w:rsid w:val="0040332D"/>
    <w:rsid w:val="004040EF"/>
    <w:rsid w:val="0040480B"/>
    <w:rsid w:val="004053CB"/>
    <w:rsid w:val="0041039A"/>
    <w:rsid w:val="00411421"/>
    <w:rsid w:val="00411791"/>
    <w:rsid w:val="00412E8F"/>
    <w:rsid w:val="00413400"/>
    <w:rsid w:val="004136A5"/>
    <w:rsid w:val="0041409F"/>
    <w:rsid w:val="00416E2E"/>
    <w:rsid w:val="00420003"/>
    <w:rsid w:val="00420120"/>
    <w:rsid w:val="00420B72"/>
    <w:rsid w:val="00420FC7"/>
    <w:rsid w:val="00422748"/>
    <w:rsid w:val="004237DC"/>
    <w:rsid w:val="004278B5"/>
    <w:rsid w:val="004300F4"/>
    <w:rsid w:val="004314CE"/>
    <w:rsid w:val="004346AD"/>
    <w:rsid w:val="004356EB"/>
    <w:rsid w:val="00435FAE"/>
    <w:rsid w:val="0043602D"/>
    <w:rsid w:val="0043675F"/>
    <w:rsid w:val="00436804"/>
    <w:rsid w:val="00436B92"/>
    <w:rsid w:val="00440AA8"/>
    <w:rsid w:val="00441D72"/>
    <w:rsid w:val="00447103"/>
    <w:rsid w:val="0044762D"/>
    <w:rsid w:val="00450E12"/>
    <w:rsid w:val="00451CF6"/>
    <w:rsid w:val="0045366D"/>
    <w:rsid w:val="004547B4"/>
    <w:rsid w:val="00455497"/>
    <w:rsid w:val="00457348"/>
    <w:rsid w:val="004601F1"/>
    <w:rsid w:val="004622AB"/>
    <w:rsid w:val="00462D8E"/>
    <w:rsid w:val="0046363A"/>
    <w:rsid w:val="00463820"/>
    <w:rsid w:val="00464E48"/>
    <w:rsid w:val="00466677"/>
    <w:rsid w:val="0046676C"/>
    <w:rsid w:val="00466E8E"/>
    <w:rsid w:val="00467866"/>
    <w:rsid w:val="00470A8F"/>
    <w:rsid w:val="004722EF"/>
    <w:rsid w:val="00473CB2"/>
    <w:rsid w:val="00473FEF"/>
    <w:rsid w:val="00475BE2"/>
    <w:rsid w:val="00476FB1"/>
    <w:rsid w:val="00477927"/>
    <w:rsid w:val="004821F6"/>
    <w:rsid w:val="004832FC"/>
    <w:rsid w:val="0048347D"/>
    <w:rsid w:val="00483F9A"/>
    <w:rsid w:val="004857A1"/>
    <w:rsid w:val="00486E75"/>
    <w:rsid w:val="00487A1C"/>
    <w:rsid w:val="00487E35"/>
    <w:rsid w:val="00490EDD"/>
    <w:rsid w:val="00491A2E"/>
    <w:rsid w:val="004933CE"/>
    <w:rsid w:val="004952AF"/>
    <w:rsid w:val="004957AB"/>
    <w:rsid w:val="00496E4C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18F3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F06FA"/>
    <w:rsid w:val="004F1A3D"/>
    <w:rsid w:val="004F38AE"/>
    <w:rsid w:val="004F3C7C"/>
    <w:rsid w:val="004F3E1C"/>
    <w:rsid w:val="004F6280"/>
    <w:rsid w:val="004F697C"/>
    <w:rsid w:val="004F6CED"/>
    <w:rsid w:val="004F7770"/>
    <w:rsid w:val="005016A8"/>
    <w:rsid w:val="00501B07"/>
    <w:rsid w:val="00501EA8"/>
    <w:rsid w:val="00503848"/>
    <w:rsid w:val="00503D14"/>
    <w:rsid w:val="00504B55"/>
    <w:rsid w:val="005056A6"/>
    <w:rsid w:val="0050614A"/>
    <w:rsid w:val="00506641"/>
    <w:rsid w:val="00507E2A"/>
    <w:rsid w:val="005135D9"/>
    <w:rsid w:val="005214A7"/>
    <w:rsid w:val="00522580"/>
    <w:rsid w:val="00523C28"/>
    <w:rsid w:val="0052474E"/>
    <w:rsid w:val="00526952"/>
    <w:rsid w:val="00526BBC"/>
    <w:rsid w:val="00530302"/>
    <w:rsid w:val="00530D24"/>
    <w:rsid w:val="0053194D"/>
    <w:rsid w:val="005333EB"/>
    <w:rsid w:val="00533708"/>
    <w:rsid w:val="00534AFA"/>
    <w:rsid w:val="005350A0"/>
    <w:rsid w:val="00536900"/>
    <w:rsid w:val="00536D4D"/>
    <w:rsid w:val="00537472"/>
    <w:rsid w:val="00543953"/>
    <w:rsid w:val="00543A76"/>
    <w:rsid w:val="00543FDE"/>
    <w:rsid w:val="0054568C"/>
    <w:rsid w:val="00545A3D"/>
    <w:rsid w:val="00546021"/>
    <w:rsid w:val="005476F7"/>
    <w:rsid w:val="00547873"/>
    <w:rsid w:val="0055520C"/>
    <w:rsid w:val="0055595D"/>
    <w:rsid w:val="00556CA3"/>
    <w:rsid w:val="00556DB2"/>
    <w:rsid w:val="005578B6"/>
    <w:rsid w:val="005605AE"/>
    <w:rsid w:val="005607FC"/>
    <w:rsid w:val="00562154"/>
    <w:rsid w:val="00562E3E"/>
    <w:rsid w:val="00563999"/>
    <w:rsid w:val="005706B5"/>
    <w:rsid w:val="00571B40"/>
    <w:rsid w:val="00573C39"/>
    <w:rsid w:val="0057476C"/>
    <w:rsid w:val="00574953"/>
    <w:rsid w:val="00574D11"/>
    <w:rsid w:val="0057502B"/>
    <w:rsid w:val="005750C8"/>
    <w:rsid w:val="00577A5F"/>
    <w:rsid w:val="00577A8B"/>
    <w:rsid w:val="00577CDF"/>
    <w:rsid w:val="00581446"/>
    <w:rsid w:val="00581962"/>
    <w:rsid w:val="00582185"/>
    <w:rsid w:val="00585E01"/>
    <w:rsid w:val="00586D12"/>
    <w:rsid w:val="005929D2"/>
    <w:rsid w:val="00592EA9"/>
    <w:rsid w:val="00594091"/>
    <w:rsid w:val="005942BC"/>
    <w:rsid w:val="00596A92"/>
    <w:rsid w:val="005A0AAD"/>
    <w:rsid w:val="005A1A80"/>
    <w:rsid w:val="005A1E6F"/>
    <w:rsid w:val="005A26CE"/>
    <w:rsid w:val="005A348F"/>
    <w:rsid w:val="005A53D7"/>
    <w:rsid w:val="005A751D"/>
    <w:rsid w:val="005B0189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23F8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9BD"/>
    <w:rsid w:val="005F2A85"/>
    <w:rsid w:val="005F5536"/>
    <w:rsid w:val="00600FA3"/>
    <w:rsid w:val="0060106F"/>
    <w:rsid w:val="006014A4"/>
    <w:rsid w:val="00602263"/>
    <w:rsid w:val="00602B73"/>
    <w:rsid w:val="00604FDC"/>
    <w:rsid w:val="00606353"/>
    <w:rsid w:val="006072A9"/>
    <w:rsid w:val="00607A81"/>
    <w:rsid w:val="00610C3F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6C2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4022C"/>
    <w:rsid w:val="006409C3"/>
    <w:rsid w:val="00640FAB"/>
    <w:rsid w:val="00641667"/>
    <w:rsid w:val="00641F46"/>
    <w:rsid w:val="00641FC7"/>
    <w:rsid w:val="006420EA"/>
    <w:rsid w:val="00643DEB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1FC6"/>
    <w:rsid w:val="00672951"/>
    <w:rsid w:val="00674A4C"/>
    <w:rsid w:val="006753AC"/>
    <w:rsid w:val="006765F5"/>
    <w:rsid w:val="00676C2A"/>
    <w:rsid w:val="00680302"/>
    <w:rsid w:val="00680585"/>
    <w:rsid w:val="00680B76"/>
    <w:rsid w:val="00681061"/>
    <w:rsid w:val="00683953"/>
    <w:rsid w:val="0068422F"/>
    <w:rsid w:val="00691C48"/>
    <w:rsid w:val="00691CA6"/>
    <w:rsid w:val="0069554C"/>
    <w:rsid w:val="00695D19"/>
    <w:rsid w:val="00697D2C"/>
    <w:rsid w:val="006A144A"/>
    <w:rsid w:val="006A22A1"/>
    <w:rsid w:val="006A25D7"/>
    <w:rsid w:val="006A39FD"/>
    <w:rsid w:val="006A458E"/>
    <w:rsid w:val="006A4FB6"/>
    <w:rsid w:val="006A7AB4"/>
    <w:rsid w:val="006B4883"/>
    <w:rsid w:val="006B58EE"/>
    <w:rsid w:val="006B5E98"/>
    <w:rsid w:val="006B6A79"/>
    <w:rsid w:val="006C08E0"/>
    <w:rsid w:val="006C1E0B"/>
    <w:rsid w:val="006C1E5A"/>
    <w:rsid w:val="006C425F"/>
    <w:rsid w:val="006C4329"/>
    <w:rsid w:val="006C559F"/>
    <w:rsid w:val="006C65AA"/>
    <w:rsid w:val="006C756C"/>
    <w:rsid w:val="006D0B05"/>
    <w:rsid w:val="006D46A5"/>
    <w:rsid w:val="006D622A"/>
    <w:rsid w:val="006E0824"/>
    <w:rsid w:val="006E17E3"/>
    <w:rsid w:val="006E2DF2"/>
    <w:rsid w:val="006E2F9F"/>
    <w:rsid w:val="006E70B8"/>
    <w:rsid w:val="006F206B"/>
    <w:rsid w:val="006F23AF"/>
    <w:rsid w:val="006F2A6C"/>
    <w:rsid w:val="006F3081"/>
    <w:rsid w:val="006F30BD"/>
    <w:rsid w:val="006F4046"/>
    <w:rsid w:val="006F4ABA"/>
    <w:rsid w:val="006F58F0"/>
    <w:rsid w:val="006F5AE9"/>
    <w:rsid w:val="006F6B63"/>
    <w:rsid w:val="006F735A"/>
    <w:rsid w:val="007026E5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2BF0"/>
    <w:rsid w:val="00713707"/>
    <w:rsid w:val="00714C88"/>
    <w:rsid w:val="00715346"/>
    <w:rsid w:val="007153FB"/>
    <w:rsid w:val="00715EF5"/>
    <w:rsid w:val="007163A7"/>
    <w:rsid w:val="00716916"/>
    <w:rsid w:val="00716F24"/>
    <w:rsid w:val="0072122A"/>
    <w:rsid w:val="007212D7"/>
    <w:rsid w:val="00722684"/>
    <w:rsid w:val="00723A5F"/>
    <w:rsid w:val="00723F1D"/>
    <w:rsid w:val="00725F76"/>
    <w:rsid w:val="0072774E"/>
    <w:rsid w:val="00727A1A"/>
    <w:rsid w:val="0073084B"/>
    <w:rsid w:val="007308D9"/>
    <w:rsid w:val="007317BB"/>
    <w:rsid w:val="00731863"/>
    <w:rsid w:val="00731ADC"/>
    <w:rsid w:val="00732359"/>
    <w:rsid w:val="0073326B"/>
    <w:rsid w:val="00733628"/>
    <w:rsid w:val="00733BDB"/>
    <w:rsid w:val="0073530A"/>
    <w:rsid w:val="007369BD"/>
    <w:rsid w:val="00737D63"/>
    <w:rsid w:val="00737E11"/>
    <w:rsid w:val="00737EF0"/>
    <w:rsid w:val="007411AC"/>
    <w:rsid w:val="00742A75"/>
    <w:rsid w:val="00742D5E"/>
    <w:rsid w:val="00743014"/>
    <w:rsid w:val="0074365E"/>
    <w:rsid w:val="007455B8"/>
    <w:rsid w:val="0074627D"/>
    <w:rsid w:val="0074648A"/>
    <w:rsid w:val="00747226"/>
    <w:rsid w:val="007474F4"/>
    <w:rsid w:val="00747690"/>
    <w:rsid w:val="007476D8"/>
    <w:rsid w:val="007511FB"/>
    <w:rsid w:val="007513EB"/>
    <w:rsid w:val="007518D8"/>
    <w:rsid w:val="00752B9C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735B"/>
    <w:rsid w:val="007673B1"/>
    <w:rsid w:val="00771F53"/>
    <w:rsid w:val="00772002"/>
    <w:rsid w:val="00774DDB"/>
    <w:rsid w:val="007750B2"/>
    <w:rsid w:val="00775422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649"/>
    <w:rsid w:val="007A2E34"/>
    <w:rsid w:val="007A40F2"/>
    <w:rsid w:val="007A4B89"/>
    <w:rsid w:val="007B0784"/>
    <w:rsid w:val="007B1662"/>
    <w:rsid w:val="007B1C95"/>
    <w:rsid w:val="007B1E9D"/>
    <w:rsid w:val="007B43DA"/>
    <w:rsid w:val="007B4F5D"/>
    <w:rsid w:val="007B570C"/>
    <w:rsid w:val="007B5F15"/>
    <w:rsid w:val="007B656E"/>
    <w:rsid w:val="007C0C8B"/>
    <w:rsid w:val="007C16D6"/>
    <w:rsid w:val="007C58EA"/>
    <w:rsid w:val="007D0F25"/>
    <w:rsid w:val="007D1776"/>
    <w:rsid w:val="007D1AD5"/>
    <w:rsid w:val="007D1DFD"/>
    <w:rsid w:val="007D2A02"/>
    <w:rsid w:val="007D2A46"/>
    <w:rsid w:val="007D2B68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4E26"/>
    <w:rsid w:val="007F5A96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E74"/>
    <w:rsid w:val="00811280"/>
    <w:rsid w:val="00811B8B"/>
    <w:rsid w:val="00811EA4"/>
    <w:rsid w:val="0081257B"/>
    <w:rsid w:val="00814B59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AC1"/>
    <w:rsid w:val="00832F4E"/>
    <w:rsid w:val="008330FA"/>
    <w:rsid w:val="008354A3"/>
    <w:rsid w:val="00837B3D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4D4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2A7A"/>
    <w:rsid w:val="008731B3"/>
    <w:rsid w:val="0087575D"/>
    <w:rsid w:val="008763C5"/>
    <w:rsid w:val="0087789B"/>
    <w:rsid w:val="00877F78"/>
    <w:rsid w:val="008815FE"/>
    <w:rsid w:val="00882911"/>
    <w:rsid w:val="00882FA8"/>
    <w:rsid w:val="00883CD8"/>
    <w:rsid w:val="00883E98"/>
    <w:rsid w:val="008845C4"/>
    <w:rsid w:val="00884AE4"/>
    <w:rsid w:val="00884B45"/>
    <w:rsid w:val="00887F79"/>
    <w:rsid w:val="00890300"/>
    <w:rsid w:val="00890E6E"/>
    <w:rsid w:val="0089106F"/>
    <w:rsid w:val="00892ED7"/>
    <w:rsid w:val="008938AC"/>
    <w:rsid w:val="00894601"/>
    <w:rsid w:val="00894B1A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A5770"/>
    <w:rsid w:val="008A5D8F"/>
    <w:rsid w:val="008A7C61"/>
    <w:rsid w:val="008B0E3E"/>
    <w:rsid w:val="008B17EE"/>
    <w:rsid w:val="008B1BC2"/>
    <w:rsid w:val="008B34F2"/>
    <w:rsid w:val="008B4D70"/>
    <w:rsid w:val="008B5835"/>
    <w:rsid w:val="008B6D57"/>
    <w:rsid w:val="008B769E"/>
    <w:rsid w:val="008B7B9B"/>
    <w:rsid w:val="008C0438"/>
    <w:rsid w:val="008C09F3"/>
    <w:rsid w:val="008C2E4D"/>
    <w:rsid w:val="008C30F4"/>
    <w:rsid w:val="008C5037"/>
    <w:rsid w:val="008C7F85"/>
    <w:rsid w:val="008D2C22"/>
    <w:rsid w:val="008D76B5"/>
    <w:rsid w:val="008E0285"/>
    <w:rsid w:val="008E322E"/>
    <w:rsid w:val="008E6235"/>
    <w:rsid w:val="008E68BA"/>
    <w:rsid w:val="008E72B4"/>
    <w:rsid w:val="008F1621"/>
    <w:rsid w:val="008F2081"/>
    <w:rsid w:val="008F42A7"/>
    <w:rsid w:val="008F43FF"/>
    <w:rsid w:val="008F7FF9"/>
    <w:rsid w:val="00900AEF"/>
    <w:rsid w:val="00901DDE"/>
    <w:rsid w:val="00902B2B"/>
    <w:rsid w:val="00903192"/>
    <w:rsid w:val="00903F93"/>
    <w:rsid w:val="009058A8"/>
    <w:rsid w:val="00907A51"/>
    <w:rsid w:val="00907F52"/>
    <w:rsid w:val="00912A6C"/>
    <w:rsid w:val="00914937"/>
    <w:rsid w:val="0091628A"/>
    <w:rsid w:val="009171BC"/>
    <w:rsid w:val="00920420"/>
    <w:rsid w:val="0092083F"/>
    <w:rsid w:val="0092152A"/>
    <w:rsid w:val="009227DD"/>
    <w:rsid w:val="00923F55"/>
    <w:rsid w:val="0092482D"/>
    <w:rsid w:val="00925318"/>
    <w:rsid w:val="00925EA4"/>
    <w:rsid w:val="0092788B"/>
    <w:rsid w:val="009301F6"/>
    <w:rsid w:val="00931412"/>
    <w:rsid w:val="009319E8"/>
    <w:rsid w:val="00934483"/>
    <w:rsid w:val="009356A5"/>
    <w:rsid w:val="00937764"/>
    <w:rsid w:val="009379C2"/>
    <w:rsid w:val="00940D2A"/>
    <w:rsid w:val="00941295"/>
    <w:rsid w:val="00941CE0"/>
    <w:rsid w:val="00943F7A"/>
    <w:rsid w:val="00947A35"/>
    <w:rsid w:val="00950A31"/>
    <w:rsid w:val="00951F14"/>
    <w:rsid w:val="009540D2"/>
    <w:rsid w:val="009574FE"/>
    <w:rsid w:val="0096172F"/>
    <w:rsid w:val="00961C19"/>
    <w:rsid w:val="00963BC9"/>
    <w:rsid w:val="009642C5"/>
    <w:rsid w:val="00964E90"/>
    <w:rsid w:val="00965762"/>
    <w:rsid w:val="00965B42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7DD6"/>
    <w:rsid w:val="009809E9"/>
    <w:rsid w:val="00980F37"/>
    <w:rsid w:val="00982BE1"/>
    <w:rsid w:val="00983660"/>
    <w:rsid w:val="00984F4D"/>
    <w:rsid w:val="00985399"/>
    <w:rsid w:val="00986B3A"/>
    <w:rsid w:val="0098700B"/>
    <w:rsid w:val="00987F76"/>
    <w:rsid w:val="0099118D"/>
    <w:rsid w:val="00991782"/>
    <w:rsid w:val="00993624"/>
    <w:rsid w:val="009951C6"/>
    <w:rsid w:val="0099535E"/>
    <w:rsid w:val="0099614E"/>
    <w:rsid w:val="009964E5"/>
    <w:rsid w:val="00997EF2"/>
    <w:rsid w:val="009A00CC"/>
    <w:rsid w:val="009A0D55"/>
    <w:rsid w:val="009A2185"/>
    <w:rsid w:val="009A50FD"/>
    <w:rsid w:val="009A65E8"/>
    <w:rsid w:val="009A6947"/>
    <w:rsid w:val="009A6B73"/>
    <w:rsid w:val="009A72CE"/>
    <w:rsid w:val="009A7644"/>
    <w:rsid w:val="009B014A"/>
    <w:rsid w:val="009B096A"/>
    <w:rsid w:val="009B2AEB"/>
    <w:rsid w:val="009B2E12"/>
    <w:rsid w:val="009B499C"/>
    <w:rsid w:val="009B68E5"/>
    <w:rsid w:val="009B7234"/>
    <w:rsid w:val="009B7760"/>
    <w:rsid w:val="009C1848"/>
    <w:rsid w:val="009C1BE8"/>
    <w:rsid w:val="009C3747"/>
    <w:rsid w:val="009C3DB8"/>
    <w:rsid w:val="009C4F82"/>
    <w:rsid w:val="009C6EF4"/>
    <w:rsid w:val="009C730E"/>
    <w:rsid w:val="009D0212"/>
    <w:rsid w:val="009D0D2A"/>
    <w:rsid w:val="009D19D5"/>
    <w:rsid w:val="009D2C7C"/>
    <w:rsid w:val="009D4127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27AF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2301"/>
    <w:rsid w:val="00A127B7"/>
    <w:rsid w:val="00A13D67"/>
    <w:rsid w:val="00A142D6"/>
    <w:rsid w:val="00A20093"/>
    <w:rsid w:val="00A207D3"/>
    <w:rsid w:val="00A20DAD"/>
    <w:rsid w:val="00A22743"/>
    <w:rsid w:val="00A22BAD"/>
    <w:rsid w:val="00A23326"/>
    <w:rsid w:val="00A233F0"/>
    <w:rsid w:val="00A24A27"/>
    <w:rsid w:val="00A2508C"/>
    <w:rsid w:val="00A25571"/>
    <w:rsid w:val="00A27105"/>
    <w:rsid w:val="00A30296"/>
    <w:rsid w:val="00A307EC"/>
    <w:rsid w:val="00A32195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4383"/>
    <w:rsid w:val="00A54EB4"/>
    <w:rsid w:val="00A5523D"/>
    <w:rsid w:val="00A55F0C"/>
    <w:rsid w:val="00A57961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E5D"/>
    <w:rsid w:val="00A81AF3"/>
    <w:rsid w:val="00A82F82"/>
    <w:rsid w:val="00A83E06"/>
    <w:rsid w:val="00A86CB6"/>
    <w:rsid w:val="00A87702"/>
    <w:rsid w:val="00A90A3F"/>
    <w:rsid w:val="00A91900"/>
    <w:rsid w:val="00A92AB8"/>
    <w:rsid w:val="00A93FAC"/>
    <w:rsid w:val="00A94B8E"/>
    <w:rsid w:val="00A965B7"/>
    <w:rsid w:val="00A97E4A"/>
    <w:rsid w:val="00AA0054"/>
    <w:rsid w:val="00AA16B2"/>
    <w:rsid w:val="00AA1C68"/>
    <w:rsid w:val="00AA280A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B93"/>
    <w:rsid w:val="00AB2442"/>
    <w:rsid w:val="00AB3B4E"/>
    <w:rsid w:val="00AB3DED"/>
    <w:rsid w:val="00AB4692"/>
    <w:rsid w:val="00AB4E49"/>
    <w:rsid w:val="00AC0FE4"/>
    <w:rsid w:val="00AC248F"/>
    <w:rsid w:val="00AC2589"/>
    <w:rsid w:val="00AC263C"/>
    <w:rsid w:val="00AC2F29"/>
    <w:rsid w:val="00AC33AE"/>
    <w:rsid w:val="00AC3B01"/>
    <w:rsid w:val="00AC3F87"/>
    <w:rsid w:val="00AC40C5"/>
    <w:rsid w:val="00AC4746"/>
    <w:rsid w:val="00AC4D30"/>
    <w:rsid w:val="00AC7F0E"/>
    <w:rsid w:val="00AD037F"/>
    <w:rsid w:val="00AD0444"/>
    <w:rsid w:val="00AD0914"/>
    <w:rsid w:val="00AD1C1B"/>
    <w:rsid w:val="00AD1EE1"/>
    <w:rsid w:val="00AD3047"/>
    <w:rsid w:val="00AD3733"/>
    <w:rsid w:val="00AD442D"/>
    <w:rsid w:val="00AD482A"/>
    <w:rsid w:val="00AD48F7"/>
    <w:rsid w:val="00AD6D29"/>
    <w:rsid w:val="00AD7A12"/>
    <w:rsid w:val="00AD7D83"/>
    <w:rsid w:val="00AE38D9"/>
    <w:rsid w:val="00AE5AB6"/>
    <w:rsid w:val="00AE6172"/>
    <w:rsid w:val="00AE6F7F"/>
    <w:rsid w:val="00AF18DD"/>
    <w:rsid w:val="00AF2E9B"/>
    <w:rsid w:val="00AF63C5"/>
    <w:rsid w:val="00AF79D0"/>
    <w:rsid w:val="00B0131B"/>
    <w:rsid w:val="00B019CA"/>
    <w:rsid w:val="00B0343B"/>
    <w:rsid w:val="00B039AF"/>
    <w:rsid w:val="00B039DB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A4B"/>
    <w:rsid w:val="00B13EB0"/>
    <w:rsid w:val="00B201C9"/>
    <w:rsid w:val="00B2023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5829"/>
    <w:rsid w:val="00B3672F"/>
    <w:rsid w:val="00B37A3E"/>
    <w:rsid w:val="00B37F13"/>
    <w:rsid w:val="00B40687"/>
    <w:rsid w:val="00B40D7A"/>
    <w:rsid w:val="00B41560"/>
    <w:rsid w:val="00B42080"/>
    <w:rsid w:val="00B4225D"/>
    <w:rsid w:val="00B434B0"/>
    <w:rsid w:val="00B476CD"/>
    <w:rsid w:val="00B51FE4"/>
    <w:rsid w:val="00B520A4"/>
    <w:rsid w:val="00B52D8B"/>
    <w:rsid w:val="00B53096"/>
    <w:rsid w:val="00B546C4"/>
    <w:rsid w:val="00B553A4"/>
    <w:rsid w:val="00B55F9B"/>
    <w:rsid w:val="00B56EBF"/>
    <w:rsid w:val="00B602CD"/>
    <w:rsid w:val="00B60EC4"/>
    <w:rsid w:val="00B617D6"/>
    <w:rsid w:val="00B62F16"/>
    <w:rsid w:val="00B6476C"/>
    <w:rsid w:val="00B66DA1"/>
    <w:rsid w:val="00B6735C"/>
    <w:rsid w:val="00B67F53"/>
    <w:rsid w:val="00B709CE"/>
    <w:rsid w:val="00B72ACC"/>
    <w:rsid w:val="00B736C2"/>
    <w:rsid w:val="00B7395C"/>
    <w:rsid w:val="00B7546D"/>
    <w:rsid w:val="00B75A84"/>
    <w:rsid w:val="00B7797D"/>
    <w:rsid w:val="00B81DEF"/>
    <w:rsid w:val="00B82F1B"/>
    <w:rsid w:val="00B83916"/>
    <w:rsid w:val="00B83DFF"/>
    <w:rsid w:val="00B8503A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2FFA"/>
    <w:rsid w:val="00BA33D5"/>
    <w:rsid w:val="00BA42C0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3A14"/>
    <w:rsid w:val="00BB7A7C"/>
    <w:rsid w:val="00BC0B94"/>
    <w:rsid w:val="00BC128B"/>
    <w:rsid w:val="00BC19DC"/>
    <w:rsid w:val="00BC365E"/>
    <w:rsid w:val="00BC50B6"/>
    <w:rsid w:val="00BC5C02"/>
    <w:rsid w:val="00BC7C8F"/>
    <w:rsid w:val="00BD0135"/>
    <w:rsid w:val="00BD0B27"/>
    <w:rsid w:val="00BD1349"/>
    <w:rsid w:val="00BD2385"/>
    <w:rsid w:val="00BD38BD"/>
    <w:rsid w:val="00BE05AF"/>
    <w:rsid w:val="00BE174A"/>
    <w:rsid w:val="00BE194F"/>
    <w:rsid w:val="00BE1DA9"/>
    <w:rsid w:val="00BE2AD0"/>
    <w:rsid w:val="00BE3B30"/>
    <w:rsid w:val="00BE582B"/>
    <w:rsid w:val="00BE5A13"/>
    <w:rsid w:val="00BE6A13"/>
    <w:rsid w:val="00BF046A"/>
    <w:rsid w:val="00BF17B9"/>
    <w:rsid w:val="00BF1B54"/>
    <w:rsid w:val="00BF1C93"/>
    <w:rsid w:val="00BF2CEA"/>
    <w:rsid w:val="00BF4180"/>
    <w:rsid w:val="00BF6169"/>
    <w:rsid w:val="00BF64F4"/>
    <w:rsid w:val="00BF6D0B"/>
    <w:rsid w:val="00BF73B0"/>
    <w:rsid w:val="00C010B6"/>
    <w:rsid w:val="00C01CD5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D66"/>
    <w:rsid w:val="00C14F84"/>
    <w:rsid w:val="00C1569C"/>
    <w:rsid w:val="00C159AF"/>
    <w:rsid w:val="00C165A1"/>
    <w:rsid w:val="00C1668F"/>
    <w:rsid w:val="00C1742D"/>
    <w:rsid w:val="00C20B50"/>
    <w:rsid w:val="00C20F4E"/>
    <w:rsid w:val="00C23CF1"/>
    <w:rsid w:val="00C243D2"/>
    <w:rsid w:val="00C24D2E"/>
    <w:rsid w:val="00C2595D"/>
    <w:rsid w:val="00C25FEA"/>
    <w:rsid w:val="00C264E9"/>
    <w:rsid w:val="00C266F5"/>
    <w:rsid w:val="00C26A17"/>
    <w:rsid w:val="00C26C94"/>
    <w:rsid w:val="00C315D5"/>
    <w:rsid w:val="00C32D87"/>
    <w:rsid w:val="00C330D6"/>
    <w:rsid w:val="00C33D12"/>
    <w:rsid w:val="00C36EDB"/>
    <w:rsid w:val="00C40614"/>
    <w:rsid w:val="00C41742"/>
    <w:rsid w:val="00C41B58"/>
    <w:rsid w:val="00C445BE"/>
    <w:rsid w:val="00C44E38"/>
    <w:rsid w:val="00C460DE"/>
    <w:rsid w:val="00C46510"/>
    <w:rsid w:val="00C50046"/>
    <w:rsid w:val="00C50344"/>
    <w:rsid w:val="00C5274C"/>
    <w:rsid w:val="00C5363D"/>
    <w:rsid w:val="00C54293"/>
    <w:rsid w:val="00C57360"/>
    <w:rsid w:val="00C57AA7"/>
    <w:rsid w:val="00C57E7D"/>
    <w:rsid w:val="00C602AF"/>
    <w:rsid w:val="00C63397"/>
    <w:rsid w:val="00C66139"/>
    <w:rsid w:val="00C67061"/>
    <w:rsid w:val="00C672C6"/>
    <w:rsid w:val="00C71844"/>
    <w:rsid w:val="00C72048"/>
    <w:rsid w:val="00C72410"/>
    <w:rsid w:val="00C72E0B"/>
    <w:rsid w:val="00C7376F"/>
    <w:rsid w:val="00C75C41"/>
    <w:rsid w:val="00C82BCB"/>
    <w:rsid w:val="00C82FB3"/>
    <w:rsid w:val="00C84622"/>
    <w:rsid w:val="00C84841"/>
    <w:rsid w:val="00C85E9D"/>
    <w:rsid w:val="00C87587"/>
    <w:rsid w:val="00C9043E"/>
    <w:rsid w:val="00C919E6"/>
    <w:rsid w:val="00C91D8E"/>
    <w:rsid w:val="00C92BC4"/>
    <w:rsid w:val="00C95961"/>
    <w:rsid w:val="00CA146F"/>
    <w:rsid w:val="00CA29F8"/>
    <w:rsid w:val="00CA332F"/>
    <w:rsid w:val="00CA563B"/>
    <w:rsid w:val="00CA5672"/>
    <w:rsid w:val="00CA57F5"/>
    <w:rsid w:val="00CA5B38"/>
    <w:rsid w:val="00CA64E4"/>
    <w:rsid w:val="00CB00A4"/>
    <w:rsid w:val="00CB043F"/>
    <w:rsid w:val="00CB12B5"/>
    <w:rsid w:val="00CB32ED"/>
    <w:rsid w:val="00CB472C"/>
    <w:rsid w:val="00CB630D"/>
    <w:rsid w:val="00CB76A4"/>
    <w:rsid w:val="00CC0FB5"/>
    <w:rsid w:val="00CC2462"/>
    <w:rsid w:val="00CC5335"/>
    <w:rsid w:val="00CC74FD"/>
    <w:rsid w:val="00CC7F17"/>
    <w:rsid w:val="00CD1F3E"/>
    <w:rsid w:val="00CD2FE7"/>
    <w:rsid w:val="00CD510E"/>
    <w:rsid w:val="00CD5637"/>
    <w:rsid w:val="00CD5FCA"/>
    <w:rsid w:val="00CD7055"/>
    <w:rsid w:val="00CD7D9E"/>
    <w:rsid w:val="00CE03A8"/>
    <w:rsid w:val="00CE2C5C"/>
    <w:rsid w:val="00CE31C9"/>
    <w:rsid w:val="00CE4471"/>
    <w:rsid w:val="00CE4BA5"/>
    <w:rsid w:val="00CE4D13"/>
    <w:rsid w:val="00CE5DF7"/>
    <w:rsid w:val="00CE6172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2A8F"/>
    <w:rsid w:val="00D13439"/>
    <w:rsid w:val="00D14A84"/>
    <w:rsid w:val="00D14B03"/>
    <w:rsid w:val="00D153C5"/>
    <w:rsid w:val="00D157DD"/>
    <w:rsid w:val="00D173F3"/>
    <w:rsid w:val="00D206A6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D89"/>
    <w:rsid w:val="00D34627"/>
    <w:rsid w:val="00D3574A"/>
    <w:rsid w:val="00D36AE0"/>
    <w:rsid w:val="00D372D9"/>
    <w:rsid w:val="00D37BC8"/>
    <w:rsid w:val="00D40CEF"/>
    <w:rsid w:val="00D41398"/>
    <w:rsid w:val="00D41603"/>
    <w:rsid w:val="00D416D7"/>
    <w:rsid w:val="00D43650"/>
    <w:rsid w:val="00D43BD0"/>
    <w:rsid w:val="00D44112"/>
    <w:rsid w:val="00D44FDB"/>
    <w:rsid w:val="00D46064"/>
    <w:rsid w:val="00D47F54"/>
    <w:rsid w:val="00D507E6"/>
    <w:rsid w:val="00D517CB"/>
    <w:rsid w:val="00D546F0"/>
    <w:rsid w:val="00D54DA0"/>
    <w:rsid w:val="00D5597A"/>
    <w:rsid w:val="00D55A0F"/>
    <w:rsid w:val="00D56881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72F"/>
    <w:rsid w:val="00D67D46"/>
    <w:rsid w:val="00D705F1"/>
    <w:rsid w:val="00D711C3"/>
    <w:rsid w:val="00D725E5"/>
    <w:rsid w:val="00D72DB1"/>
    <w:rsid w:val="00D7434C"/>
    <w:rsid w:val="00D747A4"/>
    <w:rsid w:val="00D748B1"/>
    <w:rsid w:val="00D7687D"/>
    <w:rsid w:val="00D76A65"/>
    <w:rsid w:val="00D76ED1"/>
    <w:rsid w:val="00D831FC"/>
    <w:rsid w:val="00D84170"/>
    <w:rsid w:val="00D844BA"/>
    <w:rsid w:val="00D84AC2"/>
    <w:rsid w:val="00D84ACF"/>
    <w:rsid w:val="00D84D0F"/>
    <w:rsid w:val="00D8581C"/>
    <w:rsid w:val="00D8584C"/>
    <w:rsid w:val="00D85B3A"/>
    <w:rsid w:val="00D8766C"/>
    <w:rsid w:val="00D87A93"/>
    <w:rsid w:val="00D87F8D"/>
    <w:rsid w:val="00D9006B"/>
    <w:rsid w:val="00D90198"/>
    <w:rsid w:val="00D916B4"/>
    <w:rsid w:val="00D9171F"/>
    <w:rsid w:val="00D919AA"/>
    <w:rsid w:val="00D91CEE"/>
    <w:rsid w:val="00D924C0"/>
    <w:rsid w:val="00D93007"/>
    <w:rsid w:val="00D9376B"/>
    <w:rsid w:val="00D94261"/>
    <w:rsid w:val="00D94299"/>
    <w:rsid w:val="00D94588"/>
    <w:rsid w:val="00D946AB"/>
    <w:rsid w:val="00DA23CF"/>
    <w:rsid w:val="00DA37A8"/>
    <w:rsid w:val="00DA3CE9"/>
    <w:rsid w:val="00DA5283"/>
    <w:rsid w:val="00DA58B2"/>
    <w:rsid w:val="00DA58E1"/>
    <w:rsid w:val="00DA649B"/>
    <w:rsid w:val="00DA7B74"/>
    <w:rsid w:val="00DB2748"/>
    <w:rsid w:val="00DB53C2"/>
    <w:rsid w:val="00DB7765"/>
    <w:rsid w:val="00DB7EAB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B11"/>
    <w:rsid w:val="00DD7BE0"/>
    <w:rsid w:val="00DD7EA6"/>
    <w:rsid w:val="00DE26CF"/>
    <w:rsid w:val="00DE2D12"/>
    <w:rsid w:val="00DE3E92"/>
    <w:rsid w:val="00DE428D"/>
    <w:rsid w:val="00DE58FA"/>
    <w:rsid w:val="00DE6573"/>
    <w:rsid w:val="00DE6816"/>
    <w:rsid w:val="00DF05B5"/>
    <w:rsid w:val="00DF0619"/>
    <w:rsid w:val="00DF1B19"/>
    <w:rsid w:val="00DF21D0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5B52"/>
    <w:rsid w:val="00E165B0"/>
    <w:rsid w:val="00E17315"/>
    <w:rsid w:val="00E2140E"/>
    <w:rsid w:val="00E219D5"/>
    <w:rsid w:val="00E2309E"/>
    <w:rsid w:val="00E2347D"/>
    <w:rsid w:val="00E239D6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6DEE"/>
    <w:rsid w:val="00E37736"/>
    <w:rsid w:val="00E40671"/>
    <w:rsid w:val="00E418C3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867"/>
    <w:rsid w:val="00E53D67"/>
    <w:rsid w:val="00E53FDB"/>
    <w:rsid w:val="00E54273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4316"/>
    <w:rsid w:val="00E7444B"/>
    <w:rsid w:val="00E75636"/>
    <w:rsid w:val="00E75EA5"/>
    <w:rsid w:val="00E76BDE"/>
    <w:rsid w:val="00E8074C"/>
    <w:rsid w:val="00E8157D"/>
    <w:rsid w:val="00E825B6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4614"/>
    <w:rsid w:val="00E95C32"/>
    <w:rsid w:val="00E97254"/>
    <w:rsid w:val="00E9743A"/>
    <w:rsid w:val="00E974D5"/>
    <w:rsid w:val="00E976B1"/>
    <w:rsid w:val="00EA0975"/>
    <w:rsid w:val="00EA0AF8"/>
    <w:rsid w:val="00EA22C1"/>
    <w:rsid w:val="00EA31D3"/>
    <w:rsid w:val="00EA321F"/>
    <w:rsid w:val="00EA3B42"/>
    <w:rsid w:val="00EA3C8B"/>
    <w:rsid w:val="00EA3D0C"/>
    <w:rsid w:val="00EA585B"/>
    <w:rsid w:val="00EA6654"/>
    <w:rsid w:val="00EA6ACA"/>
    <w:rsid w:val="00EA73FF"/>
    <w:rsid w:val="00EB0536"/>
    <w:rsid w:val="00EB12DC"/>
    <w:rsid w:val="00EB1AA0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D23AD"/>
    <w:rsid w:val="00ED330C"/>
    <w:rsid w:val="00ED5A32"/>
    <w:rsid w:val="00ED6254"/>
    <w:rsid w:val="00ED68EE"/>
    <w:rsid w:val="00ED6C19"/>
    <w:rsid w:val="00ED6DFC"/>
    <w:rsid w:val="00EE2196"/>
    <w:rsid w:val="00EE2404"/>
    <w:rsid w:val="00EE2DF2"/>
    <w:rsid w:val="00EE51F2"/>
    <w:rsid w:val="00EE67B0"/>
    <w:rsid w:val="00EE73CE"/>
    <w:rsid w:val="00EE7C55"/>
    <w:rsid w:val="00EE7FF6"/>
    <w:rsid w:val="00EF0B3B"/>
    <w:rsid w:val="00EF6554"/>
    <w:rsid w:val="00EF67DA"/>
    <w:rsid w:val="00EF7604"/>
    <w:rsid w:val="00F03FF8"/>
    <w:rsid w:val="00F04521"/>
    <w:rsid w:val="00F04810"/>
    <w:rsid w:val="00F04A3F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2496B"/>
    <w:rsid w:val="00F26AA8"/>
    <w:rsid w:val="00F30A7E"/>
    <w:rsid w:val="00F31BAA"/>
    <w:rsid w:val="00F320DF"/>
    <w:rsid w:val="00F33F84"/>
    <w:rsid w:val="00F3414D"/>
    <w:rsid w:val="00F34D8C"/>
    <w:rsid w:val="00F35791"/>
    <w:rsid w:val="00F36970"/>
    <w:rsid w:val="00F37818"/>
    <w:rsid w:val="00F4079D"/>
    <w:rsid w:val="00F41950"/>
    <w:rsid w:val="00F41C79"/>
    <w:rsid w:val="00F42053"/>
    <w:rsid w:val="00F421E5"/>
    <w:rsid w:val="00F43E0A"/>
    <w:rsid w:val="00F448F4"/>
    <w:rsid w:val="00F45242"/>
    <w:rsid w:val="00F45C23"/>
    <w:rsid w:val="00F45FC0"/>
    <w:rsid w:val="00F46D70"/>
    <w:rsid w:val="00F47143"/>
    <w:rsid w:val="00F50371"/>
    <w:rsid w:val="00F5170C"/>
    <w:rsid w:val="00F53A66"/>
    <w:rsid w:val="00F53ACE"/>
    <w:rsid w:val="00F54CD2"/>
    <w:rsid w:val="00F55CCB"/>
    <w:rsid w:val="00F56732"/>
    <w:rsid w:val="00F60D1E"/>
    <w:rsid w:val="00F60D3E"/>
    <w:rsid w:val="00F62169"/>
    <w:rsid w:val="00F64E13"/>
    <w:rsid w:val="00F65914"/>
    <w:rsid w:val="00F66D08"/>
    <w:rsid w:val="00F70B27"/>
    <w:rsid w:val="00F719DD"/>
    <w:rsid w:val="00F7304E"/>
    <w:rsid w:val="00F73117"/>
    <w:rsid w:val="00F73215"/>
    <w:rsid w:val="00F738F5"/>
    <w:rsid w:val="00F739A7"/>
    <w:rsid w:val="00F73F7D"/>
    <w:rsid w:val="00F740C1"/>
    <w:rsid w:val="00F749B0"/>
    <w:rsid w:val="00F75204"/>
    <w:rsid w:val="00F7529E"/>
    <w:rsid w:val="00F75C29"/>
    <w:rsid w:val="00F76F0E"/>
    <w:rsid w:val="00F77175"/>
    <w:rsid w:val="00F8338E"/>
    <w:rsid w:val="00F85AF1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5CD5"/>
    <w:rsid w:val="00FA7295"/>
    <w:rsid w:val="00FB1848"/>
    <w:rsid w:val="00FB3A49"/>
    <w:rsid w:val="00FB4062"/>
    <w:rsid w:val="00FB494A"/>
    <w:rsid w:val="00FB5073"/>
    <w:rsid w:val="00FB5D83"/>
    <w:rsid w:val="00FC188E"/>
    <w:rsid w:val="00FC2E70"/>
    <w:rsid w:val="00FC3250"/>
    <w:rsid w:val="00FC3AAC"/>
    <w:rsid w:val="00FC41DA"/>
    <w:rsid w:val="00FC5DD0"/>
    <w:rsid w:val="00FC5E37"/>
    <w:rsid w:val="00FC6F57"/>
    <w:rsid w:val="00FC7574"/>
    <w:rsid w:val="00FC77D7"/>
    <w:rsid w:val="00FC7B31"/>
    <w:rsid w:val="00FC7B61"/>
    <w:rsid w:val="00FD0ED5"/>
    <w:rsid w:val="00FD15DD"/>
    <w:rsid w:val="00FD2AC1"/>
    <w:rsid w:val="00FD3373"/>
    <w:rsid w:val="00FD450C"/>
    <w:rsid w:val="00FD529E"/>
    <w:rsid w:val="00FD6CD0"/>
    <w:rsid w:val="00FD733D"/>
    <w:rsid w:val="00FD73EA"/>
    <w:rsid w:val="00FD7A39"/>
    <w:rsid w:val="00FE5E39"/>
    <w:rsid w:val="00FE71DC"/>
    <w:rsid w:val="00FE74C3"/>
    <w:rsid w:val="00FE74CD"/>
    <w:rsid w:val="00FF08F9"/>
    <w:rsid w:val="00FF0D35"/>
    <w:rsid w:val="00FF3420"/>
    <w:rsid w:val="00FF4540"/>
    <w:rsid w:val="00FF580D"/>
    <w:rsid w:val="00FF682E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 w:qFormat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05587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4">
    <w:name w:val="heading 4"/>
    <w:aliases w:val="ALT+4"/>
    <w:basedOn w:val="a2"/>
    <w:next w:val="5"/>
    <w:link w:val="41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5">
    <w:name w:val="heading 5"/>
    <w:aliases w:val="ALT+5"/>
    <w:basedOn w:val="a2"/>
    <w:next w:val="BlockLabel"/>
    <w:link w:val="52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6">
    <w:name w:val="heading 6"/>
    <w:basedOn w:val="a2"/>
    <w:next w:val="a2"/>
    <w:link w:val="60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link w:val="70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link w:val="8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link w:val="91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link w:val="FigureDescription0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numbering" w:styleId="111111">
    <w:name w:val="Outline List 2"/>
    <w:basedOn w:val="a5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link w:val="aa"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b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a2"/>
    <w:next w:val="a2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a2"/>
    <w:next w:val="a2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3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1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1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1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2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c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d">
    <w:name w:val="Document Map"/>
    <w:basedOn w:val="a2"/>
    <w:link w:val="ae"/>
    <w:semiHidden/>
    <w:rsid w:val="009D0E48"/>
    <w:pPr>
      <w:shd w:val="clear" w:color="auto" w:fill="000080"/>
    </w:pPr>
  </w:style>
  <w:style w:type="paragraph" w:styleId="af">
    <w:name w:val="footer"/>
    <w:basedOn w:val="HeadingLeft"/>
    <w:link w:val="af0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1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numbering" w:styleId="1111110">
    <w:name w:val="Outline List 1"/>
    <w:basedOn w:val="a5"/>
    <w:semiHidden/>
    <w:rsid w:val="009D0E48"/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2">
    <w:name w:val="macro"/>
    <w:link w:val="af3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4">
    <w:name w:val="footnote text"/>
    <w:basedOn w:val="a2"/>
    <w:link w:val="af5"/>
    <w:uiPriority w:val="99"/>
    <w:rsid w:val="009D0E48"/>
    <w:rPr>
      <w:sz w:val="18"/>
      <w:szCs w:val="18"/>
    </w:rPr>
  </w:style>
  <w:style w:type="character" w:styleId="af6">
    <w:name w:val="footnote reference"/>
    <w:basedOn w:val="a3"/>
    <w:semiHidden/>
    <w:rsid w:val="009D0E48"/>
    <w:rPr>
      <w:vertAlign w:val="superscript"/>
    </w:rPr>
  </w:style>
  <w:style w:type="paragraph" w:styleId="af7">
    <w:name w:val="Balloon Text"/>
    <w:basedOn w:val="a2"/>
    <w:link w:val="af8"/>
    <w:semiHidden/>
    <w:rsid w:val="009D0E48"/>
    <w:rPr>
      <w:sz w:val="18"/>
      <w:szCs w:val="18"/>
    </w:rPr>
  </w:style>
  <w:style w:type="paragraph" w:styleId="af9">
    <w:name w:val="annotation text"/>
    <w:basedOn w:val="a2"/>
    <w:link w:val="afa"/>
    <w:qFormat/>
    <w:rsid w:val="009D0E48"/>
  </w:style>
  <w:style w:type="character" w:styleId="afb">
    <w:name w:val="annotation reference"/>
    <w:basedOn w:val="a3"/>
    <w:qFormat/>
    <w:rsid w:val="009D0E48"/>
    <w:rPr>
      <w:sz w:val="21"/>
      <w:szCs w:val="21"/>
    </w:rPr>
  </w:style>
  <w:style w:type="paragraph" w:styleId="afc">
    <w:name w:val="annotation subject"/>
    <w:basedOn w:val="af9"/>
    <w:next w:val="af9"/>
    <w:link w:val="afd"/>
    <w:semiHidden/>
    <w:rsid w:val="009D0E48"/>
    <w:rPr>
      <w:b/>
      <w:bCs/>
    </w:rPr>
  </w:style>
  <w:style w:type="paragraph" w:styleId="42">
    <w:name w:val="index 4"/>
    <w:basedOn w:val="a2"/>
    <w:next w:val="a2"/>
    <w:autoRedefine/>
    <w:semiHidden/>
    <w:rsid w:val="009D0E48"/>
    <w:pPr>
      <w:ind w:left="1260"/>
    </w:pPr>
  </w:style>
  <w:style w:type="paragraph" w:styleId="afe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f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f0">
    <w:name w:val="endnote text"/>
    <w:basedOn w:val="a2"/>
    <w:link w:val="aff1"/>
    <w:semiHidden/>
    <w:rsid w:val="009D0E48"/>
  </w:style>
  <w:style w:type="character" w:styleId="aff2">
    <w:name w:val="endnote reference"/>
    <w:basedOn w:val="a3"/>
    <w:semiHidden/>
    <w:rsid w:val="009D0E48"/>
    <w:rPr>
      <w:vertAlign w:val="superscript"/>
    </w:rPr>
  </w:style>
  <w:style w:type="paragraph" w:styleId="aff3">
    <w:name w:val="table of authorities"/>
    <w:basedOn w:val="a2"/>
    <w:next w:val="a2"/>
    <w:semiHidden/>
    <w:rsid w:val="009D0E48"/>
    <w:pPr>
      <w:ind w:left="420"/>
    </w:pPr>
  </w:style>
  <w:style w:type="paragraph" w:styleId="aff4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uiPriority w:val="99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link w:val="HTML3"/>
    <w:semiHidden/>
    <w:rsid w:val="009D0E48"/>
    <w:rPr>
      <w:i/>
      <w:iCs/>
    </w:rPr>
  </w:style>
  <w:style w:type="character" w:styleId="HTML4">
    <w:name w:val="HTML Definition"/>
    <w:basedOn w:val="a3"/>
    <w:semiHidden/>
    <w:rsid w:val="009D0E48"/>
    <w:rPr>
      <w:i/>
      <w:iCs/>
    </w:rPr>
  </w:style>
  <w:style w:type="character" w:styleId="HTML5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6">
    <w:name w:val="HTML Acronym"/>
    <w:basedOn w:val="a3"/>
    <w:semiHidden/>
    <w:rsid w:val="009D0E48"/>
  </w:style>
  <w:style w:type="character" w:styleId="HTML7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8">
    <w:name w:val="HTML Cite"/>
    <w:basedOn w:val="a3"/>
    <w:semiHidden/>
    <w:rsid w:val="009D0E48"/>
    <w:rPr>
      <w:i/>
      <w:iCs/>
    </w:rPr>
  </w:style>
  <w:style w:type="paragraph" w:styleId="HTML9">
    <w:name w:val="HTML Preformatted"/>
    <w:basedOn w:val="a2"/>
    <w:link w:val="HTMLa"/>
    <w:uiPriority w:val="99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5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Salutation"/>
    <w:basedOn w:val="a2"/>
    <w:next w:val="a2"/>
    <w:link w:val="aff7"/>
    <w:semiHidden/>
    <w:rsid w:val="009D0E48"/>
  </w:style>
  <w:style w:type="paragraph" w:styleId="aff8">
    <w:name w:val="Plain Text"/>
    <w:basedOn w:val="a2"/>
    <w:link w:val="aff9"/>
    <w:semiHidden/>
    <w:rsid w:val="009D0E48"/>
    <w:rPr>
      <w:rFonts w:ascii="宋体" w:hAnsi="Courier New" w:cs="Courier New"/>
    </w:rPr>
  </w:style>
  <w:style w:type="table" w:styleId="affa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b">
    <w:name w:val="E-mail Signature"/>
    <w:basedOn w:val="a2"/>
    <w:link w:val="affc"/>
    <w:semiHidden/>
    <w:rsid w:val="009D0E48"/>
  </w:style>
  <w:style w:type="paragraph" w:styleId="affd">
    <w:name w:val="Subtitle"/>
    <w:basedOn w:val="a2"/>
    <w:link w:val="affe"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f0">
    <w:name w:val="Closing"/>
    <w:basedOn w:val="a2"/>
    <w:link w:val="afff1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2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4">
    <w:name w:val="List 4"/>
    <w:basedOn w:val="a2"/>
    <w:semiHidden/>
    <w:rsid w:val="009D0E48"/>
    <w:pPr>
      <w:ind w:leftChars="600" w:left="100" w:hangingChars="200" w:hanging="200"/>
    </w:pPr>
  </w:style>
  <w:style w:type="paragraph" w:styleId="54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5">
    <w:name w:val="List Number 5"/>
    <w:basedOn w:val="a2"/>
    <w:semiHidden/>
    <w:rsid w:val="009D0E48"/>
    <w:pPr>
      <w:ind w:left="0"/>
    </w:pPr>
  </w:style>
  <w:style w:type="paragraph" w:styleId="afff3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5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6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f4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6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7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f5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f6">
    <w:name w:val="Normal (Web)"/>
    <w:basedOn w:val="a2"/>
    <w:uiPriority w:val="99"/>
    <w:semiHidden/>
    <w:rsid w:val="009D0E48"/>
    <w:rPr>
      <w:rFonts w:cs="Times New Roman"/>
    </w:rPr>
  </w:style>
  <w:style w:type="paragraph" w:styleId="afff7">
    <w:name w:val="Signature"/>
    <w:basedOn w:val="a2"/>
    <w:link w:val="afff8"/>
    <w:semiHidden/>
    <w:rsid w:val="009D0E48"/>
    <w:pPr>
      <w:ind w:leftChars="2100" w:left="100"/>
    </w:pPr>
  </w:style>
  <w:style w:type="character" w:styleId="afff9">
    <w:name w:val="Emphasis"/>
    <w:basedOn w:val="a3"/>
    <w:qFormat/>
    <w:rsid w:val="008938AC"/>
    <w:rPr>
      <w:i/>
      <w:iCs/>
    </w:rPr>
  </w:style>
  <w:style w:type="paragraph" w:styleId="afffa">
    <w:name w:val="Date"/>
    <w:basedOn w:val="a2"/>
    <w:next w:val="a2"/>
    <w:link w:val="afffb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c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d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e">
    <w:name w:val="Message Header"/>
    <w:basedOn w:val="a2"/>
    <w:link w:val="affff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f0">
    <w:name w:val="line number"/>
    <w:basedOn w:val="a3"/>
    <w:semiHidden/>
    <w:rsid w:val="009D0E48"/>
  </w:style>
  <w:style w:type="character" w:styleId="affff1">
    <w:name w:val="Strong"/>
    <w:basedOn w:val="a3"/>
    <w:uiPriority w:val="22"/>
    <w:qFormat/>
    <w:rsid w:val="008938AC"/>
    <w:rPr>
      <w:b/>
      <w:bCs/>
    </w:rPr>
  </w:style>
  <w:style w:type="character" w:styleId="affff2">
    <w:name w:val="page number"/>
    <w:basedOn w:val="a3"/>
    <w:semiHidden/>
    <w:rsid w:val="009D0E48"/>
  </w:style>
  <w:style w:type="character" w:styleId="affff3">
    <w:name w:val="FollowedHyperlink"/>
    <w:semiHidden/>
    <w:rsid w:val="009D0E48"/>
    <w:rPr>
      <w:color w:val="800080"/>
      <w:u w:val="none"/>
    </w:rPr>
  </w:style>
  <w:style w:type="paragraph" w:styleId="affff4">
    <w:name w:val="Body Text"/>
    <w:basedOn w:val="a2"/>
    <w:link w:val="affff5"/>
    <w:semiHidden/>
    <w:rsid w:val="009D0E48"/>
    <w:pPr>
      <w:spacing w:after="120"/>
    </w:pPr>
  </w:style>
  <w:style w:type="paragraph" w:styleId="affff6">
    <w:name w:val="Body Text First Indent"/>
    <w:basedOn w:val="affff4"/>
    <w:link w:val="affff7"/>
    <w:semiHidden/>
    <w:rsid w:val="009D0E48"/>
    <w:pPr>
      <w:ind w:firstLineChars="100" w:firstLine="420"/>
    </w:pPr>
  </w:style>
  <w:style w:type="paragraph" w:styleId="affff8">
    <w:name w:val="Body Text Indent"/>
    <w:basedOn w:val="a2"/>
    <w:link w:val="affff9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f8"/>
    <w:link w:val="2f0"/>
    <w:semiHidden/>
    <w:rsid w:val="009D0E48"/>
    <w:pPr>
      <w:ind w:firstLineChars="200" w:firstLine="420"/>
    </w:pPr>
  </w:style>
  <w:style w:type="paragraph" w:styleId="affffa">
    <w:name w:val="Normal Indent"/>
    <w:basedOn w:val="a2"/>
    <w:semiHidden/>
    <w:rsid w:val="009D0E48"/>
    <w:pPr>
      <w:ind w:firstLineChars="200" w:firstLine="420"/>
    </w:pPr>
  </w:style>
  <w:style w:type="paragraph" w:styleId="2f1">
    <w:name w:val="Body Text 2"/>
    <w:basedOn w:val="a2"/>
    <w:link w:val="2f2"/>
    <w:semiHidden/>
    <w:rsid w:val="009D0E48"/>
    <w:pPr>
      <w:spacing w:after="120" w:line="480" w:lineRule="auto"/>
    </w:pPr>
  </w:style>
  <w:style w:type="paragraph" w:styleId="3f">
    <w:name w:val="Body Text 3"/>
    <w:basedOn w:val="a2"/>
    <w:link w:val="3f0"/>
    <w:semiHidden/>
    <w:rsid w:val="009D0E48"/>
    <w:pPr>
      <w:spacing w:after="120"/>
    </w:pPr>
    <w:rPr>
      <w:sz w:val="16"/>
      <w:szCs w:val="16"/>
    </w:rPr>
  </w:style>
  <w:style w:type="paragraph" w:styleId="2f3">
    <w:name w:val="Body Text Indent 2"/>
    <w:basedOn w:val="a2"/>
    <w:link w:val="2f4"/>
    <w:semiHidden/>
    <w:rsid w:val="009D0E48"/>
    <w:pPr>
      <w:spacing w:after="120" w:line="480" w:lineRule="auto"/>
      <w:ind w:leftChars="200" w:left="420"/>
    </w:pPr>
  </w:style>
  <w:style w:type="paragraph" w:styleId="3f1">
    <w:name w:val="Body Text Indent 3"/>
    <w:basedOn w:val="a2"/>
    <w:link w:val="3f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fb">
    <w:name w:val="Note Heading"/>
    <w:basedOn w:val="a2"/>
    <w:next w:val="a2"/>
    <w:link w:val="affffc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1e"/>
    <w:autoRedefine/>
    <w:qFormat/>
    <w:rsid w:val="00F26AA8"/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fd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qFormat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5">
    <w:name w:val="脚注文本 字符"/>
    <w:basedOn w:val="a3"/>
    <w:link w:val="af4"/>
    <w:uiPriority w:val="99"/>
    <w:rsid w:val="00A5245A"/>
    <w:rPr>
      <w:rFonts w:cs="Arial"/>
      <w:kern w:val="2"/>
      <w:sz w:val="18"/>
      <w:szCs w:val="18"/>
    </w:rPr>
  </w:style>
  <w:style w:type="character" w:styleId="affffe">
    <w:name w:val="Subtle Emphasis"/>
    <w:basedOn w:val="a3"/>
    <w:uiPriority w:val="19"/>
    <w:qFormat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ff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ff0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ff0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ff0"/>
    <w:rsid w:val="00014276"/>
    <w:pPr>
      <w:spacing w:after="120"/>
    </w:pPr>
    <w:rPr>
      <w:rFonts w:cs="宋体"/>
      <w:szCs w:val="20"/>
    </w:rPr>
  </w:style>
  <w:style w:type="paragraph" w:customStyle="1" w:styleId="afffff1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ff1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f2">
    <w:name w:val="样式 蓝色"/>
    <w:basedOn w:val="a3"/>
    <w:semiHidden/>
    <w:rsid w:val="00D9006B"/>
    <w:rPr>
      <w:color w:val="0000FF"/>
    </w:rPr>
  </w:style>
  <w:style w:type="character" w:customStyle="1" w:styleId="afffff3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f4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f5">
    <w:name w:val="样式 正文 +"/>
    <w:basedOn w:val="a3"/>
    <w:rsid w:val="0070345E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qFormat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05587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fffff6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f7">
    <w:name w:val="List Paragraph"/>
    <w:basedOn w:val="a2"/>
    <w:link w:val="afffff8"/>
    <w:autoRedefine/>
    <w:uiPriority w:val="34"/>
    <w:qFormat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f8">
    <w:name w:val="列表段落 字符"/>
    <w:basedOn w:val="a3"/>
    <w:link w:val="afffff7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f9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fa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f7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ff1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f0">
    <w:name w:val="页脚 字符"/>
    <w:basedOn w:val="a3"/>
    <w:link w:val="af"/>
    <w:uiPriority w:val="99"/>
    <w:rsid w:val="0020153C"/>
    <w:rPr>
      <w:rFonts w:ascii="FrutigerNext LT Regular" w:eastAsia="华文细黑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F740C1"/>
    <w:pPr>
      <w:topLinePunct w:val="0"/>
      <w:adjustRightInd/>
      <w:ind w:left="1021"/>
    </w:pPr>
    <w:rPr>
      <w:rFonts w:ascii="Huawei Sans" w:eastAsia="方正兰亭黑简体" w:hAnsi="Huawei Sans" w:cs="Huawei Sans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qFormat/>
    <w:rsid w:val="00F740C1"/>
    <w:rPr>
      <w:rFonts w:ascii="Huawei Sans" w:eastAsia="方正兰亭黑简体" w:hAnsi="Huawei Sans" w:cs="Huawei Sans"/>
      <w:sz w:val="21"/>
    </w:rPr>
  </w:style>
  <w:style w:type="paragraph" w:customStyle="1" w:styleId="2f5">
    <w:name w:val="2.命令"/>
    <w:basedOn w:val="a2"/>
    <w:link w:val="2f6"/>
    <w:autoRedefine/>
    <w:qFormat/>
    <w:rsid w:val="00254FAD"/>
    <w:pPr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6">
    <w:name w:val="2.命令 字符"/>
    <w:basedOn w:val="a3"/>
    <w:link w:val="2f5"/>
    <w:rsid w:val="00254FAD"/>
    <w:rPr>
      <w:rFonts w:ascii="Huawei Sans" w:eastAsia="方正兰亭黑简体" w:hAnsi="Huawei Sans" w:cs="Courier New"/>
      <w:sz w:val="18"/>
      <w:szCs w:val="18"/>
      <w:lang w:eastAsia="en-US"/>
    </w:rPr>
  </w:style>
  <w:style w:type="paragraph" w:customStyle="1" w:styleId="30">
    <w:name w:val="3.步骤"/>
    <w:basedOn w:val="a2"/>
    <w:link w:val="3f3"/>
    <w:autoRedefine/>
    <w:qFormat/>
    <w:rsid w:val="00C66139"/>
    <w:pPr>
      <w:numPr>
        <w:ilvl w:val="5"/>
        <w:numId w:val="4"/>
      </w:numPr>
      <w:spacing w:before="160" w:after="160"/>
      <w:outlineLvl w:val="3"/>
    </w:pPr>
    <w:rPr>
      <w:rFonts w:ascii="Huawei Sans" w:eastAsia="方正兰亭黑简体" w:hAnsi="Huawei Sans"/>
      <w:sz w:val="21"/>
    </w:rPr>
  </w:style>
  <w:style w:type="paragraph" w:customStyle="1" w:styleId="4a">
    <w:name w:val="4.任务"/>
    <w:basedOn w:val="ItemList"/>
    <w:link w:val="4b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华文细黑" w:hAnsi="FrutigerNext LT Regular" w:cs="Arial"/>
      <w:snapToGrid w:val="0"/>
      <w:sz w:val="21"/>
      <w:szCs w:val="21"/>
    </w:rPr>
  </w:style>
  <w:style w:type="paragraph" w:customStyle="1" w:styleId="5a">
    <w:name w:val="5.表格文字"/>
    <w:basedOn w:val="TableText"/>
    <w:link w:val="5b"/>
    <w:autoRedefine/>
    <w:qFormat/>
    <w:rsid w:val="00FC5DD0"/>
    <w:pPr>
      <w:autoSpaceDE w:val="0"/>
      <w:autoSpaceDN w:val="0"/>
    </w:pPr>
    <w:rPr>
      <w:rFonts w:ascii="Huawei Sans" w:eastAsia="方正兰亭黑简体" w:hAnsi="Huawei Sans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b">
    <w:name w:val="4.任务 字符"/>
    <w:basedOn w:val="ItemList0"/>
    <w:link w:val="4a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华文细黑" w:hAnsi="FrutigerNext LT Regular" w:cs="Arial"/>
      <w:snapToGrid w:val="0"/>
      <w:sz w:val="21"/>
      <w:szCs w:val="21"/>
    </w:rPr>
  </w:style>
  <w:style w:type="character" w:customStyle="1" w:styleId="5b">
    <w:name w:val="5.表格文字 字符"/>
    <w:basedOn w:val="TableText0"/>
    <w:link w:val="5a"/>
    <w:rsid w:val="00FC5DD0"/>
    <w:rPr>
      <w:rFonts w:ascii="Huawei Sans" w:eastAsia="方正兰亭黑简体" w:hAnsi="Huawei Sans" w:cs="微软雅黑"/>
      <w:snapToGrid w:val="0"/>
      <w:sz w:val="21"/>
      <w:szCs w:val="21"/>
    </w:rPr>
  </w:style>
  <w:style w:type="paragraph" w:customStyle="1" w:styleId="64">
    <w:name w:val="6.前言"/>
    <w:basedOn w:val="Heading1NoNumber"/>
    <w:link w:val="65"/>
    <w:autoRedefine/>
    <w:qFormat/>
    <w:rsid w:val="00FC5DD0"/>
  </w:style>
  <w:style w:type="paragraph" w:customStyle="1" w:styleId="74">
    <w:name w:val="7.简介标题"/>
    <w:basedOn w:val="a2"/>
    <w:link w:val="75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5">
    <w:name w:val="6.前言 字符"/>
    <w:basedOn w:val="Heading1NoNumber0"/>
    <w:link w:val="64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4">
    <w:name w:val="8.前言标题"/>
    <w:basedOn w:val="1e"/>
    <w:link w:val="85"/>
    <w:autoRedefine/>
    <w:qFormat/>
    <w:rsid w:val="00FC5DD0"/>
    <w:rPr>
      <w:noProof/>
    </w:rPr>
  </w:style>
  <w:style w:type="character" w:customStyle="1" w:styleId="20">
    <w:name w:val="标题 2 字符"/>
    <w:aliases w:val="ALT+2 字符"/>
    <w:basedOn w:val="a3"/>
    <w:link w:val="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5">
    <w:name w:val="7.简介标题 字符"/>
    <w:basedOn w:val="Heading2NoNumber0"/>
    <w:link w:val="74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5">
    <w:name w:val="8.前言标题 字符"/>
    <w:basedOn w:val="Heading3NoNumber0"/>
    <w:link w:val="84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fffffb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b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3">
    <w:name w:val="3.步骤 字符"/>
    <w:basedOn w:val="a3"/>
    <w:link w:val="30"/>
    <w:qFormat/>
    <w:rsid w:val="00C66139"/>
    <w:rPr>
      <w:rFonts w:ascii="Huawei Sans" w:eastAsia="方正兰亭黑简体" w:hAnsi="Huawei Sans" w:cs="微软雅黑"/>
      <w:sz w:val="21"/>
    </w:rPr>
  </w:style>
  <w:style w:type="paragraph" w:customStyle="1" w:styleId="50">
    <w:name w:val="5.表格标题"/>
    <w:basedOn w:val="a2"/>
    <w:link w:val="5c"/>
    <w:autoRedefine/>
    <w:qFormat/>
    <w:rsid w:val="00FC5DD0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paragraph" w:customStyle="1" w:styleId="9">
    <w:name w:val="9.图片标题"/>
    <w:basedOn w:val="a2"/>
    <w:link w:val="93"/>
    <w:autoRedefine/>
    <w:qFormat/>
    <w:rsid w:val="00FC5DD0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4"/>
      <w:szCs w:val="24"/>
    </w:rPr>
  </w:style>
  <w:style w:type="character" w:customStyle="1" w:styleId="93">
    <w:name w:val="9.图片标题 字符"/>
    <w:basedOn w:val="a3"/>
    <w:link w:val="9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character" w:customStyle="1" w:styleId="5c">
    <w:name w:val="5.表格标题 字符"/>
    <w:basedOn w:val="a3"/>
    <w:link w:val="50"/>
    <w:rsid w:val="00FC5DD0"/>
    <w:rPr>
      <w:rFonts w:ascii="Huawei Sans" w:eastAsia="方正兰亭黑简体" w:hAnsi="Huawei Sans" w:cs="微软雅黑"/>
      <w:b/>
      <w:spacing w:val="-4"/>
      <w:sz w:val="24"/>
      <w:szCs w:val="24"/>
    </w:rPr>
  </w:style>
  <w:style w:type="paragraph" w:styleId="afffffc">
    <w:name w:val="No Spacing"/>
    <w:uiPriority w:val="1"/>
    <w:qFormat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fd">
    <w:name w:val="Intense Emphasis"/>
    <w:basedOn w:val="a3"/>
    <w:uiPriority w:val="21"/>
    <w:qFormat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fe">
    <w:name w:val="Quote"/>
    <w:basedOn w:val="a2"/>
    <w:next w:val="a2"/>
    <w:link w:val="affffff"/>
    <w:uiPriority w:val="29"/>
    <w:qFormat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f">
    <w:name w:val="引用 字符"/>
    <w:basedOn w:val="a3"/>
    <w:link w:val="afffff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ff0">
    <w:name w:val="Intense Quote"/>
    <w:basedOn w:val="a2"/>
    <w:next w:val="a2"/>
    <w:link w:val="affffff1"/>
    <w:autoRedefine/>
    <w:uiPriority w:val="30"/>
    <w:qFormat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f1">
    <w:name w:val="明显引用 字符"/>
    <w:basedOn w:val="a3"/>
    <w:link w:val="affffff0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f2">
    <w:name w:val="Subtle Reference"/>
    <w:basedOn w:val="a3"/>
    <w:uiPriority w:val="31"/>
    <w:qFormat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f3">
    <w:name w:val="Intense Reference"/>
    <w:basedOn w:val="a3"/>
    <w:uiPriority w:val="32"/>
    <w:qFormat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f4">
    <w:name w:val="Book Title"/>
    <w:basedOn w:val="a3"/>
    <w:uiPriority w:val="33"/>
    <w:qFormat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Cover-">
    <w:name w:val="Cover-宋体+罗马+正文"/>
    <w:basedOn w:val="a2"/>
    <w:link w:val="Cover-Char"/>
    <w:rsid w:val="004237DC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rFonts w:ascii="HuaweiSans-Regular" w:eastAsia="方正兰亭黑简体" w:hAnsi="HuaweiSans-Regular" w:cs="Arial"/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4237DC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4237DC"/>
    <w:rPr>
      <w:rFonts w:eastAsia="黑体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4237DC"/>
    <w:rPr>
      <w:rFonts w:ascii="微软雅黑" w:eastAsia="黑体" w:hAnsi="微软雅黑" w:cs="微软雅黑"/>
      <w:spacing w:val="-4"/>
    </w:rPr>
  </w:style>
  <w:style w:type="character" w:customStyle="1" w:styleId="TableDescription2">
    <w:name w:val="样式 Table Description + 居中 字符"/>
    <w:basedOn w:val="TableDescription0"/>
    <w:link w:val="TableDescription1"/>
    <w:rsid w:val="004237DC"/>
    <w:rPr>
      <w:rFonts w:ascii="微软雅黑" w:eastAsia="黑体" w:hAnsi="微软雅黑" w:cs="宋体"/>
      <w:spacing w:val="-4"/>
    </w:rPr>
  </w:style>
  <w:style w:type="character" w:customStyle="1" w:styleId="41">
    <w:name w:val="标题 4 字符"/>
    <w:aliases w:val="ALT+4 字符"/>
    <w:basedOn w:val="a3"/>
    <w:link w:val="4"/>
    <w:rsid w:val="004237DC"/>
    <w:rPr>
      <w:rFonts w:ascii="Huawei Sans" w:eastAsia="方正兰亭黑简体" w:hAnsi="Huawei Sans" w:cs="微软雅黑"/>
      <w:noProof/>
      <w:sz w:val="28"/>
      <w:szCs w:val="28"/>
    </w:rPr>
  </w:style>
  <w:style w:type="character" w:customStyle="1" w:styleId="52">
    <w:name w:val="标题 5 字符"/>
    <w:aliases w:val="ALT+5 字符"/>
    <w:basedOn w:val="a3"/>
    <w:link w:val="5"/>
    <w:rsid w:val="004237DC"/>
    <w:rPr>
      <w:rFonts w:ascii="Huawei Sans" w:eastAsia="方正兰亭黑简体" w:hAnsi="Huawei Sans" w:cs="微软雅黑"/>
      <w:noProof/>
      <w:sz w:val="24"/>
      <w:szCs w:val="24"/>
    </w:rPr>
  </w:style>
  <w:style w:type="character" w:customStyle="1" w:styleId="60">
    <w:name w:val="标题 6 字符"/>
    <w:basedOn w:val="a3"/>
    <w:link w:val="6"/>
    <w:semiHidden/>
    <w:rsid w:val="004237DC"/>
    <w:rPr>
      <w:rFonts w:ascii="Arial" w:eastAsia="黑体" w:hAnsi="Arial"/>
      <w:b/>
      <w:bCs/>
    </w:rPr>
  </w:style>
  <w:style w:type="character" w:customStyle="1" w:styleId="70">
    <w:name w:val="标题 7 字符"/>
    <w:basedOn w:val="a3"/>
    <w:link w:val="7"/>
    <w:rsid w:val="004237DC"/>
    <w:rPr>
      <w:rFonts w:ascii="Huawei Sans" w:eastAsia="方正兰亭黑简体" w:hAnsi="Huawei Sans" w:cs="微软雅黑"/>
      <w:b/>
      <w:sz w:val="44"/>
      <w:szCs w:val="44"/>
    </w:rPr>
  </w:style>
  <w:style w:type="character" w:customStyle="1" w:styleId="80">
    <w:name w:val="标题 8 字符"/>
    <w:basedOn w:val="a3"/>
    <w:link w:val="8"/>
    <w:rsid w:val="004237DC"/>
    <w:rPr>
      <w:rFonts w:ascii="Huawei Sans" w:eastAsia="方正兰亭黑简体" w:hAnsi="Huawei Sans"/>
      <w:bCs/>
      <w:noProof/>
      <w:sz w:val="36"/>
      <w:szCs w:val="36"/>
      <w:lang w:eastAsia="en-US"/>
    </w:rPr>
  </w:style>
  <w:style w:type="character" w:customStyle="1" w:styleId="91">
    <w:name w:val="标题 9 字符"/>
    <w:basedOn w:val="a3"/>
    <w:link w:val="90"/>
    <w:rsid w:val="004237DC"/>
    <w:rPr>
      <w:rFonts w:ascii="Huawei Sans" w:eastAsia="方正兰亭黑简体" w:hAnsi="Huawei Sans"/>
      <w:noProof/>
      <w:sz w:val="32"/>
      <w:szCs w:val="32"/>
    </w:rPr>
  </w:style>
  <w:style w:type="character" w:customStyle="1" w:styleId="aa">
    <w:name w:val="标题 字符"/>
    <w:basedOn w:val="a3"/>
    <w:link w:val="a9"/>
    <w:rsid w:val="004237DC"/>
    <w:rPr>
      <w:rFonts w:ascii="Arial" w:eastAsia="微软雅黑" w:hAnsi="Arial" w:cs="微软雅黑"/>
      <w:b/>
      <w:bCs/>
      <w:sz w:val="32"/>
      <w:szCs w:val="32"/>
    </w:rPr>
  </w:style>
  <w:style w:type="character" w:customStyle="1" w:styleId="ae">
    <w:name w:val="文档结构图 字符"/>
    <w:basedOn w:val="a3"/>
    <w:link w:val="ad"/>
    <w:semiHidden/>
    <w:rsid w:val="004237DC"/>
    <w:rPr>
      <w:rFonts w:ascii="微软雅黑" w:eastAsia="微软雅黑" w:hAnsi="微软雅黑" w:cs="微软雅黑"/>
      <w:shd w:val="clear" w:color="auto" w:fill="000080"/>
    </w:rPr>
  </w:style>
  <w:style w:type="character" w:customStyle="1" w:styleId="af3">
    <w:name w:val="宏文本 字符"/>
    <w:basedOn w:val="a3"/>
    <w:link w:val="af2"/>
    <w:semiHidden/>
    <w:rsid w:val="004237DC"/>
    <w:rPr>
      <w:rFonts w:ascii="Courier New" w:hAnsi="Courier New" w:cs="Courier New"/>
      <w:kern w:val="2"/>
      <w:sz w:val="24"/>
      <w:szCs w:val="24"/>
    </w:rPr>
  </w:style>
  <w:style w:type="character" w:customStyle="1" w:styleId="af8">
    <w:name w:val="批注框文本 字符"/>
    <w:basedOn w:val="a3"/>
    <w:link w:val="af7"/>
    <w:semiHidden/>
    <w:rsid w:val="004237DC"/>
    <w:rPr>
      <w:rFonts w:ascii="微软雅黑" w:eastAsia="微软雅黑" w:hAnsi="微软雅黑" w:cs="微软雅黑"/>
      <w:sz w:val="18"/>
      <w:szCs w:val="18"/>
    </w:rPr>
  </w:style>
  <w:style w:type="character" w:customStyle="1" w:styleId="afa">
    <w:name w:val="批注文字 字符"/>
    <w:basedOn w:val="a3"/>
    <w:link w:val="af9"/>
    <w:rsid w:val="004237DC"/>
    <w:rPr>
      <w:rFonts w:ascii="微软雅黑" w:eastAsia="微软雅黑" w:hAnsi="微软雅黑" w:cs="微软雅黑"/>
    </w:rPr>
  </w:style>
  <w:style w:type="character" w:customStyle="1" w:styleId="afd">
    <w:name w:val="批注主题 字符"/>
    <w:basedOn w:val="afa"/>
    <w:link w:val="afc"/>
    <w:semiHidden/>
    <w:rsid w:val="004237DC"/>
    <w:rPr>
      <w:rFonts w:ascii="微软雅黑" w:eastAsia="微软雅黑" w:hAnsi="微软雅黑" w:cs="微软雅黑"/>
      <w:b/>
      <w:bCs/>
    </w:rPr>
  </w:style>
  <w:style w:type="character" w:customStyle="1" w:styleId="aff1">
    <w:name w:val="尾注文本 字符"/>
    <w:basedOn w:val="a3"/>
    <w:link w:val="aff0"/>
    <w:semiHidden/>
    <w:rsid w:val="004237DC"/>
    <w:rPr>
      <w:rFonts w:ascii="微软雅黑" w:eastAsia="微软雅黑" w:hAnsi="微软雅黑" w:cs="微软雅黑"/>
    </w:rPr>
  </w:style>
  <w:style w:type="character" w:customStyle="1" w:styleId="HTML3">
    <w:name w:val="HTML 地址 字符"/>
    <w:basedOn w:val="a3"/>
    <w:link w:val="HTML2"/>
    <w:semiHidden/>
    <w:rsid w:val="004237DC"/>
    <w:rPr>
      <w:rFonts w:ascii="微软雅黑" w:eastAsia="微软雅黑" w:hAnsi="微软雅黑" w:cs="微软雅黑"/>
      <w:i/>
      <w:iCs/>
    </w:rPr>
  </w:style>
  <w:style w:type="character" w:customStyle="1" w:styleId="HTMLa">
    <w:name w:val="HTML 预设格式 字符"/>
    <w:basedOn w:val="a3"/>
    <w:link w:val="HTML9"/>
    <w:uiPriority w:val="99"/>
    <w:semiHidden/>
    <w:rsid w:val="004237DC"/>
    <w:rPr>
      <w:rFonts w:ascii="Courier New" w:eastAsia="微软雅黑" w:hAnsi="Courier New" w:cs="Courier New"/>
    </w:rPr>
  </w:style>
  <w:style w:type="character" w:customStyle="1" w:styleId="aff7">
    <w:name w:val="称呼 字符"/>
    <w:basedOn w:val="a3"/>
    <w:link w:val="aff6"/>
    <w:semiHidden/>
    <w:rsid w:val="004237DC"/>
    <w:rPr>
      <w:rFonts w:ascii="微软雅黑" w:eastAsia="微软雅黑" w:hAnsi="微软雅黑" w:cs="微软雅黑"/>
    </w:rPr>
  </w:style>
  <w:style w:type="character" w:customStyle="1" w:styleId="aff9">
    <w:name w:val="纯文本 字符"/>
    <w:basedOn w:val="a3"/>
    <w:link w:val="aff8"/>
    <w:semiHidden/>
    <w:rsid w:val="004237DC"/>
    <w:rPr>
      <w:rFonts w:ascii="宋体" w:eastAsia="微软雅黑" w:hAnsi="Courier New" w:cs="Courier New"/>
    </w:rPr>
  </w:style>
  <w:style w:type="character" w:customStyle="1" w:styleId="affc">
    <w:name w:val="电子邮件签名 字符"/>
    <w:basedOn w:val="a3"/>
    <w:link w:val="affb"/>
    <w:semiHidden/>
    <w:rsid w:val="004237DC"/>
    <w:rPr>
      <w:rFonts w:ascii="微软雅黑" w:eastAsia="微软雅黑" w:hAnsi="微软雅黑" w:cs="微软雅黑"/>
    </w:rPr>
  </w:style>
  <w:style w:type="character" w:customStyle="1" w:styleId="affe">
    <w:name w:val="副标题 字符"/>
    <w:basedOn w:val="a3"/>
    <w:link w:val="affd"/>
    <w:rsid w:val="004237DC"/>
    <w:rPr>
      <w:rFonts w:ascii="Arial" w:eastAsia="微软雅黑" w:hAnsi="Arial" w:cs="微软雅黑"/>
      <w:b/>
      <w:bCs/>
      <w:kern w:val="28"/>
      <w:sz w:val="32"/>
      <w:szCs w:val="32"/>
    </w:rPr>
  </w:style>
  <w:style w:type="character" w:customStyle="1" w:styleId="afff1">
    <w:name w:val="结束语 字符"/>
    <w:basedOn w:val="a3"/>
    <w:link w:val="afff0"/>
    <w:semiHidden/>
    <w:rsid w:val="004237DC"/>
    <w:rPr>
      <w:rFonts w:ascii="微软雅黑" w:eastAsia="微软雅黑" w:hAnsi="微软雅黑" w:cs="微软雅黑"/>
    </w:rPr>
  </w:style>
  <w:style w:type="character" w:customStyle="1" w:styleId="afff8">
    <w:name w:val="签名 字符"/>
    <w:basedOn w:val="a3"/>
    <w:link w:val="afff7"/>
    <w:semiHidden/>
    <w:rsid w:val="004237DC"/>
    <w:rPr>
      <w:rFonts w:ascii="微软雅黑" w:eastAsia="微软雅黑" w:hAnsi="微软雅黑" w:cs="微软雅黑"/>
    </w:rPr>
  </w:style>
  <w:style w:type="character" w:customStyle="1" w:styleId="afffb">
    <w:name w:val="日期 字符"/>
    <w:basedOn w:val="a3"/>
    <w:link w:val="afffa"/>
    <w:semiHidden/>
    <w:rsid w:val="004237DC"/>
    <w:rPr>
      <w:rFonts w:ascii="微软雅黑" w:eastAsia="微软雅黑" w:hAnsi="微软雅黑" w:cs="微软雅黑"/>
    </w:rPr>
  </w:style>
  <w:style w:type="character" w:customStyle="1" w:styleId="affff">
    <w:name w:val="信息标题 字符"/>
    <w:basedOn w:val="a3"/>
    <w:link w:val="afffe"/>
    <w:semiHidden/>
    <w:rsid w:val="004237DC"/>
    <w:rPr>
      <w:rFonts w:ascii="Arial" w:eastAsia="微软雅黑" w:hAnsi="Arial" w:cs="微软雅黑"/>
      <w:shd w:val="pct20" w:color="auto" w:fill="auto"/>
    </w:rPr>
  </w:style>
  <w:style w:type="character" w:customStyle="1" w:styleId="affff5">
    <w:name w:val="正文文本 字符"/>
    <w:basedOn w:val="a3"/>
    <w:link w:val="affff4"/>
    <w:semiHidden/>
    <w:rsid w:val="004237DC"/>
    <w:rPr>
      <w:rFonts w:ascii="微软雅黑" w:eastAsia="微软雅黑" w:hAnsi="微软雅黑" w:cs="微软雅黑"/>
    </w:rPr>
  </w:style>
  <w:style w:type="character" w:customStyle="1" w:styleId="affff7">
    <w:name w:val="正文文本首行缩进 字符"/>
    <w:basedOn w:val="affff5"/>
    <w:link w:val="affff6"/>
    <w:semiHidden/>
    <w:rsid w:val="004237DC"/>
    <w:rPr>
      <w:rFonts w:ascii="微软雅黑" w:eastAsia="微软雅黑" w:hAnsi="微软雅黑" w:cs="微软雅黑"/>
    </w:rPr>
  </w:style>
  <w:style w:type="character" w:customStyle="1" w:styleId="affff9">
    <w:name w:val="正文文本缩进 字符"/>
    <w:basedOn w:val="a3"/>
    <w:link w:val="affff8"/>
    <w:semiHidden/>
    <w:rsid w:val="004237DC"/>
    <w:rPr>
      <w:rFonts w:ascii="微软雅黑" w:eastAsia="微软雅黑" w:hAnsi="微软雅黑" w:cs="微软雅黑"/>
    </w:rPr>
  </w:style>
  <w:style w:type="character" w:customStyle="1" w:styleId="2f0">
    <w:name w:val="正文文本首行缩进 2 字符"/>
    <w:basedOn w:val="affff9"/>
    <w:link w:val="2f"/>
    <w:semiHidden/>
    <w:rsid w:val="004237DC"/>
    <w:rPr>
      <w:rFonts w:ascii="微软雅黑" w:eastAsia="微软雅黑" w:hAnsi="微软雅黑" w:cs="微软雅黑"/>
    </w:rPr>
  </w:style>
  <w:style w:type="character" w:customStyle="1" w:styleId="2f2">
    <w:name w:val="正文文本 2 字符"/>
    <w:basedOn w:val="a3"/>
    <w:link w:val="2f1"/>
    <w:semiHidden/>
    <w:rsid w:val="004237DC"/>
    <w:rPr>
      <w:rFonts w:ascii="微软雅黑" w:eastAsia="微软雅黑" w:hAnsi="微软雅黑" w:cs="微软雅黑"/>
    </w:rPr>
  </w:style>
  <w:style w:type="character" w:customStyle="1" w:styleId="3f0">
    <w:name w:val="正文文本 3 字符"/>
    <w:basedOn w:val="a3"/>
    <w:link w:val="3f"/>
    <w:semiHidden/>
    <w:rsid w:val="004237DC"/>
    <w:rPr>
      <w:rFonts w:ascii="微软雅黑" w:eastAsia="微软雅黑" w:hAnsi="微软雅黑" w:cs="微软雅黑"/>
      <w:sz w:val="16"/>
      <w:szCs w:val="16"/>
    </w:rPr>
  </w:style>
  <w:style w:type="character" w:customStyle="1" w:styleId="2f4">
    <w:name w:val="正文文本缩进 2 字符"/>
    <w:basedOn w:val="a3"/>
    <w:link w:val="2f3"/>
    <w:semiHidden/>
    <w:rsid w:val="004237DC"/>
    <w:rPr>
      <w:rFonts w:ascii="微软雅黑" w:eastAsia="微软雅黑" w:hAnsi="微软雅黑" w:cs="微软雅黑"/>
    </w:rPr>
  </w:style>
  <w:style w:type="character" w:customStyle="1" w:styleId="3f2">
    <w:name w:val="正文文本缩进 3 字符"/>
    <w:basedOn w:val="a3"/>
    <w:link w:val="3f1"/>
    <w:semiHidden/>
    <w:rsid w:val="004237DC"/>
    <w:rPr>
      <w:rFonts w:ascii="微软雅黑" w:eastAsia="微软雅黑" w:hAnsi="微软雅黑" w:cs="微软雅黑"/>
      <w:sz w:val="16"/>
      <w:szCs w:val="16"/>
    </w:rPr>
  </w:style>
  <w:style w:type="character" w:customStyle="1" w:styleId="affffc">
    <w:name w:val="注释标题 字符"/>
    <w:basedOn w:val="a3"/>
    <w:link w:val="affffb"/>
    <w:semiHidden/>
    <w:rsid w:val="004237DC"/>
    <w:rPr>
      <w:rFonts w:ascii="微软雅黑" w:eastAsia="微软雅黑" w:hAnsi="微软雅黑" w:cs="微软雅黑"/>
    </w:rPr>
  </w:style>
  <w:style w:type="paragraph" w:customStyle="1" w:styleId="affffff5">
    <w:name w:val="边框代码"/>
    <w:basedOn w:val="1e"/>
    <w:link w:val="Char1"/>
    <w:qFormat/>
    <w:rsid w:val="00280093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topLinePunct/>
      <w:adjustRightInd w:val="0"/>
      <w:spacing w:before="40" w:after="40" w:line="240" w:lineRule="auto"/>
    </w:pPr>
    <w:rPr>
      <w:color w:val="000000"/>
      <w:spacing w:val="-4"/>
      <w:kern w:val="2"/>
      <w:sz w:val="18"/>
      <w:szCs w:val="21"/>
    </w:rPr>
  </w:style>
  <w:style w:type="character" w:customStyle="1" w:styleId="Char1">
    <w:name w:val="边框代码 Char"/>
    <w:basedOn w:val="93"/>
    <w:link w:val="affffff5"/>
    <w:rsid w:val="00280093"/>
    <w:rPr>
      <w:rFonts w:ascii="Huawei Sans" w:eastAsia="方正兰亭黑简体" w:hAnsi="Huawei Sans" w:cs="微软雅黑"/>
      <w:b w:val="0"/>
      <w:color w:val="000000"/>
      <w:spacing w:val="-4"/>
      <w:kern w:val="2"/>
      <w:sz w:val="18"/>
      <w:szCs w:val="21"/>
      <w:shd w:val="clear" w:color="auto" w:fill="D9D9D9" w:themeFill="background1" w:themeFillShade="D9"/>
    </w:rPr>
  </w:style>
  <w:style w:type="character" w:customStyle="1" w:styleId="fontstyle01">
    <w:name w:val="fontstyle01"/>
    <w:basedOn w:val="a3"/>
    <w:rsid w:val="004237DC"/>
    <w:rPr>
      <w:rFonts w:ascii="TimesNewRomanPSMT" w:eastAsia="TimesNewRomanPSMT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3"/>
    <w:rsid w:val="004237DC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3"/>
    <w:rsid w:val="004237DC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3"/>
    <w:rsid w:val="004237DC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a3"/>
    <w:rsid w:val="004237DC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3Char">
    <w:name w:val="3.步骤 Char"/>
    <w:basedOn w:val="Step0"/>
    <w:rsid w:val="004237DC"/>
    <w:rPr>
      <w:rFonts w:ascii="微软雅黑" w:eastAsia="微软雅黑" w:hAnsi="微软雅黑" w:cs="微软雅黑"/>
      <w:snapToGrid w:val="0"/>
      <w:kern w:val="0"/>
      <w:sz w:val="32"/>
      <w:szCs w:val="32"/>
    </w:rPr>
  </w:style>
  <w:style w:type="paragraph" w:customStyle="1" w:styleId="renwu">
    <w:name w:val="renwu"/>
    <w:basedOn w:val="4a"/>
    <w:link w:val="renwuChar"/>
    <w:qFormat/>
    <w:rsid w:val="004237DC"/>
    <w:pPr>
      <w:numPr>
        <w:numId w:val="0"/>
      </w:numPr>
      <w:tabs>
        <w:tab w:val="num" w:pos="425"/>
      </w:tabs>
      <w:ind w:left="1446" w:hanging="425"/>
    </w:pPr>
  </w:style>
  <w:style w:type="character" w:customStyle="1" w:styleId="renwuChar">
    <w:name w:val="renwu Char"/>
    <w:basedOn w:val="4b"/>
    <w:link w:val="renwu"/>
    <w:rsid w:val="004237DC"/>
    <w:rPr>
      <w:rFonts w:ascii="Huawei Sans" w:eastAsia="方正兰亭黑简体" w:hAnsi="Huawei Sans" w:cs="微软雅黑"/>
      <w:kern w:val="2"/>
      <w:sz w:val="21"/>
      <w:szCs w:val="21"/>
    </w:rPr>
  </w:style>
  <w:style w:type="paragraph" w:customStyle="1" w:styleId="affffff6">
    <w:name w:val="代码"/>
    <w:basedOn w:val="a2"/>
    <w:link w:val="Char2"/>
    <w:qFormat/>
    <w:rsid w:val="002176D9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 w:themeFill="background1" w:themeFillShade="D9"/>
      <w:spacing w:before="40" w:after="40" w:line="240" w:lineRule="auto"/>
      <w:ind w:left="1021"/>
    </w:pPr>
    <w:rPr>
      <w:rFonts w:ascii="Huawei Sans" w:eastAsia="方正兰亭黑简体" w:hAnsi="Huawei Sans" w:cs="Huawei Sans"/>
      <w:spacing w:val="-4"/>
      <w:kern w:val="2"/>
      <w:sz w:val="18"/>
      <w:szCs w:val="18"/>
      <w:shd w:val="pct15" w:color="auto" w:fill="FFFFFF"/>
      <w:lang w:eastAsia="en-US"/>
    </w:rPr>
  </w:style>
  <w:style w:type="character" w:customStyle="1" w:styleId="Char2">
    <w:name w:val="代码 Char"/>
    <w:basedOn w:val="a3"/>
    <w:link w:val="affffff6"/>
    <w:rsid w:val="002176D9"/>
    <w:rPr>
      <w:rFonts w:ascii="Huawei Sans" w:eastAsia="方正兰亭黑简体" w:hAnsi="Huawei Sans" w:cs="Huawei Sans"/>
      <w:spacing w:val="-4"/>
      <w:kern w:val="2"/>
      <w:sz w:val="18"/>
      <w:szCs w:val="18"/>
      <w:shd w:val="clear" w:color="auto" w:fill="D9D9D9" w:themeFill="background1" w:themeFillShade="D9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3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customXml" Target="../customXml/item2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hyperlink" Target="https://www.oracle.com/java/technologies/javase/javase-jdk8-downloads.html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E6D505A-7BBD-4BA0-A9EC-4781AAE36FC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5</TotalTime>
  <Pages>32</Pages>
  <Words>2970</Words>
  <Characters>16933</Characters>
  <Application>Microsoft Office Word</Application>
  <DocSecurity>0</DocSecurity>
  <Lines>141</Lines>
  <Paragraphs>39</Paragraphs>
  <ScaleCrop>false</ScaleCrop>
  <Company>Huawei Technologies Co.,Ltd.</Company>
  <LinksUpToDate>false</LinksUpToDate>
  <CharactersWithSpaces>19864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 </cp:lastModifiedBy>
  <cp:revision>4</cp:revision>
  <cp:lastPrinted>2016-11-21T02:33:00Z</cp:lastPrinted>
  <dcterms:created xsi:type="dcterms:W3CDTF">2021-05-09T07:18:00Z</dcterms:created>
  <dcterms:modified xsi:type="dcterms:W3CDTF">2021-05-09T07:22:00Z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(3)z8LF5RcKV9H+dl4X27H94kpbd4bxi/jG4SZSrFxSRlvZym1TAJO2HdrNFojB+uboeNwOZI16
81j2DzBAh4tNzKqdZDjWXqbDkPbF9jUT5MqVKp4vXpGst5NySgGEWlc5NLTMHaQJspXCWfBZ
z4kBNk9NDHZcv2J0YsFz5UjL+uzBJQzUxXfQUBPYpEnxikKBIgyHzLrfXIzk3dxjaokpCMzw
eSnbVVPJ+PEgpS0YJ6</vt:lpwstr>
  </property>
  <property fmtid="{D5CDD505-2E9C-101B-9397-08002B2CF9AE}" pid="15" name="_2015_ms_pID_7253431">
    <vt:lpwstr>33qLJ1L6PFhdsa2HkukK8+cjriBgWqlCUUsgRIRbD/GMvxGXfu+rVW
K7Ox1ztu7w1j2vV7Rkoki33Pk6637Y1L8ll9t5JrctLygWMpYyfzzmfeASl49aO2Kt7/Rj4z
mslcWMYY5Y/MIrqSs3kbpw1pXmvlakPkE7WxM+ENDOYKc1vkp10Xs7ZgsstlndPdTxon8KVk
6sFPo8oKPHTbcw81ySW/b/si07GFiwDXiY10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5g==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1612667269</vt:lpwstr>
  </property>
</Properties>
</file>